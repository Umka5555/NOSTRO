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424"/>
        <w:gridCol w:w="483"/>
        <w:gridCol w:w="4448"/>
      </w:tblGrid>
      <w:tr w:rsidR="008E63E4" w:rsidRPr="008E63E4" w14:paraId="4178B00C" w14:textId="77777777" w:rsidTr="008E63E4">
        <w:trPr>
          <w:trHeight w:val="1698"/>
        </w:trPr>
        <w:tc>
          <w:tcPr>
            <w:tcW w:w="10207" w:type="dxa"/>
            <w:gridSpan w:val="3"/>
          </w:tcPr>
          <w:p w14:paraId="5EE63B2A" w14:textId="77777777" w:rsidR="00575E9C" w:rsidRPr="008E63E4" w:rsidRDefault="0015215C" w:rsidP="00373ADD">
            <w:pPr>
              <w:pStyle w:val="SystemName"/>
              <w:spacing w:before="0" w:after="0"/>
              <w:rPr>
                <w:sz w:val="28"/>
                <w:lang w:val="ru-RU"/>
              </w:rPr>
            </w:pPr>
            <w:r>
              <w:rPr>
                <w:sz w:val="28"/>
              </w:rPr>
              <w:t xml:space="preserve"> </w:t>
            </w:r>
            <w:r w:rsidRPr="0015215C">
              <w:rPr>
                <w:sz w:val="28"/>
                <w:lang w:val="ru-RU"/>
              </w:rPr>
              <w:t>НИЯУ МИФИ, кафедра КСиТ №12</w:t>
            </w:r>
          </w:p>
        </w:tc>
      </w:tr>
      <w:tr w:rsidR="008E63E4" w:rsidRPr="008E63E4" w14:paraId="17C210A6" w14:textId="77777777" w:rsidTr="00575E9C">
        <w:trPr>
          <w:trHeight w:hRule="exact" w:val="2132"/>
        </w:trPr>
        <w:tc>
          <w:tcPr>
            <w:tcW w:w="4820" w:type="dxa"/>
          </w:tcPr>
          <w:p w14:paraId="05BFC820" w14:textId="75D39E17" w:rsidR="00CC6702" w:rsidRPr="008E63E4" w:rsidRDefault="00CC6702" w:rsidP="00575E9C">
            <w:pPr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296D3231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D2B4EFA" w14:textId="77777777" w:rsidR="00CC6702" w:rsidRPr="008E63E4" w:rsidRDefault="00CC6702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14:paraId="6181AA1B" w14:textId="77777777" w:rsidR="00CC6702" w:rsidRPr="00CE0F00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Преподаватель</w:t>
            </w:r>
          </w:p>
          <w:p w14:paraId="4667AD1E" w14:textId="48923311" w:rsidR="00CC6702" w:rsidRPr="008E63E4" w:rsidRDefault="00EF431B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___________________</w:t>
            </w:r>
            <w:r w:rsidR="00CE0F00">
              <w:rPr>
                <w:rFonts w:ascii="Times New Roman" w:hAnsi="Times New Roman"/>
                <w:sz w:val="24"/>
                <w:lang w:val="ru-RU"/>
              </w:rPr>
              <w:t>С.А. Красникова</w:t>
            </w:r>
          </w:p>
          <w:p w14:paraId="1269338A" w14:textId="77777777"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>(личная подпись)                             (расшифровка подписи)</w:t>
            </w:r>
          </w:p>
          <w:p w14:paraId="68EAEE3A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8E63E4" w:rsidRPr="008E63E4" w14:paraId="7FE2CB10" w14:textId="77777777" w:rsidTr="00575E9C">
        <w:trPr>
          <w:trHeight w:hRule="exact" w:val="2985"/>
        </w:trPr>
        <w:tc>
          <w:tcPr>
            <w:tcW w:w="10207" w:type="dxa"/>
            <w:gridSpan w:val="3"/>
          </w:tcPr>
          <w:p w14:paraId="0B056129" w14:textId="77777777" w:rsidR="00650298" w:rsidRPr="008E63E4" w:rsidRDefault="00575E9C" w:rsidP="00575E9C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8E63E4">
              <w:rPr>
                <w:caps/>
                <w:sz w:val="28"/>
                <w:szCs w:val="28"/>
              </w:rPr>
              <w:t>НАЗВАНИЕ СИСТЕМЫ</w:t>
            </w:r>
          </w:p>
          <w:p w14:paraId="686D25DA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3E5212BB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  <w:r w:rsidR="003320B9" w:rsidRPr="008E63E4">
              <w:rPr>
                <w:b w:val="0"/>
                <w:sz w:val="24"/>
                <w:szCs w:val="24"/>
              </w:rPr>
              <w:t>-ЛУ</w:t>
            </w:r>
          </w:p>
          <w:p w14:paraId="6DA57768" w14:textId="7DDA3332" w:rsidR="00CC6702" w:rsidRPr="008E63E4" w:rsidRDefault="00CC6702" w:rsidP="00317220">
            <w:pPr>
              <w:ind w:firstLine="0"/>
              <w:contextualSpacing/>
              <w:jc w:val="center"/>
            </w:pPr>
            <w:r w:rsidRPr="008E63E4">
              <w:rPr>
                <w:szCs w:val="24"/>
              </w:rPr>
              <w:t xml:space="preserve">Версия </w:t>
            </w:r>
            <w:r w:rsidR="00CE0F00">
              <w:rPr>
                <w:szCs w:val="24"/>
              </w:rPr>
              <w:t>1.</w:t>
            </w:r>
            <w:r w:rsidR="00317220">
              <w:rPr>
                <w:szCs w:val="24"/>
              </w:rPr>
              <w:t>3</w:t>
            </w:r>
          </w:p>
        </w:tc>
      </w:tr>
      <w:tr w:rsidR="00CC6702" w:rsidRPr="008E63E4" w14:paraId="6ABA442B" w14:textId="77777777">
        <w:trPr>
          <w:trHeight w:hRule="exact" w:val="567"/>
        </w:trPr>
        <w:tc>
          <w:tcPr>
            <w:tcW w:w="4820" w:type="dxa"/>
          </w:tcPr>
          <w:p w14:paraId="3A950F70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СОГЛАСОВАНО</w:t>
            </w:r>
          </w:p>
        </w:tc>
        <w:tc>
          <w:tcPr>
            <w:tcW w:w="567" w:type="dxa"/>
          </w:tcPr>
          <w:p w14:paraId="037E0173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</w:p>
        </w:tc>
        <w:tc>
          <w:tcPr>
            <w:tcW w:w="4820" w:type="dxa"/>
          </w:tcPr>
          <w:p w14:paraId="140A5061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Представители организации Разработчика</w:t>
            </w:r>
          </w:p>
        </w:tc>
      </w:tr>
      <w:tr w:rsidR="008E63E4" w:rsidRPr="008E63E4" w14:paraId="62A8D431" w14:textId="77777777">
        <w:trPr>
          <w:trHeight w:hRule="exact" w:val="1418"/>
        </w:trPr>
        <w:tc>
          <w:tcPr>
            <w:tcW w:w="4820" w:type="dxa"/>
          </w:tcPr>
          <w:p w14:paraId="06D628E6" w14:textId="77777777" w:rsidR="00CE0F00" w:rsidRPr="008E63E4" w:rsidRDefault="00CE0F00" w:rsidP="00CE0F00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 НОСТРО</w:t>
            </w:r>
          </w:p>
          <w:p w14:paraId="60EBBC05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_______________А.Н. Яцковская</w:t>
            </w:r>
          </w:p>
          <w:p w14:paraId="4E98FC0F" w14:textId="5E3F7262" w:rsidR="00CC6702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подпись)       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43141229" w14:textId="77777777" w:rsidR="00317220" w:rsidRPr="008E63E4" w:rsidRDefault="00317220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</w:p>
          <w:p w14:paraId="5E0AA908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14:paraId="5A039316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62EA482" w14:textId="77777777" w:rsidR="00CC6702" w:rsidRPr="008E63E4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</w:t>
            </w:r>
          </w:p>
          <w:p w14:paraId="5669F02F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</w:t>
            </w:r>
            <w:r w:rsidR="00CC6702" w:rsidRPr="008E63E4">
              <w:rPr>
                <w:rFonts w:ascii="Times New Roman" w:hAnsi="Times New Roman"/>
                <w:sz w:val="24"/>
                <w:lang w:val="ru-RU"/>
              </w:rPr>
              <w:t>__</w:t>
            </w:r>
            <w:r>
              <w:rPr>
                <w:rFonts w:ascii="Times New Roman" w:hAnsi="Times New Roman"/>
                <w:sz w:val="24"/>
                <w:lang w:val="ru-RU"/>
              </w:rPr>
              <w:t>С.В. Наумкин</w:t>
            </w:r>
          </w:p>
          <w:p w14:paraId="39301690" w14:textId="69310489" w:rsidR="00CC6702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подпись)   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1887F9E0" w14:textId="77777777" w:rsidR="00317220" w:rsidRPr="008E63E4" w:rsidRDefault="00317220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</w:p>
          <w:p w14:paraId="04DE63D7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CC6702" w:rsidRPr="008E63E4" w14:paraId="3BDDCD80" w14:textId="77777777">
        <w:trPr>
          <w:trHeight w:hRule="exact" w:val="1418"/>
        </w:trPr>
        <w:tc>
          <w:tcPr>
            <w:tcW w:w="4820" w:type="dxa"/>
          </w:tcPr>
          <w:p w14:paraId="01E158A3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3D1209DB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810E994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7E0A89A2" w14:textId="77777777">
        <w:trPr>
          <w:trHeight w:hRule="exact" w:val="1418"/>
        </w:trPr>
        <w:tc>
          <w:tcPr>
            <w:tcW w:w="4820" w:type="dxa"/>
          </w:tcPr>
          <w:p w14:paraId="47216F5B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68B9D750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3C860F6C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575E9C" w:rsidRPr="008E63E4" w14:paraId="30B0CED6" w14:textId="77777777">
        <w:trPr>
          <w:trHeight w:hRule="exact" w:val="1418"/>
        </w:trPr>
        <w:tc>
          <w:tcPr>
            <w:tcW w:w="4820" w:type="dxa"/>
          </w:tcPr>
          <w:p w14:paraId="754EFF2A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729FDD13" w14:textId="77777777" w:rsidR="00575E9C" w:rsidRPr="008E63E4" w:rsidRDefault="00575E9C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9F1149D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1769E365" w14:textId="77777777">
        <w:trPr>
          <w:trHeight w:hRule="exact" w:val="284"/>
        </w:trPr>
        <w:tc>
          <w:tcPr>
            <w:tcW w:w="10207" w:type="dxa"/>
            <w:gridSpan w:val="3"/>
          </w:tcPr>
          <w:p w14:paraId="09FBAEB4" w14:textId="77777777" w:rsidR="00CC6702" w:rsidRPr="008E63E4" w:rsidRDefault="00A420CD" w:rsidP="00CE0F00">
            <w:pPr>
              <w:spacing w:after="0"/>
              <w:ind w:firstLine="0"/>
              <w:contextualSpacing/>
              <w:jc w:val="center"/>
            </w:pPr>
            <w:r>
              <w:t>20</w:t>
            </w:r>
            <w:r w:rsidR="00CE0F00">
              <w:t>26</w:t>
            </w:r>
          </w:p>
        </w:tc>
      </w:tr>
    </w:tbl>
    <w:p w14:paraId="54454F6A" w14:textId="77777777" w:rsidR="00394FC7" w:rsidRPr="008E63E4" w:rsidRDefault="00394FC7" w:rsidP="00CC6702">
      <w:pPr>
        <w:pStyle w:val="SystemName"/>
        <w:spacing w:before="0" w:after="0"/>
        <w:jc w:val="both"/>
        <w:rPr>
          <w:lang w:val="ru-RU"/>
        </w:rPr>
        <w:sectPr w:rsidR="00394FC7" w:rsidRPr="008E63E4" w:rsidSect="00E35518">
          <w:footerReference w:type="even" r:id="rId8"/>
          <w:footerReference w:type="default" r:id="rId9"/>
          <w:pgSz w:w="11906" w:h="16838" w:code="9"/>
          <w:pgMar w:top="1134" w:right="850" w:bottom="1134" w:left="1701" w:header="709" w:footer="709" w:gutter="0"/>
          <w:pgNumType w:start="2"/>
          <w:cols w:space="708"/>
          <w:titlePg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47"/>
      </w:tblGrid>
      <w:tr w:rsidR="008E63E4" w:rsidRPr="008E63E4" w14:paraId="008C4B5C" w14:textId="77777777" w:rsidTr="008E63E4">
        <w:trPr>
          <w:trHeight w:hRule="exact" w:val="975"/>
        </w:trPr>
        <w:tc>
          <w:tcPr>
            <w:tcW w:w="10421" w:type="dxa"/>
          </w:tcPr>
          <w:p w14:paraId="0204786B" w14:textId="77777777" w:rsidR="00575E9C" w:rsidRPr="008E63E4" w:rsidRDefault="00575E9C" w:rsidP="00A14B8B">
            <w:pPr>
              <w:pStyle w:val="SystemName"/>
              <w:spacing w:before="0" w:after="0"/>
              <w:ind w:left="25"/>
              <w:contextualSpacing/>
              <w:rPr>
                <w:lang w:val="ru-RU"/>
              </w:rPr>
            </w:pPr>
            <w:r w:rsidRPr="008E63E4">
              <w:rPr>
                <w:sz w:val="28"/>
                <w:lang w:val="ru-RU"/>
              </w:rPr>
              <w:lastRenderedPageBreak/>
              <w:t>ОРГАНИЗАЦИЯ</w:t>
            </w:r>
          </w:p>
        </w:tc>
      </w:tr>
      <w:tr w:rsidR="00A14B8B" w:rsidRPr="008E63E4" w14:paraId="23D80FCC" w14:textId="77777777">
        <w:trPr>
          <w:trHeight w:hRule="exact" w:val="964"/>
        </w:trPr>
        <w:tc>
          <w:tcPr>
            <w:tcW w:w="10421" w:type="dxa"/>
          </w:tcPr>
          <w:p w14:paraId="2133BB87" w14:textId="77777777" w:rsidR="00A14B8B" w:rsidRPr="008E63E4" w:rsidRDefault="00A14B8B" w:rsidP="00A14B8B">
            <w:pPr>
              <w:spacing w:after="0"/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Утвержден</w:t>
            </w:r>
          </w:p>
          <w:p w14:paraId="58ADEFDE" w14:textId="77777777" w:rsidR="00A14B8B" w:rsidRPr="008E63E4" w:rsidRDefault="00575E9C" w:rsidP="00A14B8B">
            <w:pPr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ШИФР</w:t>
            </w:r>
            <w:r w:rsidR="00A14B8B" w:rsidRPr="008E63E4">
              <w:rPr>
                <w:szCs w:val="24"/>
              </w:rPr>
              <w:t>-ЛУ</w:t>
            </w:r>
          </w:p>
        </w:tc>
      </w:tr>
      <w:tr w:rsidR="00A14B8B" w:rsidRPr="008E63E4" w14:paraId="4E66EAFA" w14:textId="77777777" w:rsidTr="00E35518">
        <w:trPr>
          <w:trHeight w:hRule="exact" w:val="11238"/>
        </w:trPr>
        <w:tc>
          <w:tcPr>
            <w:tcW w:w="10421" w:type="dxa"/>
          </w:tcPr>
          <w:p w14:paraId="32E2D5BC" w14:textId="77777777" w:rsidR="00CE0F00" w:rsidRPr="00CE0F00" w:rsidRDefault="00CE0F00" w:rsidP="00CE0F00">
            <w:pPr>
              <w:pStyle w:val="DocumentName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АИС «Платежи и позиции</w:t>
            </w:r>
          </w:p>
          <w:p w14:paraId="432E51DB" w14:textId="77777777" w:rsidR="00CE0F00" w:rsidRDefault="00CE0F00" w:rsidP="00CE0F00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по счетам НОСТРО»</w:t>
            </w:r>
          </w:p>
          <w:p w14:paraId="6307201D" w14:textId="77777777" w:rsidR="00575E9C" w:rsidRPr="008E63E4" w:rsidRDefault="00575E9C" w:rsidP="00CE0F00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2367E568" w14:textId="77777777" w:rsidR="00A14B8B" w:rsidRPr="008E63E4" w:rsidRDefault="00575E9C" w:rsidP="00A14B8B">
            <w:pPr>
              <w:pStyle w:val="DocumentName"/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</w:p>
          <w:p w14:paraId="63D89DB2" w14:textId="52DD1A59" w:rsidR="00A14B8B" w:rsidRPr="008E63E4" w:rsidRDefault="00A14B8B" w:rsidP="00A14B8B">
            <w:pPr>
              <w:pStyle w:val="DocumentName"/>
              <w:tabs>
                <w:tab w:val="left" w:pos="1605"/>
              </w:tabs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 xml:space="preserve">Листов </w:t>
            </w:r>
            <w:r w:rsidRPr="008E63E4">
              <w:rPr>
                <w:b w:val="0"/>
                <w:sz w:val="24"/>
                <w:szCs w:val="24"/>
              </w:rPr>
              <w:fldChar w:fldCharType="begin"/>
            </w:r>
            <w:r w:rsidRPr="008E63E4">
              <w:rPr>
                <w:b w:val="0"/>
                <w:sz w:val="24"/>
                <w:szCs w:val="24"/>
              </w:rPr>
              <w:instrText xml:space="preserve"> SECTIONPAGES   \* MERGEFORMAT </w:instrText>
            </w:r>
            <w:r w:rsidRPr="008E63E4">
              <w:rPr>
                <w:b w:val="0"/>
                <w:sz w:val="24"/>
                <w:szCs w:val="24"/>
              </w:rPr>
              <w:fldChar w:fldCharType="separate"/>
            </w:r>
            <w:r w:rsidR="00743441">
              <w:rPr>
                <w:b w:val="0"/>
                <w:noProof/>
                <w:sz w:val="24"/>
                <w:szCs w:val="24"/>
              </w:rPr>
              <w:t>25</w:t>
            </w:r>
            <w:r w:rsidRPr="008E63E4">
              <w:rPr>
                <w:b w:val="0"/>
                <w:sz w:val="24"/>
                <w:szCs w:val="24"/>
              </w:rPr>
              <w:fldChar w:fldCharType="end"/>
            </w:r>
          </w:p>
          <w:p w14:paraId="0826AA7B" w14:textId="77777777" w:rsidR="00A14B8B" w:rsidRPr="008E63E4" w:rsidRDefault="00A14B8B" w:rsidP="00E35518">
            <w:pPr>
              <w:pStyle w:val="DocumentName"/>
              <w:ind w:left="0" w:right="284"/>
              <w:contextualSpacing/>
            </w:pPr>
            <w:r w:rsidRPr="008E63E4">
              <w:rPr>
                <w:b w:val="0"/>
                <w:sz w:val="24"/>
                <w:szCs w:val="24"/>
              </w:rPr>
              <w:t xml:space="preserve">Версия </w:t>
            </w:r>
            <w:r w:rsidR="00CE0F00">
              <w:rPr>
                <w:b w:val="0"/>
                <w:sz w:val="24"/>
                <w:szCs w:val="24"/>
              </w:rPr>
              <w:t>1.0</w:t>
            </w:r>
          </w:p>
        </w:tc>
      </w:tr>
      <w:tr w:rsidR="008E63E4" w:rsidRPr="008E63E4" w14:paraId="15AE9A1E" w14:textId="77777777">
        <w:trPr>
          <w:trHeight w:hRule="exact" w:val="284"/>
        </w:trPr>
        <w:tc>
          <w:tcPr>
            <w:tcW w:w="10421" w:type="dxa"/>
          </w:tcPr>
          <w:p w14:paraId="5D515ECC" w14:textId="77777777" w:rsidR="00A14B8B" w:rsidRPr="008E63E4" w:rsidRDefault="00CE0F00" w:rsidP="00575E9C">
            <w:pPr>
              <w:ind w:firstLine="0"/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2026</w:t>
            </w:r>
          </w:p>
        </w:tc>
      </w:tr>
    </w:tbl>
    <w:p w14:paraId="665B3ADA" w14:textId="77777777" w:rsidR="003D7918" w:rsidRPr="008E63E4" w:rsidRDefault="0062089C" w:rsidP="00932917">
      <w:pPr>
        <w:ind w:firstLine="0"/>
        <w:jc w:val="center"/>
        <w:rPr>
          <w:b/>
          <w:caps/>
          <w:sz w:val="28"/>
          <w:szCs w:val="28"/>
        </w:rPr>
      </w:pPr>
      <w:r w:rsidRPr="008E63E4">
        <w:br w:type="page"/>
      </w:r>
      <w:r w:rsidR="003D7918" w:rsidRPr="008E63E4">
        <w:rPr>
          <w:b/>
          <w:caps/>
          <w:sz w:val="28"/>
          <w:szCs w:val="28"/>
        </w:rPr>
        <w:lastRenderedPageBreak/>
        <w:t>Аннотация</w:t>
      </w:r>
    </w:p>
    <w:p w14:paraId="54EDA1C0" w14:textId="28EC47DA" w:rsidR="006903F9" w:rsidRPr="008E63E4" w:rsidRDefault="00AC3CF4" w:rsidP="00397A40">
      <w:pPr>
        <w:pStyle w:val="afc"/>
      </w:pPr>
      <w:r w:rsidRPr="00AC3CF4">
        <w:t>Настоящий документ представляет собой Техническое задание (ТЗ) на создание Автоматизированной информационной системы «Платежи и позиции по счетам НОСТРО» (АИС «НОСТРО»). Документ разработан в соответствии с требованиями ГОСТ 34.602-2020 и Уставом проекта от 23.09.2026. ТЗ определяет назначение, цели создания, требования к системе в целом, к функциям, видам обеспечения, а также состав и сроки выполнения работ.</w:t>
      </w:r>
    </w:p>
    <w:p w14:paraId="3B631373" w14:textId="77777777" w:rsidR="006903F9" w:rsidRPr="008E63E4" w:rsidRDefault="006903F9" w:rsidP="00397A40">
      <w:pPr>
        <w:pStyle w:val="afc"/>
      </w:pPr>
    </w:p>
    <w:p w14:paraId="62EDEE4E" w14:textId="77777777" w:rsidR="006C4DA6" w:rsidRPr="008E63E4" w:rsidRDefault="006C4DA6" w:rsidP="006C4DA6"/>
    <w:p w14:paraId="5CDC03C5" w14:textId="77777777" w:rsidR="00373ADD" w:rsidRPr="008E63E4" w:rsidRDefault="00373ADD" w:rsidP="002B182F">
      <w:pPr>
        <w:ind w:firstLine="0"/>
        <w:jc w:val="center"/>
        <w:rPr>
          <w:b/>
          <w:sz w:val="28"/>
          <w:szCs w:val="28"/>
        </w:rPr>
      </w:pPr>
      <w:r w:rsidRPr="008E63E4">
        <w:br w:type="page"/>
      </w:r>
      <w:r w:rsidR="00FA4BF1" w:rsidRPr="008E63E4">
        <w:rPr>
          <w:b/>
          <w:sz w:val="28"/>
          <w:szCs w:val="28"/>
        </w:rPr>
        <w:lastRenderedPageBreak/>
        <w:t>СОДЕРЖАНИЕ</w:t>
      </w:r>
    </w:p>
    <w:p w14:paraId="01FB4A14" w14:textId="72131232" w:rsidR="002B5394" w:rsidRDefault="00722CCC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highlight w:val="yellow"/>
        </w:rPr>
        <w:fldChar w:fldCharType="begin"/>
      </w:r>
      <w:r>
        <w:rPr>
          <w:highlight w:val="yellow"/>
        </w:rPr>
        <w:instrText xml:space="preserve"> TOC \o "1-1" \h \z \u </w:instrText>
      </w:r>
      <w:r>
        <w:rPr>
          <w:highlight w:val="yellow"/>
        </w:rPr>
        <w:fldChar w:fldCharType="separate"/>
      </w:r>
      <w:hyperlink w:anchor="_Toc244162718" w:history="1">
        <w:r w:rsidR="002B5394" w:rsidRPr="002B1BD3">
          <w:rPr>
            <w:rStyle w:val="af9"/>
            <w:noProof/>
          </w:rPr>
          <w:t>1</w:t>
        </w:r>
        <w:r w:rsidR="002B5394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2B5394" w:rsidRPr="002B1BD3">
          <w:rPr>
            <w:rStyle w:val="af9"/>
            <w:noProof/>
          </w:rPr>
          <w:t>Общие сведения</w:t>
        </w:r>
        <w:r w:rsidR="002B5394">
          <w:rPr>
            <w:noProof/>
            <w:webHidden/>
          </w:rPr>
          <w:tab/>
        </w:r>
        <w:r w:rsidR="002B5394">
          <w:rPr>
            <w:noProof/>
            <w:webHidden/>
          </w:rPr>
          <w:fldChar w:fldCharType="begin"/>
        </w:r>
        <w:r w:rsidR="002B5394">
          <w:rPr>
            <w:noProof/>
            <w:webHidden/>
          </w:rPr>
          <w:instrText xml:space="preserve"> PAGEREF _Toc244162718 \h </w:instrText>
        </w:r>
        <w:r w:rsidR="002B5394">
          <w:rPr>
            <w:noProof/>
            <w:webHidden/>
          </w:rPr>
        </w:r>
        <w:r w:rsidR="002B5394">
          <w:rPr>
            <w:noProof/>
            <w:webHidden/>
          </w:rPr>
          <w:fldChar w:fldCharType="separate"/>
        </w:r>
        <w:r w:rsidR="002B5394">
          <w:rPr>
            <w:noProof/>
            <w:webHidden/>
          </w:rPr>
          <w:t>6</w:t>
        </w:r>
        <w:r w:rsidR="002B5394">
          <w:rPr>
            <w:noProof/>
            <w:webHidden/>
          </w:rPr>
          <w:fldChar w:fldCharType="end"/>
        </w:r>
      </w:hyperlink>
    </w:p>
    <w:p w14:paraId="20559F02" w14:textId="269B2781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19" w:history="1">
        <w:r w:rsidRPr="002B1BD3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</w:rPr>
          <w:t>Назначение и цели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C1DCFC" w14:textId="41D976C1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0" w:history="1">
        <w:r w:rsidRPr="002B1BD3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</w:rPr>
          <w:t>Характеристика объектов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475E14" w14:textId="770DD74B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1" w:history="1">
        <w:r w:rsidRPr="002B1BD3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</w:rPr>
          <w:t>Требования к системе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F0F764" w14:textId="77AE2145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2" w:history="1">
        <w:r w:rsidRPr="002B1BD3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</w:rPr>
          <w:t>Требования составу и работ по созданию Системы (табл.5)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4F6DCE" w14:textId="53846EC0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3" w:history="1">
        <w:r w:rsidRPr="002B1BD3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</w:rPr>
          <w:t>Порядок контроля и приемки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342D56" w14:textId="5ACCDBB6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4" w:history="1">
        <w:r w:rsidRPr="002B1BD3">
          <w:rPr>
            <w:rStyle w:val="af9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BC0A3E" w14:textId="591B3DCE" w:rsidR="002B5394" w:rsidRDefault="002B5394" w:rsidP="002B5394">
      <w:pPr>
        <w:pStyle w:val="12"/>
        <w:tabs>
          <w:tab w:val="clear" w:pos="9355"/>
          <w:tab w:val="right" w:leader="dot" w:pos="9356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5" w:history="1">
        <w:r w:rsidRPr="002B1BD3">
          <w:rPr>
            <w:rStyle w:val="af9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</w:rPr>
          <w:t>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E1C9BC" w14:textId="02D98E22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6" w:history="1">
        <w:r w:rsidRPr="002B1BD3">
          <w:rPr>
            <w:rStyle w:val="af9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</w:rPr>
          <w:t>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0509A3" w14:textId="602C7229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7" w:history="1">
        <w:r w:rsidRPr="002B1BD3">
          <w:rPr>
            <w:rStyle w:val="af9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4F91F9" w14:textId="53D22BA3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8" w:history="1">
        <w:r w:rsidRPr="002B1BD3">
          <w:rPr>
            <w:rStyle w:val="af9"/>
            <w:noProof/>
            <w:lang w:eastAsia="ru-RU"/>
          </w:rPr>
          <w:t>Приложение 1.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  <w:lang w:eastAsia="ru-RU"/>
          </w:rPr>
          <w:t>Формализованное описание бизнес-процессов.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9FDC8B" w14:textId="49864D36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29" w:history="1">
        <w:r w:rsidRPr="002B1BD3">
          <w:rPr>
            <w:rStyle w:val="af9"/>
            <w:noProof/>
          </w:rPr>
          <w:t>Приложение 2.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2B1BD3">
          <w:rPr>
            <w:rStyle w:val="af9"/>
            <w:noProof/>
          </w:rPr>
          <w:t>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14:paraId="7FDC873A" w14:textId="7E4179B5" w:rsidR="002B5394" w:rsidRDefault="002B5394" w:rsidP="002B5394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4162730" w:history="1">
        <w:r w:rsidRPr="002B1BD3">
          <w:rPr>
            <w:rStyle w:val="af9"/>
            <w:noProof/>
          </w:rPr>
          <w:t>Список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6C63738" w14:textId="10D2CC7B" w:rsidR="00F30381" w:rsidRPr="008E63E4" w:rsidRDefault="00722CCC" w:rsidP="005860C1">
      <w:pPr>
        <w:pageBreakBefore/>
        <w:ind w:firstLine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highlight w:val="yellow"/>
        </w:rPr>
        <w:lastRenderedPageBreak/>
        <w:fldChar w:fldCharType="end"/>
      </w:r>
      <w:r w:rsidR="00F30381" w:rsidRPr="008E63E4">
        <w:rPr>
          <w:b/>
          <w:caps/>
          <w:sz w:val="28"/>
          <w:szCs w:val="28"/>
        </w:rPr>
        <w:t>Термины и определения</w:t>
      </w:r>
    </w:p>
    <w:p w14:paraId="4163DF68" w14:textId="77777777" w:rsidR="0014597A" w:rsidRDefault="0014597A" w:rsidP="0014597A">
      <w:pPr>
        <w:ind w:firstLine="0"/>
        <w:jc w:val="left"/>
      </w:pPr>
      <w:r>
        <w:t>В настоящем документе используются термины в соответствии с ГОСТ 34.602-2020, а также следующие специфические термины: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8"/>
      </w:tblGrid>
      <w:tr w:rsidR="004903B5" w14:paraId="0DD44884" w14:textId="77777777" w:rsidTr="004903B5">
        <w:tc>
          <w:tcPr>
            <w:tcW w:w="2263" w:type="dxa"/>
          </w:tcPr>
          <w:p w14:paraId="051FDBEC" w14:textId="2A2FD712" w:rsidR="004903B5" w:rsidRPr="004903B5" w:rsidRDefault="004903B5" w:rsidP="004903B5">
            <w:pPr>
              <w:ind w:firstLine="0"/>
              <w:jc w:val="left"/>
              <w:rPr>
                <w:b/>
              </w:rPr>
            </w:pPr>
            <w:r w:rsidRPr="004903B5">
              <w:rPr>
                <w:b/>
              </w:rPr>
              <w:t>Термин</w:t>
            </w:r>
          </w:p>
        </w:tc>
        <w:tc>
          <w:tcPr>
            <w:tcW w:w="7938" w:type="dxa"/>
          </w:tcPr>
          <w:p w14:paraId="3244A0A9" w14:textId="020044BE" w:rsidR="004903B5" w:rsidRPr="004903B5" w:rsidRDefault="004903B5" w:rsidP="004903B5">
            <w:pPr>
              <w:ind w:firstLine="0"/>
              <w:jc w:val="left"/>
              <w:rPr>
                <w:b/>
              </w:rPr>
            </w:pPr>
            <w:r w:rsidRPr="004903B5">
              <w:rPr>
                <w:b/>
              </w:rPr>
              <w:t>Описание</w:t>
            </w:r>
          </w:p>
        </w:tc>
      </w:tr>
      <w:tr w:rsidR="004903B5" w14:paraId="0EB33A84" w14:textId="77777777" w:rsidTr="004903B5">
        <w:tc>
          <w:tcPr>
            <w:tcW w:w="2263" w:type="dxa"/>
          </w:tcPr>
          <w:p w14:paraId="191948CF" w14:textId="69BCCB69" w:rsidR="004903B5" w:rsidRDefault="004903B5" w:rsidP="004903B5">
            <w:pPr>
              <w:ind w:firstLine="0"/>
              <w:jc w:val="left"/>
            </w:pPr>
            <w:r>
              <w:t>Платеж</w:t>
            </w:r>
          </w:p>
        </w:tc>
        <w:tc>
          <w:tcPr>
            <w:tcW w:w="7938" w:type="dxa"/>
          </w:tcPr>
          <w:p w14:paraId="7A0AE2FF" w14:textId="45952C82" w:rsidR="004903B5" w:rsidRDefault="004903B5" w:rsidP="004903B5">
            <w:pPr>
              <w:ind w:firstLine="0"/>
              <w:jc w:val="left"/>
            </w:pPr>
            <w:r w:rsidRPr="00152EAE">
              <w:t>сформированное платежное поручение по сделке;</w:t>
            </w:r>
          </w:p>
        </w:tc>
      </w:tr>
      <w:tr w:rsidR="004903B5" w14:paraId="037BD545" w14:textId="77777777" w:rsidTr="004903B5">
        <w:tc>
          <w:tcPr>
            <w:tcW w:w="2263" w:type="dxa"/>
          </w:tcPr>
          <w:p w14:paraId="0CD88065" w14:textId="79F0858C" w:rsidR="004903B5" w:rsidRDefault="004903B5" w:rsidP="004903B5">
            <w:pPr>
              <w:ind w:firstLine="0"/>
              <w:jc w:val="left"/>
            </w:pPr>
            <w:r>
              <w:t xml:space="preserve">Позиция </w:t>
            </w:r>
          </w:p>
        </w:tc>
        <w:tc>
          <w:tcPr>
            <w:tcW w:w="7938" w:type="dxa"/>
          </w:tcPr>
          <w:p w14:paraId="68C25D22" w14:textId="07193937" w:rsidR="004903B5" w:rsidRDefault="004903B5" w:rsidP="004903B5">
            <w:pPr>
              <w:ind w:firstLine="0"/>
              <w:jc w:val="left"/>
            </w:pPr>
            <w:r w:rsidRPr="00152EAE">
              <w:t>фактический или прогнозный остаток средств на корреспондентском счете;</w:t>
            </w:r>
          </w:p>
        </w:tc>
      </w:tr>
      <w:tr w:rsidR="002B5394" w14:paraId="0DE50ABC" w14:textId="77777777" w:rsidTr="004903B5">
        <w:tc>
          <w:tcPr>
            <w:tcW w:w="2263" w:type="dxa"/>
          </w:tcPr>
          <w:p w14:paraId="7E56E79B" w14:textId="6AA525FC" w:rsidR="002B5394" w:rsidRDefault="002B5394" w:rsidP="004903B5">
            <w:pPr>
              <w:ind w:firstLine="0"/>
              <w:jc w:val="left"/>
            </w:pPr>
            <w:r>
              <w:t>Система</w:t>
            </w:r>
          </w:p>
        </w:tc>
        <w:tc>
          <w:tcPr>
            <w:tcW w:w="7938" w:type="dxa"/>
          </w:tcPr>
          <w:p w14:paraId="67003458" w14:textId="5F5A6FCD" w:rsidR="002B5394" w:rsidRPr="00152EAE" w:rsidRDefault="002B5394" w:rsidP="002B5394">
            <w:pPr>
              <w:ind w:firstLine="0"/>
              <w:jc w:val="left"/>
            </w:pPr>
            <w:r w:rsidRPr="00E9201D">
              <w:t>Автоматизированная информационная система</w:t>
            </w:r>
            <w:r>
              <w:t xml:space="preserve"> —</w:t>
            </w:r>
            <w:r>
              <w:t xml:space="preserve"> Система</w:t>
            </w:r>
            <w:r w:rsidRPr="00E9201D">
              <w:t>;</w:t>
            </w:r>
          </w:p>
        </w:tc>
      </w:tr>
      <w:tr w:rsidR="004903B5" w14:paraId="22F6321F" w14:textId="77777777" w:rsidTr="004903B5">
        <w:tc>
          <w:tcPr>
            <w:tcW w:w="2263" w:type="dxa"/>
          </w:tcPr>
          <w:p w14:paraId="40B16B78" w14:textId="63FAF6EC" w:rsidR="004903B5" w:rsidRDefault="004903B5" w:rsidP="004903B5">
            <w:pPr>
              <w:ind w:firstLine="0"/>
              <w:jc w:val="left"/>
            </w:pPr>
            <w:r>
              <w:t>Счет НОСТРО</w:t>
            </w:r>
          </w:p>
        </w:tc>
        <w:tc>
          <w:tcPr>
            <w:tcW w:w="7938" w:type="dxa"/>
          </w:tcPr>
          <w:p w14:paraId="7174A54B" w14:textId="0D36EA8A" w:rsidR="004903B5" w:rsidRDefault="004903B5" w:rsidP="004903B5">
            <w:pPr>
              <w:ind w:firstLine="0"/>
              <w:jc w:val="left"/>
            </w:pPr>
            <w:r w:rsidRPr="00152EAE">
              <w:t>счет, открытый в банке-корреспонденте;</w:t>
            </w:r>
          </w:p>
        </w:tc>
      </w:tr>
      <w:tr w:rsidR="004903B5" w14:paraId="27AA55C9" w14:textId="77777777" w:rsidTr="004903B5">
        <w:tc>
          <w:tcPr>
            <w:tcW w:w="2263" w:type="dxa"/>
          </w:tcPr>
          <w:p w14:paraId="59ED9D1C" w14:textId="4676C10D" w:rsidR="004903B5" w:rsidRDefault="004903B5" w:rsidP="004903B5">
            <w:pPr>
              <w:ind w:firstLine="0"/>
              <w:jc w:val="left"/>
            </w:pPr>
            <w:r>
              <w:t>FX Deals</w:t>
            </w:r>
          </w:p>
        </w:tc>
        <w:tc>
          <w:tcPr>
            <w:tcW w:w="7938" w:type="dxa"/>
          </w:tcPr>
          <w:p w14:paraId="0BB130D0" w14:textId="32B4C654" w:rsidR="004903B5" w:rsidRDefault="004903B5" w:rsidP="004903B5">
            <w:pPr>
              <w:ind w:firstLine="0"/>
              <w:jc w:val="left"/>
            </w:pPr>
            <w:r w:rsidRPr="00152EAE">
              <w:t>система «Межбанковский обмен валют»;</w:t>
            </w:r>
          </w:p>
        </w:tc>
      </w:tr>
      <w:tr w:rsidR="004903B5" w14:paraId="7052C90B" w14:textId="77777777" w:rsidTr="004903B5">
        <w:tc>
          <w:tcPr>
            <w:tcW w:w="2263" w:type="dxa"/>
          </w:tcPr>
          <w:p w14:paraId="4CA9B8AA" w14:textId="6ACD8007" w:rsidR="004903B5" w:rsidRDefault="004903B5" w:rsidP="004903B5">
            <w:pPr>
              <w:ind w:firstLine="0"/>
              <w:jc w:val="left"/>
            </w:pPr>
            <w:r>
              <w:t>MM Deals</w:t>
            </w:r>
          </w:p>
        </w:tc>
        <w:tc>
          <w:tcPr>
            <w:tcW w:w="7938" w:type="dxa"/>
          </w:tcPr>
          <w:p w14:paraId="261E37E3" w14:textId="7B759F23" w:rsidR="004903B5" w:rsidRDefault="004903B5" w:rsidP="004903B5">
            <w:pPr>
              <w:ind w:firstLine="0"/>
              <w:jc w:val="left"/>
            </w:pPr>
            <w:r w:rsidRPr="00152EAE">
              <w:t>система «Межбанковские кредиты и депозиты».</w:t>
            </w:r>
          </w:p>
        </w:tc>
      </w:tr>
    </w:tbl>
    <w:p w14:paraId="5BC7CC3A" w14:textId="640F98FC" w:rsidR="00EA3121" w:rsidRDefault="00EA3121" w:rsidP="0014597A">
      <w:pPr>
        <w:ind w:firstLine="0"/>
        <w:jc w:val="left"/>
      </w:pPr>
    </w:p>
    <w:p w14:paraId="456CEEDD" w14:textId="3AE61B94" w:rsidR="00EA3121" w:rsidRDefault="00EA3121" w:rsidP="0014597A">
      <w:pPr>
        <w:ind w:firstLine="0"/>
        <w:jc w:val="left"/>
      </w:pPr>
    </w:p>
    <w:p w14:paraId="28BCE1B2" w14:textId="00097A01" w:rsidR="00EA3121" w:rsidRDefault="00EA3121" w:rsidP="0014597A">
      <w:pPr>
        <w:ind w:firstLine="0"/>
        <w:jc w:val="left"/>
      </w:pPr>
    </w:p>
    <w:p w14:paraId="069A2F97" w14:textId="581B788F" w:rsidR="00EA3121" w:rsidRDefault="00EA3121" w:rsidP="0014597A">
      <w:pPr>
        <w:ind w:firstLine="0"/>
        <w:jc w:val="left"/>
      </w:pPr>
    </w:p>
    <w:p w14:paraId="30ECF033" w14:textId="1AAEA091" w:rsidR="00EA3121" w:rsidRDefault="00EA3121" w:rsidP="0014597A">
      <w:pPr>
        <w:ind w:firstLine="0"/>
        <w:jc w:val="left"/>
      </w:pPr>
    </w:p>
    <w:p w14:paraId="3852AC80" w14:textId="1560890D" w:rsidR="00EA3121" w:rsidRDefault="00EA3121" w:rsidP="0014597A">
      <w:pPr>
        <w:ind w:firstLine="0"/>
        <w:jc w:val="left"/>
      </w:pPr>
    </w:p>
    <w:p w14:paraId="337683A0" w14:textId="422A87CE" w:rsidR="00EA3121" w:rsidRDefault="00EA3121" w:rsidP="0014597A">
      <w:pPr>
        <w:ind w:firstLine="0"/>
        <w:jc w:val="left"/>
      </w:pPr>
    </w:p>
    <w:p w14:paraId="74A8B2AA" w14:textId="7BFF845C" w:rsidR="00EA3121" w:rsidRDefault="00EA3121" w:rsidP="0014597A">
      <w:pPr>
        <w:ind w:firstLine="0"/>
        <w:jc w:val="left"/>
      </w:pPr>
    </w:p>
    <w:p w14:paraId="1485C93E" w14:textId="7219C887" w:rsidR="00EA3121" w:rsidRDefault="00EA3121" w:rsidP="0014597A">
      <w:pPr>
        <w:ind w:firstLine="0"/>
        <w:jc w:val="left"/>
      </w:pPr>
    </w:p>
    <w:p w14:paraId="622ECBCA" w14:textId="0864B2F2" w:rsidR="00EA3121" w:rsidRDefault="00EA3121" w:rsidP="0014597A">
      <w:pPr>
        <w:ind w:firstLine="0"/>
        <w:jc w:val="left"/>
      </w:pPr>
    </w:p>
    <w:p w14:paraId="1A319481" w14:textId="29817665" w:rsidR="00EA3121" w:rsidRDefault="00EA3121" w:rsidP="0014597A">
      <w:pPr>
        <w:ind w:firstLine="0"/>
        <w:jc w:val="left"/>
      </w:pPr>
    </w:p>
    <w:p w14:paraId="66A7C746" w14:textId="29A5CC87" w:rsidR="00EA3121" w:rsidRDefault="00EA3121" w:rsidP="0014597A">
      <w:pPr>
        <w:ind w:firstLine="0"/>
        <w:jc w:val="left"/>
      </w:pPr>
    </w:p>
    <w:p w14:paraId="58A41BC0" w14:textId="1ABBC2C5" w:rsidR="00EA3121" w:rsidRDefault="00EA3121" w:rsidP="0014597A">
      <w:pPr>
        <w:ind w:firstLine="0"/>
        <w:jc w:val="left"/>
      </w:pPr>
    </w:p>
    <w:p w14:paraId="302BC8C6" w14:textId="1DB013EB" w:rsidR="00EA3121" w:rsidRDefault="00EA3121" w:rsidP="0014597A">
      <w:pPr>
        <w:ind w:firstLine="0"/>
        <w:jc w:val="left"/>
      </w:pPr>
    </w:p>
    <w:p w14:paraId="06F8D9DE" w14:textId="076FCB2C" w:rsidR="00EA3121" w:rsidRDefault="00EA3121" w:rsidP="0014597A">
      <w:pPr>
        <w:ind w:firstLine="0"/>
        <w:jc w:val="left"/>
      </w:pPr>
    </w:p>
    <w:p w14:paraId="66D1F9E6" w14:textId="77777777" w:rsidR="00EA3121" w:rsidRDefault="00EA3121" w:rsidP="0014597A">
      <w:pPr>
        <w:ind w:firstLine="0"/>
        <w:jc w:val="left"/>
      </w:pPr>
    </w:p>
    <w:p w14:paraId="4F28079B" w14:textId="77777777" w:rsidR="00F30381" w:rsidRPr="008E63E4" w:rsidRDefault="00F30381" w:rsidP="005860C1">
      <w:pPr>
        <w:ind w:firstLine="0"/>
        <w:jc w:val="center"/>
        <w:rPr>
          <w:b/>
          <w:caps/>
          <w:sz w:val="28"/>
          <w:szCs w:val="28"/>
        </w:rPr>
      </w:pPr>
      <w:r w:rsidRPr="008E63E4">
        <w:rPr>
          <w:b/>
          <w:caps/>
          <w:sz w:val="28"/>
          <w:szCs w:val="28"/>
        </w:rPr>
        <w:t>Обозначения и сокращения</w:t>
      </w:r>
    </w:p>
    <w:p w14:paraId="4DB8AB6F" w14:textId="68F88656" w:rsidR="006903F9" w:rsidRDefault="006903F9" w:rsidP="00397A40">
      <w:pPr>
        <w:pStyle w:val="afc"/>
      </w:pPr>
    </w:p>
    <w:tbl>
      <w:tblPr>
        <w:tblStyle w:val="aa"/>
        <w:tblW w:w="10064" w:type="dxa"/>
        <w:tblInd w:w="279" w:type="dxa"/>
        <w:tblLook w:val="04A0" w:firstRow="1" w:lastRow="0" w:firstColumn="1" w:lastColumn="0" w:noHBand="0" w:noVBand="1"/>
      </w:tblPr>
      <w:tblGrid>
        <w:gridCol w:w="2405"/>
        <w:gridCol w:w="7659"/>
      </w:tblGrid>
      <w:tr w:rsidR="004903B5" w14:paraId="797B8981" w14:textId="77777777" w:rsidTr="004903B5">
        <w:tc>
          <w:tcPr>
            <w:tcW w:w="2405" w:type="dxa"/>
          </w:tcPr>
          <w:p w14:paraId="5A38E3AF" w14:textId="4CD96C32" w:rsidR="004903B5" w:rsidRDefault="004903B5" w:rsidP="004903B5">
            <w:pPr>
              <w:pStyle w:val="afc"/>
              <w:ind w:firstLine="0"/>
            </w:pPr>
            <w:r>
              <w:t>АИС</w:t>
            </w:r>
          </w:p>
        </w:tc>
        <w:tc>
          <w:tcPr>
            <w:tcW w:w="7659" w:type="dxa"/>
          </w:tcPr>
          <w:p w14:paraId="538391C1" w14:textId="0616329A" w:rsidR="004903B5" w:rsidRDefault="004903B5" w:rsidP="004903B5">
            <w:pPr>
              <w:pStyle w:val="afc"/>
              <w:ind w:firstLine="0"/>
            </w:pPr>
            <w:r w:rsidRPr="00E9201D">
              <w:t>Автоматизированная информационная система</w:t>
            </w:r>
            <w:r w:rsidR="002B5394">
              <w:t>- Система</w:t>
            </w:r>
            <w:r w:rsidRPr="00E9201D">
              <w:t>;</w:t>
            </w:r>
          </w:p>
        </w:tc>
      </w:tr>
      <w:tr w:rsidR="004903B5" w14:paraId="373E4745" w14:textId="77777777" w:rsidTr="004903B5">
        <w:tc>
          <w:tcPr>
            <w:tcW w:w="2405" w:type="dxa"/>
          </w:tcPr>
          <w:p w14:paraId="13570563" w14:textId="505FD103" w:rsidR="004903B5" w:rsidRDefault="004903B5" w:rsidP="004903B5">
            <w:pPr>
              <w:pStyle w:val="afc"/>
              <w:ind w:firstLine="0"/>
            </w:pPr>
            <w:r>
              <w:t>АРМ</w:t>
            </w:r>
          </w:p>
        </w:tc>
        <w:tc>
          <w:tcPr>
            <w:tcW w:w="7659" w:type="dxa"/>
          </w:tcPr>
          <w:p w14:paraId="0C76739F" w14:textId="6B60D8B0" w:rsidR="004903B5" w:rsidRDefault="004903B5" w:rsidP="004903B5">
            <w:pPr>
              <w:pStyle w:val="afc"/>
              <w:ind w:firstLine="0"/>
            </w:pPr>
            <w:r w:rsidRPr="00E9201D">
              <w:t>Автоматизированное рабочее место;</w:t>
            </w:r>
          </w:p>
        </w:tc>
      </w:tr>
      <w:tr w:rsidR="004903B5" w14:paraId="3D1247EF" w14:textId="77777777" w:rsidTr="004903B5">
        <w:tc>
          <w:tcPr>
            <w:tcW w:w="2405" w:type="dxa"/>
          </w:tcPr>
          <w:p w14:paraId="6B40F7DB" w14:textId="2B3257BF" w:rsidR="004903B5" w:rsidRDefault="004903B5" w:rsidP="004903B5">
            <w:pPr>
              <w:pStyle w:val="afc"/>
              <w:ind w:firstLine="0"/>
            </w:pPr>
            <w:r>
              <w:t>БД</w:t>
            </w:r>
          </w:p>
        </w:tc>
        <w:tc>
          <w:tcPr>
            <w:tcW w:w="7659" w:type="dxa"/>
          </w:tcPr>
          <w:p w14:paraId="36718BF0" w14:textId="5756D24C" w:rsidR="004903B5" w:rsidRDefault="004903B5" w:rsidP="004903B5">
            <w:pPr>
              <w:pStyle w:val="afc"/>
              <w:ind w:firstLine="0"/>
            </w:pPr>
            <w:r w:rsidRPr="00E9201D">
              <w:t>База данных;</w:t>
            </w:r>
          </w:p>
        </w:tc>
      </w:tr>
      <w:tr w:rsidR="004903B5" w14:paraId="3BA16DD7" w14:textId="77777777" w:rsidTr="004903B5">
        <w:tc>
          <w:tcPr>
            <w:tcW w:w="2405" w:type="dxa"/>
          </w:tcPr>
          <w:p w14:paraId="015E7C30" w14:textId="1F2E13A7" w:rsidR="004903B5" w:rsidRDefault="004903B5" w:rsidP="004903B5">
            <w:pPr>
              <w:pStyle w:val="afc"/>
              <w:ind w:firstLine="0"/>
            </w:pPr>
            <w:r>
              <w:t>НСИ</w:t>
            </w:r>
          </w:p>
        </w:tc>
        <w:tc>
          <w:tcPr>
            <w:tcW w:w="7659" w:type="dxa"/>
          </w:tcPr>
          <w:p w14:paraId="20CEE12E" w14:textId="3AAC0CEF" w:rsidR="004903B5" w:rsidRDefault="004903B5" w:rsidP="004903B5">
            <w:pPr>
              <w:pStyle w:val="afc"/>
              <w:ind w:firstLine="0"/>
            </w:pPr>
            <w:r w:rsidRPr="00E9201D">
              <w:t>Нормативно-справочная информация;</w:t>
            </w:r>
          </w:p>
        </w:tc>
      </w:tr>
      <w:tr w:rsidR="004903B5" w14:paraId="5DBE6666" w14:textId="77777777" w:rsidTr="004903B5">
        <w:tc>
          <w:tcPr>
            <w:tcW w:w="2405" w:type="dxa"/>
          </w:tcPr>
          <w:p w14:paraId="3AFFA510" w14:textId="34426D9A" w:rsidR="004903B5" w:rsidRDefault="004903B5" w:rsidP="004903B5">
            <w:pPr>
              <w:pStyle w:val="afc"/>
              <w:ind w:firstLine="0"/>
            </w:pPr>
            <w:r>
              <w:t>ПЗ</w:t>
            </w:r>
          </w:p>
        </w:tc>
        <w:tc>
          <w:tcPr>
            <w:tcW w:w="7659" w:type="dxa"/>
          </w:tcPr>
          <w:p w14:paraId="7C6C31C6" w14:textId="7A15C253" w:rsidR="004903B5" w:rsidRDefault="004903B5" w:rsidP="004903B5">
            <w:pPr>
              <w:pStyle w:val="afc"/>
              <w:ind w:firstLine="0"/>
            </w:pPr>
            <w:r w:rsidRPr="00E9201D">
              <w:t>Пояснительная записка;</w:t>
            </w:r>
          </w:p>
        </w:tc>
      </w:tr>
      <w:tr w:rsidR="004903B5" w14:paraId="1E4E4077" w14:textId="77777777" w:rsidTr="004903B5">
        <w:tc>
          <w:tcPr>
            <w:tcW w:w="2405" w:type="dxa"/>
          </w:tcPr>
          <w:p w14:paraId="6C6B3F6D" w14:textId="2B1A2105" w:rsidR="004903B5" w:rsidRDefault="004903B5" w:rsidP="004903B5">
            <w:pPr>
              <w:pStyle w:val="afc"/>
              <w:ind w:firstLine="0"/>
            </w:pPr>
            <w:r>
              <w:t>ПМИ</w:t>
            </w:r>
          </w:p>
        </w:tc>
        <w:tc>
          <w:tcPr>
            <w:tcW w:w="7659" w:type="dxa"/>
          </w:tcPr>
          <w:p w14:paraId="696D39C6" w14:textId="48EB9EE4" w:rsidR="004903B5" w:rsidRDefault="004903B5" w:rsidP="004903B5">
            <w:pPr>
              <w:pStyle w:val="afc"/>
              <w:ind w:firstLine="0"/>
            </w:pPr>
            <w:r w:rsidRPr="00E9201D">
              <w:t>Программа и методика испытаний;</w:t>
            </w:r>
          </w:p>
        </w:tc>
      </w:tr>
      <w:tr w:rsidR="004903B5" w14:paraId="32A518DC" w14:textId="77777777" w:rsidTr="004903B5">
        <w:tc>
          <w:tcPr>
            <w:tcW w:w="2405" w:type="dxa"/>
          </w:tcPr>
          <w:p w14:paraId="3B0BDF69" w14:textId="4AEC0220" w:rsidR="004903B5" w:rsidRDefault="004903B5" w:rsidP="004903B5">
            <w:pPr>
              <w:pStyle w:val="afc"/>
              <w:ind w:firstLine="0"/>
            </w:pPr>
            <w:r>
              <w:t>ТЗ</w:t>
            </w:r>
          </w:p>
        </w:tc>
        <w:tc>
          <w:tcPr>
            <w:tcW w:w="7659" w:type="dxa"/>
          </w:tcPr>
          <w:p w14:paraId="5186923D" w14:textId="457E59B9" w:rsidR="004903B5" w:rsidRDefault="004903B5" w:rsidP="004903B5">
            <w:pPr>
              <w:pStyle w:val="afc"/>
              <w:ind w:firstLine="0"/>
            </w:pPr>
            <w:r w:rsidRPr="00E9201D">
              <w:t>Техническое задание;</w:t>
            </w:r>
          </w:p>
        </w:tc>
      </w:tr>
      <w:tr w:rsidR="004903B5" w14:paraId="3FB8E13A" w14:textId="77777777" w:rsidTr="004903B5">
        <w:tc>
          <w:tcPr>
            <w:tcW w:w="2405" w:type="dxa"/>
          </w:tcPr>
          <w:p w14:paraId="02B77C94" w14:textId="1AB81ADE" w:rsidR="004903B5" w:rsidRDefault="004903B5" w:rsidP="004903B5">
            <w:pPr>
              <w:pStyle w:val="afc"/>
              <w:ind w:firstLine="0"/>
            </w:pPr>
            <w:r>
              <w:t>ТП</w:t>
            </w:r>
          </w:p>
        </w:tc>
        <w:tc>
          <w:tcPr>
            <w:tcW w:w="7659" w:type="dxa"/>
          </w:tcPr>
          <w:p w14:paraId="5432E646" w14:textId="526A14D8" w:rsidR="004903B5" w:rsidRDefault="004903B5" w:rsidP="004903B5">
            <w:pPr>
              <w:pStyle w:val="afc"/>
              <w:ind w:firstLine="0"/>
            </w:pPr>
            <w:r w:rsidRPr="00E9201D">
              <w:t>Технический проект.</w:t>
            </w:r>
          </w:p>
        </w:tc>
      </w:tr>
    </w:tbl>
    <w:p w14:paraId="14FE7903" w14:textId="77777777" w:rsidR="004903B5" w:rsidRPr="008E63E4" w:rsidRDefault="004903B5" w:rsidP="00397A40">
      <w:pPr>
        <w:pStyle w:val="afc"/>
      </w:pPr>
    </w:p>
    <w:p w14:paraId="4095B144" w14:textId="77777777" w:rsidR="00765F0E" w:rsidRPr="00A35A0A" w:rsidRDefault="00765F0E" w:rsidP="009A3F64">
      <w:pPr>
        <w:pStyle w:val="1"/>
      </w:pPr>
      <w:bookmarkStart w:id="1" w:name="_Toc244162718"/>
      <w:r w:rsidRPr="00A35A0A">
        <w:lastRenderedPageBreak/>
        <w:t>Общие сведения</w:t>
      </w:r>
      <w:bookmarkEnd w:id="1"/>
    </w:p>
    <w:p w14:paraId="49BE65C7" w14:textId="77777777" w:rsidR="00765F0E" w:rsidRPr="00A35A0A" w:rsidRDefault="00765F0E" w:rsidP="0023447B">
      <w:pPr>
        <w:pStyle w:val="2"/>
      </w:pPr>
      <w:bookmarkStart w:id="2" w:name="_Toc117498006"/>
      <w:bookmarkStart w:id="3" w:name="_Toc314835495"/>
      <w:r w:rsidRPr="00A35A0A">
        <w:t>Полное наименование системы и ее условное обозначение</w:t>
      </w:r>
      <w:bookmarkEnd w:id="2"/>
      <w:bookmarkEnd w:id="3"/>
    </w:p>
    <w:p w14:paraId="28536899" w14:textId="77777777" w:rsidR="00765F0E" w:rsidRPr="008E63E4" w:rsidRDefault="00765F0E" w:rsidP="00397A40">
      <w:pPr>
        <w:pStyle w:val="afc"/>
      </w:pPr>
      <w:r w:rsidRPr="008E63E4">
        <w:t xml:space="preserve">Полное наименование Системы: </w:t>
      </w:r>
      <w:r w:rsidR="00A372A2" w:rsidRPr="00A372A2">
        <w:t>Автоматизированная информационная система «Платежи и позиции по счетам НОСТРО»</w:t>
      </w:r>
      <w:r w:rsidR="00A372A2">
        <w:t>.</w:t>
      </w:r>
    </w:p>
    <w:p w14:paraId="22E07F3D" w14:textId="77777777" w:rsidR="00765F0E" w:rsidRPr="008E63E4" w:rsidRDefault="00765F0E" w:rsidP="00397A40">
      <w:pPr>
        <w:pStyle w:val="afc"/>
      </w:pPr>
      <w:r w:rsidRPr="008E63E4">
        <w:t xml:space="preserve">Условное обозначение Системы: </w:t>
      </w:r>
      <w:r w:rsidR="00A372A2" w:rsidRPr="00A372A2">
        <w:t>АИС «НОСТРО».</w:t>
      </w:r>
    </w:p>
    <w:p w14:paraId="197E0FD8" w14:textId="22E26AF4" w:rsidR="00765F0E" w:rsidRPr="008E63E4" w:rsidRDefault="00765F0E" w:rsidP="00397A40">
      <w:pPr>
        <w:pStyle w:val="afc"/>
      </w:pPr>
      <w:r w:rsidRPr="008E63E4">
        <w:t>Далее по тексту используется сокращенное условное обозначение и «Система».</w:t>
      </w:r>
    </w:p>
    <w:p w14:paraId="14328C4A" w14:textId="39B3D7CD" w:rsidR="00765F0E" w:rsidRPr="008E63E4" w:rsidRDefault="00765F0E" w:rsidP="00397A40">
      <w:pPr>
        <w:pStyle w:val="2"/>
      </w:pPr>
      <w:bookmarkStart w:id="4" w:name="_Toc117498007"/>
      <w:bookmarkStart w:id="5" w:name="_Toc314835496"/>
      <w:r w:rsidRPr="008E63E4">
        <w:t>Номер договора</w:t>
      </w:r>
      <w:bookmarkEnd w:id="4"/>
      <w:bookmarkEnd w:id="5"/>
      <w:r w:rsidR="00397A40">
        <w:t xml:space="preserve"> (о</w:t>
      </w:r>
      <w:r w:rsidR="00397A40" w:rsidRPr="00397A40">
        <w:t>снование для выполнения работ</w:t>
      </w:r>
      <w:r w:rsidR="00397A40">
        <w:t>)</w:t>
      </w:r>
    </w:p>
    <w:p w14:paraId="723CBCE9" w14:textId="7A5B12CB" w:rsidR="00765F0E" w:rsidRPr="008E63E4" w:rsidRDefault="00CC483F" w:rsidP="00397A40">
      <w:pPr>
        <w:pStyle w:val="afc"/>
      </w:pPr>
      <w:r w:rsidRPr="00CC483F">
        <w:t>Разработка проводится собственными силами НИЯУ МИФИ (кафедра КСиТ №12). в рамках учебного проектирования</w:t>
      </w:r>
      <w:r w:rsidR="00397A40">
        <w:t>.</w:t>
      </w:r>
    </w:p>
    <w:p w14:paraId="1F28222B" w14:textId="77777777" w:rsidR="00765F0E" w:rsidRPr="008E63E4" w:rsidRDefault="00765F0E" w:rsidP="0023447B">
      <w:pPr>
        <w:pStyle w:val="2"/>
      </w:pPr>
      <w:bookmarkStart w:id="6" w:name="_Toc117498008"/>
      <w:bookmarkStart w:id="7" w:name="_Toc314835497"/>
      <w:r w:rsidRPr="008E63E4">
        <w:t>Наименования предприятий разра</w:t>
      </w:r>
      <w:r w:rsidR="00360DD0" w:rsidRPr="008E63E4">
        <w:t>ботчика и заказчика с</w:t>
      </w:r>
      <w:r w:rsidRPr="008E63E4">
        <w:t>истемы</w:t>
      </w:r>
      <w:bookmarkEnd w:id="6"/>
      <w:bookmarkEnd w:id="7"/>
    </w:p>
    <w:p w14:paraId="61B39845" w14:textId="301CF67B" w:rsidR="00A372A2" w:rsidRDefault="00A372A2" w:rsidP="00397A40">
      <w:pPr>
        <w:pStyle w:val="afc"/>
      </w:pPr>
      <w:r w:rsidRPr="00A372A2">
        <w:t>Заказчик: НИЯУ МИФИ</w:t>
      </w:r>
      <w:r w:rsidR="00CA29FD">
        <w:t xml:space="preserve"> </w:t>
      </w:r>
      <w:r w:rsidR="00CA29FD" w:rsidRPr="00CA29FD">
        <w:t>(кафедра «Компьютерные системы и технологии»)</w:t>
      </w:r>
    </w:p>
    <w:p w14:paraId="0F452498" w14:textId="380DC4B9" w:rsidR="00CA29FD" w:rsidRPr="00A372A2" w:rsidRDefault="00CA29FD" w:rsidP="00397A40">
      <w:pPr>
        <w:pStyle w:val="afc"/>
      </w:pPr>
      <w:r w:rsidRPr="00CA29FD">
        <w:t xml:space="preserve">Пользователь (владелец бизнес-процессов): </w:t>
      </w:r>
      <w:r w:rsidR="002A35C6">
        <w:t>Дилер коммерческого банка</w:t>
      </w:r>
      <w:r w:rsidRPr="00CA29FD">
        <w:t>.</w:t>
      </w:r>
    </w:p>
    <w:p w14:paraId="1DAAC7C5" w14:textId="77777777" w:rsidR="00765F0E" w:rsidRPr="00A372A2" w:rsidRDefault="00A372A2" w:rsidP="00397A40">
      <w:pPr>
        <w:pStyle w:val="afc"/>
      </w:pPr>
      <w:r w:rsidRPr="00A372A2">
        <w:t>Разработчик: Рабочая группа проекта (Акулов А.С., Любицкий Н.В., Наумкин С.В., Яцковская А.Н.).</w:t>
      </w:r>
    </w:p>
    <w:p w14:paraId="3BBE8338" w14:textId="77777777" w:rsidR="00765F0E" w:rsidRPr="008E63E4" w:rsidRDefault="00765F0E" w:rsidP="0023447B">
      <w:pPr>
        <w:pStyle w:val="2"/>
      </w:pPr>
      <w:bookmarkStart w:id="8" w:name="_Toc117498009"/>
      <w:bookmarkStart w:id="9" w:name="_Toc314835498"/>
      <w:bookmarkStart w:id="10" w:name="_Ref315690608"/>
      <w:bookmarkStart w:id="11" w:name="_Ref315690612"/>
      <w:r w:rsidRPr="008E63E4">
        <w:t>Перечень документов, на основании которых создается система</w:t>
      </w:r>
      <w:bookmarkEnd w:id="8"/>
      <w:bookmarkEnd w:id="9"/>
      <w:bookmarkEnd w:id="10"/>
      <w:bookmarkEnd w:id="11"/>
    </w:p>
    <w:p w14:paraId="16BCCD18" w14:textId="7FC43AF2" w:rsid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bookmarkStart w:id="12" w:name="_Toc117498010"/>
      <w:bookmarkStart w:id="13" w:name="_Toc314835499"/>
      <w:bookmarkStart w:id="14" w:name="_Toc117498011"/>
      <w:r w:rsidRPr="00A372A2">
        <w:rPr>
          <w:b w:val="0"/>
          <w:bCs w:val="0"/>
          <w:sz w:val="24"/>
          <w:szCs w:val="22"/>
        </w:rPr>
        <w:t xml:space="preserve">ГОСТ 34.602-2020 </w:t>
      </w:r>
      <w:r w:rsidR="00A540FA" w:rsidRPr="00A540FA">
        <w:rPr>
          <w:b w:val="0"/>
          <w:bCs w:val="0"/>
          <w:sz w:val="24"/>
          <w:szCs w:val="22"/>
        </w:rPr>
        <w:t>«Информационные технологии. Комплекс стандартов на автоматизированные системы. Техническое задание на создание</w:t>
      </w:r>
      <w:r w:rsidR="00A540FA">
        <w:rPr>
          <w:b w:val="0"/>
          <w:bCs w:val="0"/>
          <w:sz w:val="24"/>
          <w:szCs w:val="22"/>
        </w:rPr>
        <w:t xml:space="preserve"> </w:t>
      </w:r>
      <w:r w:rsidR="00397A40">
        <w:rPr>
          <w:b w:val="0"/>
          <w:bCs w:val="0"/>
          <w:sz w:val="24"/>
          <w:szCs w:val="22"/>
        </w:rPr>
        <w:t>автоматизированной системы»;</w:t>
      </w:r>
    </w:p>
    <w:p w14:paraId="0CD7F597" w14:textId="13880EDF" w:rsidR="00A372A2" w:rsidRP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r w:rsidRPr="00A372A2">
        <w:rPr>
          <w:b w:val="0"/>
          <w:bCs w:val="0"/>
          <w:sz w:val="24"/>
          <w:szCs w:val="22"/>
        </w:rPr>
        <w:t>Устав проекта</w:t>
      </w:r>
      <w:r w:rsidR="00397A40">
        <w:rPr>
          <w:b w:val="0"/>
          <w:bCs w:val="0"/>
          <w:sz w:val="24"/>
          <w:szCs w:val="22"/>
        </w:rPr>
        <w:t xml:space="preserve"> версия 1.1 от 23.09.2026;</w:t>
      </w:r>
    </w:p>
    <w:p w14:paraId="53F5479E" w14:textId="13D901B5" w:rsidR="00A372A2" w:rsidRPr="00A372A2" w:rsidRDefault="002A35C6" w:rsidP="00397A40">
      <w:pPr>
        <w:pStyle w:val="2"/>
        <w:numPr>
          <w:ilvl w:val="0"/>
          <w:numId w:val="16"/>
        </w:numPr>
        <w:jc w:val="both"/>
      </w:pPr>
      <w:r>
        <w:rPr>
          <w:b w:val="0"/>
          <w:bCs w:val="0"/>
          <w:sz w:val="24"/>
          <w:szCs w:val="22"/>
        </w:rPr>
        <w:t>Учебный план</w:t>
      </w:r>
      <w:r w:rsidR="00397A40">
        <w:rPr>
          <w:b w:val="0"/>
          <w:bCs w:val="0"/>
          <w:sz w:val="24"/>
          <w:szCs w:val="22"/>
        </w:rPr>
        <w:t>.</w:t>
      </w:r>
    </w:p>
    <w:p w14:paraId="03C96739" w14:textId="77777777" w:rsidR="00765F0E" w:rsidRPr="008E63E4" w:rsidRDefault="00765F0E" w:rsidP="00A372A2">
      <w:pPr>
        <w:pStyle w:val="2"/>
      </w:pPr>
      <w:r w:rsidRPr="008E63E4">
        <w:t>Плановые сроки начала и окончания работы по созданию системы</w:t>
      </w:r>
      <w:bookmarkEnd w:id="12"/>
      <w:bookmarkEnd w:id="13"/>
    </w:p>
    <w:p w14:paraId="60899B9E" w14:textId="7AD207B0" w:rsidR="00765F0E" w:rsidRPr="008E63E4" w:rsidRDefault="00765F0E" w:rsidP="00397A40">
      <w:pPr>
        <w:pStyle w:val="afc"/>
      </w:pPr>
      <w:r w:rsidRPr="008E63E4">
        <w:t xml:space="preserve">Плановые сроки начала работ: </w:t>
      </w:r>
      <w:r w:rsidR="00A372A2">
        <w:t>01.09.2026</w:t>
      </w:r>
    </w:p>
    <w:p w14:paraId="1A23F928" w14:textId="2CF37C1F" w:rsidR="00765F0E" w:rsidRPr="008E63E4" w:rsidRDefault="00765F0E" w:rsidP="00397A40">
      <w:pPr>
        <w:pStyle w:val="afc"/>
      </w:pPr>
      <w:r w:rsidRPr="008E63E4">
        <w:t xml:space="preserve">Плановые сроки окончания работ: </w:t>
      </w:r>
      <w:r w:rsidR="00A372A2">
        <w:t>30.12.2026</w:t>
      </w:r>
    </w:p>
    <w:p w14:paraId="711A3790" w14:textId="77777777" w:rsidR="00765F0E" w:rsidRPr="008E63E4" w:rsidRDefault="00765F0E" w:rsidP="0023447B">
      <w:pPr>
        <w:pStyle w:val="2"/>
      </w:pPr>
      <w:bookmarkStart w:id="15" w:name="_Toc314835500"/>
      <w:r w:rsidRPr="008E63E4">
        <w:t>Сведения об источниках и порядке финансирования работы по созданию системы</w:t>
      </w:r>
      <w:bookmarkEnd w:id="15"/>
    </w:p>
    <w:p w14:paraId="15D28CD2" w14:textId="7A8D7002" w:rsidR="00765F0E" w:rsidRPr="008E63E4" w:rsidRDefault="00E147D7" w:rsidP="00397A40">
      <w:pPr>
        <w:pStyle w:val="afc"/>
      </w:pPr>
      <w:r w:rsidRPr="00E147D7">
        <w:t xml:space="preserve">Финансирование </w:t>
      </w:r>
      <w:r w:rsidR="002A35C6">
        <w:t>не предусмотрено. Выполняется в рамках учебных задач.</w:t>
      </w:r>
    </w:p>
    <w:p w14:paraId="4971115B" w14:textId="77777777" w:rsidR="00765F0E" w:rsidRPr="008E63E4" w:rsidRDefault="00765F0E" w:rsidP="0023447B">
      <w:pPr>
        <w:pStyle w:val="2"/>
      </w:pPr>
      <w:bookmarkStart w:id="16" w:name="_Toc314835501"/>
      <w:r w:rsidRPr="008E63E4">
        <w:lastRenderedPageBreak/>
        <w:t>Порядок оформления и предъявления заказчику результатов работ по созданию системы</w:t>
      </w:r>
      <w:bookmarkEnd w:id="14"/>
      <w:r w:rsidR="00360DD0" w:rsidRPr="008E63E4">
        <w:t xml:space="preserve"> </w:t>
      </w:r>
      <w:r w:rsidRPr="008E63E4">
        <w:t>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</w:t>
      </w:r>
      <w:bookmarkEnd w:id="16"/>
    </w:p>
    <w:p w14:paraId="11B3AB53" w14:textId="77777777" w:rsidR="00765F0E" w:rsidRDefault="00E147D7" w:rsidP="00397A40">
      <w:pPr>
        <w:pStyle w:val="afc"/>
      </w:pPr>
      <w:r>
        <w:t>Результаты работ передаются в соответствии со следующим графиком:</w:t>
      </w:r>
    </w:p>
    <w:p w14:paraId="34C04BC5" w14:textId="77777777" w:rsidR="00E147D7" w:rsidRDefault="00E147D7" w:rsidP="00397A40">
      <w:pPr>
        <w:pStyle w:val="afc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402"/>
      </w:tblGrid>
      <w:tr w:rsidR="00E147D7" w14:paraId="71601E27" w14:textId="77777777" w:rsidTr="00E147D7">
        <w:tc>
          <w:tcPr>
            <w:tcW w:w="1555" w:type="dxa"/>
          </w:tcPr>
          <w:p w14:paraId="50279C62" w14:textId="77777777" w:rsidR="00E147D7" w:rsidRPr="009D6BC1" w:rsidRDefault="009D6BC1" w:rsidP="00397A40">
            <w:pPr>
              <w:pStyle w:val="afc"/>
            </w:pPr>
            <w:r w:rsidRPr="009D6BC1">
              <w:t>№</w:t>
            </w:r>
          </w:p>
        </w:tc>
        <w:tc>
          <w:tcPr>
            <w:tcW w:w="3827" w:type="dxa"/>
          </w:tcPr>
          <w:p w14:paraId="1AA730F3" w14:textId="77777777" w:rsidR="00E147D7" w:rsidRPr="009D6BC1" w:rsidRDefault="00E147D7" w:rsidP="00397A40">
            <w:pPr>
              <w:pStyle w:val="afc"/>
              <w:ind w:firstLine="179"/>
            </w:pPr>
            <w:r w:rsidRPr="009D6BC1">
              <w:t>Результаты работ</w:t>
            </w:r>
          </w:p>
        </w:tc>
        <w:tc>
          <w:tcPr>
            <w:tcW w:w="3402" w:type="dxa"/>
          </w:tcPr>
          <w:p w14:paraId="1B0D897C" w14:textId="77777777" w:rsidR="00E147D7" w:rsidRPr="009D6BC1" w:rsidRDefault="00E147D7" w:rsidP="00397A40">
            <w:pPr>
              <w:pStyle w:val="afc"/>
            </w:pPr>
            <w:r w:rsidRPr="009D6BC1">
              <w:t>Дата передачи</w:t>
            </w:r>
          </w:p>
        </w:tc>
      </w:tr>
      <w:tr w:rsidR="00E147D7" w14:paraId="4729B1BE" w14:textId="77777777" w:rsidTr="00E147D7">
        <w:tc>
          <w:tcPr>
            <w:tcW w:w="1555" w:type="dxa"/>
          </w:tcPr>
          <w:p w14:paraId="5CD38FF8" w14:textId="70B3BB03" w:rsidR="00E147D7" w:rsidRDefault="002A35C6" w:rsidP="002A35C6">
            <w:pPr>
              <w:pStyle w:val="afc"/>
            </w:pPr>
            <w:r>
              <w:t>1</w:t>
            </w:r>
          </w:p>
        </w:tc>
        <w:tc>
          <w:tcPr>
            <w:tcW w:w="3827" w:type="dxa"/>
          </w:tcPr>
          <w:p w14:paraId="3B470E16" w14:textId="77777777" w:rsidR="00E147D7" w:rsidRDefault="00E147D7" w:rsidP="00397A40">
            <w:pPr>
              <w:pStyle w:val="afc"/>
              <w:ind w:firstLine="179"/>
            </w:pPr>
            <w:r>
              <w:t>Д</w:t>
            </w:r>
            <w:r w:rsidRPr="00E147D7">
              <w:t>емонстрация прототипа на тестовом стенде</w:t>
            </w:r>
          </w:p>
        </w:tc>
        <w:tc>
          <w:tcPr>
            <w:tcW w:w="3402" w:type="dxa"/>
          </w:tcPr>
          <w:p w14:paraId="2FF43889" w14:textId="3624ED98" w:rsidR="00E147D7" w:rsidRDefault="00E147D7" w:rsidP="00397A40">
            <w:pPr>
              <w:pStyle w:val="afc"/>
            </w:pPr>
            <w:r>
              <w:t>15</w:t>
            </w:r>
            <w:r w:rsidR="002A35C6">
              <w:t>-30</w:t>
            </w:r>
            <w:r>
              <w:t xml:space="preserve"> декабря 2026г.</w:t>
            </w:r>
          </w:p>
        </w:tc>
      </w:tr>
    </w:tbl>
    <w:p w14:paraId="259494ED" w14:textId="77777777" w:rsidR="00E147D7" w:rsidRPr="008E63E4" w:rsidRDefault="00E147D7" w:rsidP="00397A40">
      <w:pPr>
        <w:pStyle w:val="afc"/>
      </w:pPr>
    </w:p>
    <w:p w14:paraId="502205D7" w14:textId="77777777" w:rsidR="00765F0E" w:rsidRPr="00A522FC" w:rsidRDefault="002E13E1" w:rsidP="009A3F64">
      <w:pPr>
        <w:pStyle w:val="1"/>
      </w:pPr>
      <w:bookmarkStart w:id="17" w:name="_Toc244162719"/>
      <w:r w:rsidRPr="00A522FC">
        <w:lastRenderedPageBreak/>
        <w:t>Назначение и цели создания системы</w:t>
      </w:r>
      <w:bookmarkEnd w:id="17"/>
    </w:p>
    <w:p w14:paraId="4446D65B" w14:textId="77777777" w:rsidR="002E13E1" w:rsidRPr="008E63E4" w:rsidRDefault="007949EF" w:rsidP="0023447B">
      <w:pPr>
        <w:pStyle w:val="2"/>
      </w:pPr>
      <w:bookmarkStart w:id="18" w:name="_Toc117498013"/>
      <w:bookmarkStart w:id="19" w:name="_Toc314835510"/>
      <w:r w:rsidRPr="008E63E4">
        <w:t>Назначение с</w:t>
      </w:r>
      <w:r w:rsidR="002E13E1" w:rsidRPr="008E63E4">
        <w:t>истемы</w:t>
      </w:r>
      <w:bookmarkEnd w:id="18"/>
      <w:bookmarkEnd w:id="19"/>
    </w:p>
    <w:p w14:paraId="067981A0" w14:textId="721EE795" w:rsidR="00750B14" w:rsidRPr="00750B14" w:rsidRDefault="00750B14" w:rsidP="00397A40">
      <w:pPr>
        <w:pStyle w:val="afc"/>
        <w:rPr>
          <w:b/>
          <w:bCs/>
          <w:sz w:val="28"/>
          <w:szCs w:val="26"/>
        </w:rPr>
      </w:pPr>
      <w:bookmarkStart w:id="20" w:name="_Toc117498014"/>
      <w:bookmarkStart w:id="21" w:name="_Toc314835511"/>
      <w:r w:rsidRPr="00750B14">
        <w:t>Система предназначена для автоматизации процессов управления позициями по корреспондентским счетам НОСТРО, формирования платежей по сделкам (FX и MM), а также редактирования остатков по счетам. Система должна обеспечивать консолидацию данных из смежных систем и предоставление единого реестра позиций.</w:t>
      </w:r>
    </w:p>
    <w:p w14:paraId="7561E93F" w14:textId="09406543" w:rsidR="002E13E1" w:rsidRPr="008E63E4" w:rsidRDefault="007949EF" w:rsidP="0023447B">
      <w:pPr>
        <w:pStyle w:val="2"/>
      </w:pPr>
      <w:r w:rsidRPr="008E63E4">
        <w:t>Цели создания с</w:t>
      </w:r>
      <w:r w:rsidR="002E13E1" w:rsidRPr="008E63E4">
        <w:t>истемы</w:t>
      </w:r>
      <w:bookmarkEnd w:id="20"/>
      <w:bookmarkEnd w:id="21"/>
    </w:p>
    <w:p w14:paraId="483E1856" w14:textId="7D2781AB" w:rsidR="002E13E1" w:rsidRDefault="00201BB0" w:rsidP="00397A40">
      <w:pPr>
        <w:pStyle w:val="afc"/>
      </w:pPr>
      <w:r>
        <w:t>Н</w:t>
      </w:r>
      <w:r w:rsidR="002E13E1" w:rsidRPr="00BF4C89">
        <w:t>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АС, и критерии оц</w:t>
      </w:r>
      <w:r w:rsidR="007949EF" w:rsidRPr="00BF4C89">
        <w:t>енки достижения целей создания С</w:t>
      </w:r>
      <w:r w:rsidR="002E13E1" w:rsidRPr="00BF4C89">
        <w:t>истемы</w:t>
      </w:r>
      <w:r w:rsidR="00BF4C89" w:rsidRPr="00BF4C89">
        <w:t xml:space="preserve"> расписаны в табл. 1</w:t>
      </w:r>
      <w:r w:rsidR="002E13E1" w:rsidRPr="00BF4C89">
        <w:t>.</w:t>
      </w:r>
    </w:p>
    <w:p w14:paraId="11387E3A" w14:textId="77777777" w:rsidR="00BF4C89" w:rsidRPr="00BF4C89" w:rsidRDefault="00BF4C89" w:rsidP="00397A40">
      <w:pPr>
        <w:pStyle w:val="afc"/>
      </w:pPr>
      <w:r w:rsidRPr="00BF4C89">
        <w:t>Табл. 1 Цели  и критерии Системы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154"/>
        <w:gridCol w:w="4099"/>
        <w:gridCol w:w="4098"/>
      </w:tblGrid>
      <w:tr w:rsidR="009D6BC1" w14:paraId="344DFADC" w14:textId="77777777" w:rsidTr="009D6BC1">
        <w:tc>
          <w:tcPr>
            <w:tcW w:w="1129" w:type="dxa"/>
          </w:tcPr>
          <w:p w14:paraId="3F4F2886" w14:textId="77777777" w:rsidR="009D6BC1" w:rsidRDefault="009D6BC1" w:rsidP="00397A40">
            <w:pPr>
              <w:pStyle w:val="afc"/>
            </w:pPr>
            <w:r>
              <w:t>№</w:t>
            </w:r>
          </w:p>
        </w:tc>
        <w:tc>
          <w:tcPr>
            <w:tcW w:w="4111" w:type="dxa"/>
          </w:tcPr>
          <w:p w14:paraId="5AD27206" w14:textId="77777777" w:rsidR="009D6BC1" w:rsidRDefault="009D6BC1" w:rsidP="00397A40">
            <w:pPr>
              <w:pStyle w:val="afc"/>
            </w:pPr>
            <w:r>
              <w:t>Цели</w:t>
            </w:r>
          </w:p>
        </w:tc>
        <w:tc>
          <w:tcPr>
            <w:tcW w:w="4111" w:type="dxa"/>
          </w:tcPr>
          <w:p w14:paraId="566D25BF" w14:textId="77777777" w:rsidR="009D6BC1" w:rsidRDefault="009D6BC1" w:rsidP="00397A40">
            <w:pPr>
              <w:pStyle w:val="afc"/>
            </w:pPr>
            <w:r>
              <w:t>Критерий</w:t>
            </w:r>
          </w:p>
        </w:tc>
      </w:tr>
      <w:tr w:rsidR="009D6BC1" w14:paraId="166B7DFC" w14:textId="77777777" w:rsidTr="009D6BC1">
        <w:tc>
          <w:tcPr>
            <w:tcW w:w="1129" w:type="dxa"/>
          </w:tcPr>
          <w:p w14:paraId="2E9DA808" w14:textId="77777777" w:rsidR="009D6BC1" w:rsidRDefault="009D6BC1" w:rsidP="00397A40">
            <w:pPr>
              <w:pStyle w:val="afc"/>
            </w:pPr>
            <w:r>
              <w:t>1</w:t>
            </w:r>
          </w:p>
        </w:tc>
        <w:tc>
          <w:tcPr>
            <w:tcW w:w="4111" w:type="dxa"/>
          </w:tcPr>
          <w:p w14:paraId="71441A23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Консолидация сделок с помощью создания автоматизированной информационной системы.</w:t>
            </w:r>
          </w:p>
          <w:p w14:paraId="5CABABBF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40E8A21E" w14:textId="77777777" w:rsidR="009D6BC1" w:rsidRDefault="009D6BC1" w:rsidP="00397A40">
            <w:pPr>
              <w:pStyle w:val="afc"/>
              <w:ind w:firstLine="159"/>
            </w:pPr>
            <w:r>
              <w:t>Автоматический сбор</w:t>
            </w:r>
            <w:r w:rsidR="009F7CAC">
              <w:t xml:space="preserve">, проверка, коррекция </w:t>
            </w:r>
            <w:r>
              <w:t>данных</w:t>
            </w:r>
            <w:r w:rsidR="009F7CAC">
              <w:t>.</w:t>
            </w:r>
          </w:p>
          <w:p w14:paraId="37A029AC" w14:textId="77777777" w:rsidR="009F7CAC" w:rsidRDefault="009F7CAC" w:rsidP="00397A40">
            <w:pPr>
              <w:pStyle w:val="afc"/>
              <w:ind w:firstLine="159"/>
            </w:pPr>
            <w:r>
              <w:t>Исключение ошибок при сборе данных</w:t>
            </w:r>
          </w:p>
        </w:tc>
      </w:tr>
      <w:tr w:rsidR="009D6BC1" w14:paraId="5372AD70" w14:textId="77777777" w:rsidTr="009D6BC1">
        <w:tc>
          <w:tcPr>
            <w:tcW w:w="1129" w:type="dxa"/>
          </w:tcPr>
          <w:p w14:paraId="34CCDF80" w14:textId="77777777" w:rsidR="009D6BC1" w:rsidRDefault="009D6BC1" w:rsidP="00397A40">
            <w:pPr>
              <w:pStyle w:val="afc"/>
            </w:pPr>
            <w:r>
              <w:t>2</w:t>
            </w:r>
          </w:p>
        </w:tc>
        <w:tc>
          <w:tcPr>
            <w:tcW w:w="4111" w:type="dxa"/>
          </w:tcPr>
          <w:p w14:paraId="32A6F8C2" w14:textId="77777777" w:rsidR="009D6BC1" w:rsidRDefault="009D6BC1" w:rsidP="00397A40">
            <w:pPr>
              <w:pStyle w:val="afc"/>
              <w:ind w:firstLine="159"/>
            </w:pPr>
            <w:r>
              <w:t>Формирование автоматических документов:</w:t>
            </w:r>
          </w:p>
          <w:p w14:paraId="4AA1FA5A" w14:textId="77777777" w:rsidR="009D6BC1" w:rsidRDefault="009D6BC1" w:rsidP="00397A40">
            <w:pPr>
              <w:pStyle w:val="afc"/>
              <w:ind w:firstLine="159"/>
            </w:pPr>
            <w:r>
              <w:t>Платежи</w:t>
            </w:r>
          </w:p>
          <w:p w14:paraId="430E1A4C" w14:textId="77777777" w:rsidR="009D6BC1" w:rsidRDefault="009D6BC1" w:rsidP="00397A40">
            <w:pPr>
              <w:pStyle w:val="afc"/>
              <w:ind w:firstLine="159"/>
            </w:pPr>
            <w:r>
              <w:t>Позиции</w:t>
            </w:r>
          </w:p>
          <w:p w14:paraId="0F13BA04" w14:textId="77777777" w:rsidR="009D6BC1" w:rsidRPr="009D6BC1" w:rsidRDefault="009D6BC1" w:rsidP="00397A40">
            <w:pPr>
              <w:pStyle w:val="afc"/>
              <w:ind w:firstLine="159"/>
            </w:pPr>
            <w:r>
              <w:t>Остатки</w:t>
            </w:r>
          </w:p>
          <w:p w14:paraId="02D3EE38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176687C1" w14:textId="77777777" w:rsidR="009D6BC1" w:rsidRDefault="009D6BC1" w:rsidP="00397A40">
            <w:pPr>
              <w:pStyle w:val="afc"/>
              <w:ind w:firstLine="159"/>
            </w:pPr>
            <w:r w:rsidRPr="009D6BC1">
              <w:t>Не более 0,1% просроченных отчётов</w:t>
            </w:r>
          </w:p>
        </w:tc>
      </w:tr>
      <w:tr w:rsidR="009D6BC1" w14:paraId="2068BAF8" w14:textId="77777777" w:rsidTr="009D6BC1">
        <w:tc>
          <w:tcPr>
            <w:tcW w:w="1129" w:type="dxa"/>
          </w:tcPr>
          <w:p w14:paraId="7174869D" w14:textId="77777777" w:rsidR="009D6BC1" w:rsidRDefault="009D6BC1" w:rsidP="00397A40">
            <w:pPr>
              <w:pStyle w:val="afc"/>
            </w:pPr>
            <w:r>
              <w:t>3</w:t>
            </w:r>
          </w:p>
        </w:tc>
        <w:tc>
          <w:tcPr>
            <w:tcW w:w="4111" w:type="dxa"/>
          </w:tcPr>
          <w:p w14:paraId="1E5D2894" w14:textId="77777777" w:rsidR="009D6BC1" w:rsidRDefault="009D6BC1" w:rsidP="00397A40">
            <w:pPr>
              <w:pStyle w:val="afc"/>
              <w:ind w:firstLine="159"/>
            </w:pPr>
            <w:r>
              <w:t>Обеспечение автоматического обмена данными с:</w:t>
            </w:r>
          </w:p>
          <w:p w14:paraId="76EA6CD6" w14:textId="00DEDB0A" w:rsidR="009D6BC1" w:rsidRPr="009D6BC1" w:rsidRDefault="009D6BC1" w:rsidP="00397A40">
            <w:pPr>
              <w:pStyle w:val="afc"/>
              <w:ind w:firstLine="159"/>
            </w:pPr>
            <w:r w:rsidRPr="009D6BC1">
              <w:t>«Межбанковский обмен валют (FX Deals)»</w:t>
            </w:r>
          </w:p>
          <w:p w14:paraId="1A5E3AFE" w14:textId="41A29A11" w:rsidR="009D6BC1" w:rsidRDefault="009D6BC1" w:rsidP="00397A40">
            <w:pPr>
              <w:pStyle w:val="afc"/>
              <w:ind w:firstLine="159"/>
            </w:pPr>
            <w:r w:rsidRPr="009D6BC1">
              <w:t>«Межбанковские кредиты и депозиты (MM Deals)»</w:t>
            </w:r>
          </w:p>
          <w:p w14:paraId="2C09CF75" w14:textId="77777777" w:rsidR="009D6BC1" w:rsidRDefault="009D6BC1" w:rsidP="00397A40">
            <w:pPr>
              <w:pStyle w:val="afc"/>
              <w:ind w:firstLine="159"/>
            </w:pPr>
            <w:r w:rsidRPr="009D6BC1">
              <w:t>«Нормативно-справочная информация»</w:t>
            </w:r>
          </w:p>
        </w:tc>
        <w:tc>
          <w:tcPr>
            <w:tcW w:w="4111" w:type="dxa"/>
          </w:tcPr>
          <w:p w14:paraId="0F68834A" w14:textId="77777777" w:rsidR="009D6BC1" w:rsidRPr="009D6BC1" w:rsidRDefault="009D6BC1" w:rsidP="00397A40">
            <w:pPr>
              <w:pStyle w:val="afc"/>
              <w:ind w:firstLine="159"/>
            </w:pPr>
            <w:r>
              <w:t>Хранение архива</w:t>
            </w:r>
            <w:r w:rsidRPr="009D6BC1">
              <w:t>: не менее 10 лет.</w:t>
            </w:r>
          </w:p>
          <w:p w14:paraId="378161CF" w14:textId="77777777" w:rsidR="009D6BC1" w:rsidRPr="009D6BC1" w:rsidRDefault="009D6BC1" w:rsidP="00397A40">
            <w:pPr>
              <w:pStyle w:val="afc"/>
              <w:ind w:firstLine="159"/>
            </w:pPr>
          </w:p>
          <w:p w14:paraId="79921751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Автоматический сбор данных: не более 1 часа.</w:t>
            </w:r>
          </w:p>
          <w:p w14:paraId="74956573" w14:textId="77777777" w:rsidR="009D6BC1" w:rsidRPr="009D6BC1" w:rsidRDefault="009D6BC1" w:rsidP="00397A40">
            <w:pPr>
              <w:pStyle w:val="afc"/>
              <w:ind w:firstLine="159"/>
            </w:pPr>
          </w:p>
          <w:p w14:paraId="2261E3B1" w14:textId="77777777" w:rsidR="009D6BC1" w:rsidRDefault="009D6BC1" w:rsidP="00397A40">
            <w:pPr>
              <w:pStyle w:val="afc"/>
              <w:ind w:firstLine="159"/>
            </w:pPr>
            <w:r w:rsidRPr="009D6BC1">
              <w:t>Время получения сверки данных: не более 2 минут.</w:t>
            </w:r>
          </w:p>
        </w:tc>
      </w:tr>
    </w:tbl>
    <w:p w14:paraId="6CD98260" w14:textId="77777777" w:rsidR="009D6BC1" w:rsidRDefault="009D6BC1" w:rsidP="00397A40">
      <w:pPr>
        <w:pStyle w:val="afc"/>
      </w:pPr>
    </w:p>
    <w:p w14:paraId="5EC1FC4A" w14:textId="77777777" w:rsidR="001D769D" w:rsidRPr="008E63E4" w:rsidRDefault="001D769D" w:rsidP="009A3F64">
      <w:pPr>
        <w:pStyle w:val="1"/>
      </w:pPr>
      <w:bookmarkStart w:id="22" w:name="_Toc109367715"/>
      <w:bookmarkStart w:id="23" w:name="_Toc314835515"/>
      <w:bookmarkStart w:id="24" w:name="_Toc244162720"/>
      <w:r w:rsidRPr="000A259F">
        <w:lastRenderedPageBreak/>
        <w:t>Характеристика объектов автоматизации</w:t>
      </w:r>
      <w:bookmarkEnd w:id="24"/>
    </w:p>
    <w:p w14:paraId="57F74751" w14:textId="54822B98" w:rsidR="001D769D" w:rsidRPr="008E63E4" w:rsidRDefault="001D769D" w:rsidP="0023447B">
      <w:pPr>
        <w:pStyle w:val="2"/>
      </w:pPr>
      <w:bookmarkStart w:id="25" w:name="_Toc314835516"/>
      <w:r w:rsidRPr="008E63E4">
        <w:t>Краткие сведения об объекте автоматизации</w:t>
      </w:r>
      <w:bookmarkEnd w:id="25"/>
    </w:p>
    <w:p w14:paraId="5E5E0E29" w14:textId="77777777" w:rsidR="00261525" w:rsidRDefault="00261525" w:rsidP="00261525">
      <w:r w:rsidRPr="00A10929">
        <w:t>Объектом автоматизации является деятельность по управлению корреспондентскими счетами, включающая ключев</w:t>
      </w:r>
      <w:r>
        <w:t>ые</w:t>
      </w:r>
      <w:r w:rsidRPr="00A10929">
        <w:t xml:space="preserve"> подпроцесс</w:t>
      </w:r>
      <w:r>
        <w:t>ы</w:t>
      </w:r>
      <w:r w:rsidRPr="00A10929">
        <w:t>:</w:t>
      </w:r>
    </w:p>
    <w:p w14:paraId="595213C2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платежей по сделкам (FX и MM): приём данных о сделках, генерация платёжных поручений, проверка реквизитов, управление очерёдностью, контроль статуса и хранение истории.</w:t>
      </w:r>
    </w:p>
    <w:p w14:paraId="3CCCE3A7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позиций по счетам: сбор данных из выписок банков-корреспондентов, расчёт текущей и прогнозной позиции (на 3–5 банковских дней), учёт лимитов.</w:t>
      </w:r>
    </w:p>
    <w:p w14:paraId="1B463FE8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Редактирование остатков по счетам: ручной ввод/корректировка остатка с указанием причины, разграничение прав доступа, фиксация в аудит-логе, пересчёт прогнозной позиции</w:t>
      </w:r>
      <w:r>
        <w:t>.</w:t>
      </w:r>
    </w:p>
    <w:p w14:paraId="79CA4D38" w14:textId="7E93F886" w:rsidR="00261525" w:rsidRDefault="00261525" w:rsidP="00261525">
      <w:r>
        <w:t>М</w:t>
      </w:r>
      <w:r w:rsidRPr="00A10929">
        <w:t>одель и состав организационной структуры представлены в Приложении</w:t>
      </w:r>
      <w:r w:rsidR="002A35C6">
        <w:t xml:space="preserve"> 1 со схемой </w:t>
      </w:r>
      <w:r w:rsidR="002A35C6">
        <w:rPr>
          <w:lang w:val="en-US"/>
        </w:rPr>
        <w:t>BPMN</w:t>
      </w:r>
      <w:r w:rsidR="002A35C6">
        <w:t>, диаграммы активности, формализованное описание бизнес процессов.</w:t>
      </w:r>
      <w:r w:rsidRPr="00A10929">
        <w:t xml:space="preserve"> Особенностями бизнес-процессов являются сквозной характер данных и потребность в оперативности их получения.</w:t>
      </w:r>
    </w:p>
    <w:p w14:paraId="61DA8598" w14:textId="77777777" w:rsidR="001D769D" w:rsidRPr="008E63E4" w:rsidRDefault="001D769D" w:rsidP="0023447B">
      <w:pPr>
        <w:pStyle w:val="2"/>
      </w:pPr>
      <w:bookmarkStart w:id="26" w:name="_Toc117498017"/>
      <w:bookmarkStart w:id="27" w:name="_Toc314835519"/>
      <w:r w:rsidRPr="008E63E4">
        <w:t>Сведения об условиях эксплуатации</w:t>
      </w:r>
      <w:bookmarkEnd w:id="26"/>
      <w:bookmarkEnd w:id="27"/>
    </w:p>
    <w:p w14:paraId="1743EFF6" w14:textId="780050FA" w:rsidR="001D769D" w:rsidRPr="008E63E4" w:rsidRDefault="001D769D" w:rsidP="00397A40">
      <w:pPr>
        <w:pStyle w:val="afc"/>
      </w:pPr>
      <w:r w:rsidRPr="008E63E4">
        <w:t>Условия эксплуатации Системы - внутри помещений</w:t>
      </w:r>
      <w:r w:rsidR="00FB3717">
        <w:t>,</w:t>
      </w:r>
      <w:r w:rsidRPr="008E63E4">
        <w:t xml:space="preserve"> пригодных для постоянного наличия людей</w:t>
      </w:r>
      <w:r w:rsidR="00FB3717">
        <w:t xml:space="preserve">: </w:t>
      </w:r>
      <w:r w:rsidRPr="008E63E4">
        <w:t>температ</w:t>
      </w:r>
      <w:r w:rsidR="002D6F46">
        <w:t xml:space="preserve">ура </w:t>
      </w:r>
      <w:r w:rsidR="00FB3717">
        <w:t>18</w:t>
      </w:r>
      <w:r w:rsidR="00FB3717" w:rsidRPr="00FB3717">
        <w:t>°C</w:t>
      </w:r>
      <w:r w:rsidR="002D6F46">
        <w:t>, влажность 60-80%.</w:t>
      </w:r>
      <w:r w:rsidR="000E028D">
        <w:t xml:space="preserve"> </w:t>
      </w:r>
    </w:p>
    <w:p w14:paraId="24597EBF" w14:textId="77777777" w:rsidR="001D769D" w:rsidRPr="00A35A0A" w:rsidRDefault="001D769D" w:rsidP="009A3F64">
      <w:pPr>
        <w:pStyle w:val="1"/>
      </w:pPr>
      <w:bookmarkStart w:id="28" w:name="_Toc117498019"/>
      <w:bookmarkStart w:id="29" w:name="_Toc314835521"/>
      <w:bookmarkStart w:id="30" w:name="_Toc244162721"/>
      <w:r w:rsidRPr="00A35A0A">
        <w:lastRenderedPageBreak/>
        <w:t>Требования к системе в целом</w:t>
      </w:r>
      <w:bookmarkEnd w:id="28"/>
      <w:bookmarkEnd w:id="29"/>
      <w:bookmarkEnd w:id="30"/>
    </w:p>
    <w:p w14:paraId="186018B7" w14:textId="77777777" w:rsidR="001D769D" w:rsidRPr="00A35A0A" w:rsidRDefault="001D769D" w:rsidP="0023447B">
      <w:pPr>
        <w:pStyle w:val="3"/>
      </w:pPr>
      <w:bookmarkStart w:id="31" w:name="_Toc117498020"/>
      <w:bookmarkStart w:id="32" w:name="_Toc314835522"/>
      <w:r w:rsidRPr="00A35A0A">
        <w:t>Требования к структуре и функционированию системы</w:t>
      </w:r>
      <w:bookmarkEnd w:id="31"/>
      <w:bookmarkEnd w:id="32"/>
      <w:r w:rsidRPr="00A35A0A">
        <w:t xml:space="preserve"> </w:t>
      </w:r>
    </w:p>
    <w:p w14:paraId="1B8EDB87" w14:textId="77777777" w:rsidR="000554B0" w:rsidRDefault="000554B0" w:rsidP="00397A40">
      <w:pPr>
        <w:pStyle w:val="afc"/>
      </w:pPr>
    </w:p>
    <w:p w14:paraId="02E2BE53" w14:textId="34FF8715" w:rsidR="001D769D" w:rsidRDefault="001D769D" w:rsidP="00397A40">
      <w:pPr>
        <w:pStyle w:val="afc"/>
      </w:pPr>
      <w:r w:rsidRPr="008E63E4">
        <w:t xml:space="preserve">Состав Систем, их назначение и основные характеристики представлены в </w:t>
      </w:r>
      <w:r w:rsidR="00BD4EA6">
        <w:t>Табл.</w:t>
      </w:r>
      <w:r w:rsidR="00DE471D" w:rsidRPr="008E63E4">
        <w:t xml:space="preserve"> </w:t>
      </w:r>
      <w:r w:rsidR="002A35C6">
        <w:t>2.</w:t>
      </w:r>
    </w:p>
    <w:p w14:paraId="17A36DB4" w14:textId="77777777" w:rsidR="00BD4EA6" w:rsidRPr="000554B0" w:rsidRDefault="00BD4EA6" w:rsidP="00397A40">
      <w:pPr>
        <w:pStyle w:val="afc"/>
      </w:pPr>
      <w:r w:rsidRPr="000554B0">
        <w:t>Табл. 2 — Назначение подсистем и их основные характеристики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4"/>
        <w:gridCol w:w="1883"/>
        <w:gridCol w:w="3118"/>
        <w:gridCol w:w="3680"/>
      </w:tblGrid>
      <w:tr w:rsidR="00BD4EA6" w14:paraId="51DFB83E" w14:textId="77777777" w:rsidTr="00D16A6A">
        <w:tc>
          <w:tcPr>
            <w:tcW w:w="846" w:type="dxa"/>
          </w:tcPr>
          <w:p w14:paraId="73B453BA" w14:textId="77777777" w:rsidR="00BD4EA6" w:rsidRDefault="00BD4EA6" w:rsidP="00397A40">
            <w:pPr>
              <w:pStyle w:val="afc"/>
            </w:pPr>
            <w:r w:rsidRPr="000554B0">
              <w:t>№</w:t>
            </w:r>
          </w:p>
        </w:tc>
        <w:tc>
          <w:tcPr>
            <w:tcW w:w="1701" w:type="dxa"/>
          </w:tcPr>
          <w:p w14:paraId="67FCEF65" w14:textId="77777777" w:rsidR="00BD4EA6" w:rsidRDefault="00BD4EA6" w:rsidP="00397A40">
            <w:pPr>
              <w:pStyle w:val="afc"/>
            </w:pPr>
            <w:r w:rsidRPr="000554B0">
              <w:t>Название подсистемы</w:t>
            </w:r>
          </w:p>
        </w:tc>
        <w:tc>
          <w:tcPr>
            <w:tcW w:w="3118" w:type="dxa"/>
          </w:tcPr>
          <w:p w14:paraId="6D78D406" w14:textId="77777777" w:rsidR="00BD4EA6" w:rsidRDefault="00BD4EA6" w:rsidP="00397A40">
            <w:pPr>
              <w:pStyle w:val="afc"/>
            </w:pPr>
            <w:r w:rsidRPr="000554B0">
              <w:t>Назначение подсистемы</w:t>
            </w:r>
          </w:p>
        </w:tc>
        <w:tc>
          <w:tcPr>
            <w:tcW w:w="3680" w:type="dxa"/>
          </w:tcPr>
          <w:p w14:paraId="4F6ADE51" w14:textId="77777777" w:rsidR="00BD4EA6" w:rsidRDefault="00BD4EA6" w:rsidP="00397A40">
            <w:pPr>
              <w:pStyle w:val="afc"/>
            </w:pPr>
            <w:r w:rsidRPr="000554B0">
              <w:t>Основные характеристики</w:t>
            </w:r>
          </w:p>
        </w:tc>
      </w:tr>
      <w:tr w:rsidR="00BD4EA6" w14:paraId="515D38C3" w14:textId="77777777" w:rsidTr="00D16A6A">
        <w:tc>
          <w:tcPr>
            <w:tcW w:w="846" w:type="dxa"/>
          </w:tcPr>
          <w:p w14:paraId="0EAC152B" w14:textId="77777777" w:rsidR="00BD4EA6" w:rsidRDefault="00BD4EA6" w:rsidP="00397A40">
            <w:pPr>
              <w:pStyle w:val="afc"/>
            </w:pPr>
            <w:r>
              <w:t>1</w:t>
            </w:r>
          </w:p>
        </w:tc>
        <w:tc>
          <w:tcPr>
            <w:tcW w:w="1701" w:type="dxa"/>
          </w:tcPr>
          <w:p w14:paraId="7AB4C2A6" w14:textId="77777777" w:rsidR="00BD4EA6" w:rsidRDefault="00BD4EA6" w:rsidP="00397A40">
            <w:pPr>
              <w:pStyle w:val="afc"/>
              <w:ind w:firstLine="17"/>
            </w:pPr>
            <w:r w:rsidRPr="000554B0">
              <w:t>Платежи</w:t>
            </w:r>
          </w:p>
        </w:tc>
        <w:tc>
          <w:tcPr>
            <w:tcW w:w="3118" w:type="dxa"/>
          </w:tcPr>
          <w:p w14:paraId="039C44B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платежей по сделкам (FX и MM)</w:t>
            </w:r>
          </w:p>
        </w:tc>
        <w:tc>
          <w:tcPr>
            <w:tcW w:w="3680" w:type="dxa"/>
          </w:tcPr>
          <w:p w14:paraId="1D048489" w14:textId="77777777" w:rsidR="00BD4EA6" w:rsidRDefault="00BD4EA6" w:rsidP="00397A40">
            <w:pPr>
              <w:pStyle w:val="afc"/>
              <w:ind w:firstLine="17"/>
            </w:pPr>
            <w:r w:rsidRPr="000554B0">
              <w:t>Приём первичных данных, автоматическое формирование платежа, контроль изменений</w:t>
            </w:r>
          </w:p>
        </w:tc>
      </w:tr>
      <w:tr w:rsidR="00BD4EA6" w14:paraId="28080E9E" w14:textId="77777777" w:rsidTr="00D16A6A">
        <w:tc>
          <w:tcPr>
            <w:tcW w:w="846" w:type="dxa"/>
          </w:tcPr>
          <w:p w14:paraId="00576523" w14:textId="77777777" w:rsidR="00BD4EA6" w:rsidRDefault="00BD4EA6" w:rsidP="00397A40">
            <w:pPr>
              <w:pStyle w:val="afc"/>
            </w:pPr>
            <w:r>
              <w:t>2</w:t>
            </w:r>
          </w:p>
        </w:tc>
        <w:tc>
          <w:tcPr>
            <w:tcW w:w="1701" w:type="dxa"/>
          </w:tcPr>
          <w:p w14:paraId="33CFB074" w14:textId="77777777" w:rsidR="00BD4EA6" w:rsidRDefault="00BD4EA6" w:rsidP="00397A40">
            <w:pPr>
              <w:pStyle w:val="afc"/>
              <w:ind w:firstLine="17"/>
            </w:pPr>
            <w:r w:rsidRPr="000554B0">
              <w:t>Позиции</w:t>
            </w:r>
          </w:p>
        </w:tc>
        <w:tc>
          <w:tcPr>
            <w:tcW w:w="3118" w:type="dxa"/>
          </w:tcPr>
          <w:p w14:paraId="41B1299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позиций по счетам</w:t>
            </w:r>
          </w:p>
        </w:tc>
        <w:tc>
          <w:tcPr>
            <w:tcW w:w="3680" w:type="dxa"/>
          </w:tcPr>
          <w:p w14:paraId="44952061" w14:textId="77777777" w:rsidR="00BD4EA6" w:rsidRDefault="00BD4EA6" w:rsidP="00397A40">
            <w:pPr>
              <w:pStyle w:val="afc"/>
              <w:ind w:firstLine="17"/>
            </w:pPr>
            <w:r w:rsidRPr="000554B0">
              <w:t>Автоматическое формирование позиций, поиск позиций, контроль изменений</w:t>
            </w:r>
          </w:p>
        </w:tc>
      </w:tr>
      <w:tr w:rsidR="00BD4EA6" w14:paraId="0825BE1E" w14:textId="77777777" w:rsidTr="00D16A6A">
        <w:tc>
          <w:tcPr>
            <w:tcW w:w="846" w:type="dxa"/>
          </w:tcPr>
          <w:p w14:paraId="58259405" w14:textId="77777777" w:rsidR="00BD4EA6" w:rsidRDefault="00BD4EA6" w:rsidP="00397A40">
            <w:pPr>
              <w:pStyle w:val="afc"/>
            </w:pPr>
            <w:r>
              <w:t>3</w:t>
            </w:r>
          </w:p>
        </w:tc>
        <w:tc>
          <w:tcPr>
            <w:tcW w:w="1701" w:type="dxa"/>
          </w:tcPr>
          <w:p w14:paraId="34AC6EBD" w14:textId="77777777" w:rsidR="00BD4EA6" w:rsidRDefault="00BD4EA6" w:rsidP="00397A40">
            <w:pPr>
              <w:pStyle w:val="afc"/>
              <w:ind w:firstLine="17"/>
            </w:pPr>
            <w:r w:rsidRPr="000554B0">
              <w:t>Остатки</w:t>
            </w:r>
          </w:p>
        </w:tc>
        <w:tc>
          <w:tcPr>
            <w:tcW w:w="3118" w:type="dxa"/>
          </w:tcPr>
          <w:p w14:paraId="56212A37" w14:textId="77777777" w:rsidR="00BD4EA6" w:rsidRDefault="00BD4EA6" w:rsidP="00397A40">
            <w:pPr>
              <w:pStyle w:val="afc"/>
              <w:ind w:firstLine="17"/>
            </w:pPr>
            <w:r w:rsidRPr="000554B0">
              <w:t>Редактирование остатков по счетам</w:t>
            </w:r>
          </w:p>
        </w:tc>
        <w:tc>
          <w:tcPr>
            <w:tcW w:w="3680" w:type="dxa"/>
          </w:tcPr>
          <w:p w14:paraId="515D6CDA" w14:textId="27272A90" w:rsidR="00BD4EA6" w:rsidRDefault="00F27126" w:rsidP="00397A40">
            <w:pPr>
              <w:pStyle w:val="afc"/>
              <w:ind w:firstLine="17"/>
            </w:pPr>
            <w:r w:rsidRPr="000554B0">
              <w:t xml:space="preserve">Автоматизированный сбор информации </w:t>
            </w:r>
            <w:r w:rsidR="00BD4EA6" w:rsidRPr="000554B0">
              <w:t>о входящих остатках, расчёт и коррекция исходящих остатков</w:t>
            </w:r>
          </w:p>
        </w:tc>
      </w:tr>
      <w:tr w:rsidR="00F27126" w14:paraId="7775108E" w14:textId="77777777" w:rsidTr="00D16A6A">
        <w:tc>
          <w:tcPr>
            <w:tcW w:w="846" w:type="dxa"/>
          </w:tcPr>
          <w:p w14:paraId="3985D111" w14:textId="5125790D" w:rsidR="00F27126" w:rsidRDefault="00F27126" w:rsidP="00397A40">
            <w:pPr>
              <w:pStyle w:val="afc"/>
            </w:pPr>
            <w:r>
              <w:t>4</w:t>
            </w:r>
          </w:p>
        </w:tc>
        <w:tc>
          <w:tcPr>
            <w:tcW w:w="1701" w:type="dxa"/>
          </w:tcPr>
          <w:p w14:paraId="5DB25530" w14:textId="2073C62B" w:rsidR="00F27126" w:rsidRPr="000554B0" w:rsidRDefault="00F27126" w:rsidP="00397A40">
            <w:pPr>
              <w:pStyle w:val="afc"/>
              <w:ind w:firstLine="17"/>
            </w:pPr>
            <w:r>
              <w:t>Интеграция</w:t>
            </w:r>
          </w:p>
        </w:tc>
        <w:tc>
          <w:tcPr>
            <w:tcW w:w="3118" w:type="dxa"/>
          </w:tcPr>
          <w:p w14:paraId="1D7AEE60" w14:textId="150DF354" w:rsidR="00F27126" w:rsidRPr="000554B0" w:rsidRDefault="00F27126" w:rsidP="00397A40">
            <w:pPr>
              <w:pStyle w:val="afc"/>
              <w:ind w:firstLine="17"/>
            </w:pPr>
            <w:r>
              <w:t>Объединение подсистем в единое целое ПО</w:t>
            </w:r>
          </w:p>
        </w:tc>
        <w:tc>
          <w:tcPr>
            <w:tcW w:w="3680" w:type="dxa"/>
          </w:tcPr>
          <w:p w14:paraId="1017ADD9" w14:textId="06196526" w:rsidR="00F27126" w:rsidRPr="000554B0" w:rsidRDefault="00F27126" w:rsidP="00397A40">
            <w:pPr>
              <w:pStyle w:val="afc"/>
              <w:ind w:firstLine="17"/>
            </w:pPr>
            <w:r>
              <w:t xml:space="preserve">Автоматизированный сбор, обработка и передача </w:t>
            </w:r>
            <w:r w:rsidRPr="000554B0">
              <w:t>информации</w:t>
            </w:r>
          </w:p>
        </w:tc>
      </w:tr>
      <w:tr w:rsidR="00F27126" w14:paraId="7C299212" w14:textId="77777777" w:rsidTr="00D16A6A">
        <w:tc>
          <w:tcPr>
            <w:tcW w:w="846" w:type="dxa"/>
          </w:tcPr>
          <w:p w14:paraId="538A09F4" w14:textId="20EF5F09" w:rsidR="00F27126" w:rsidRDefault="00F27126" w:rsidP="00397A40">
            <w:pPr>
              <w:pStyle w:val="afc"/>
            </w:pPr>
            <w:r>
              <w:t>5</w:t>
            </w:r>
          </w:p>
        </w:tc>
        <w:tc>
          <w:tcPr>
            <w:tcW w:w="1701" w:type="dxa"/>
          </w:tcPr>
          <w:p w14:paraId="71ACC19C" w14:textId="672D0D84" w:rsidR="00F27126" w:rsidRPr="000554B0" w:rsidRDefault="00F27126" w:rsidP="00397A40">
            <w:pPr>
              <w:pStyle w:val="afc"/>
              <w:ind w:firstLine="17"/>
            </w:pPr>
            <w:r>
              <w:t>Администри-рование</w:t>
            </w:r>
          </w:p>
        </w:tc>
        <w:tc>
          <w:tcPr>
            <w:tcW w:w="3118" w:type="dxa"/>
          </w:tcPr>
          <w:p w14:paraId="0B8C7410" w14:textId="1B481360" w:rsidR="00F27126" w:rsidRPr="000554B0" w:rsidRDefault="00F27126" w:rsidP="00F27126">
            <w:pPr>
              <w:pStyle w:val="afc"/>
              <w:ind w:firstLine="17"/>
            </w:pPr>
            <w:r>
              <w:t>Обеспечение ном безопасности</w:t>
            </w:r>
          </w:p>
        </w:tc>
        <w:tc>
          <w:tcPr>
            <w:tcW w:w="3680" w:type="dxa"/>
          </w:tcPr>
          <w:p w14:paraId="264D3CFE" w14:textId="3EFF43A3" w:rsidR="00F27126" w:rsidRPr="000554B0" w:rsidRDefault="00F27126" w:rsidP="00397A40">
            <w:pPr>
              <w:pStyle w:val="afc"/>
              <w:ind w:firstLine="17"/>
            </w:pPr>
            <w:r>
              <w:t xml:space="preserve">Обеспечение аутентификации и авторизации пользователей. </w:t>
            </w:r>
          </w:p>
        </w:tc>
      </w:tr>
    </w:tbl>
    <w:p w14:paraId="768AC6DD" w14:textId="77777777" w:rsidR="00BD4EA6" w:rsidRDefault="00BD4EA6" w:rsidP="00397A40">
      <w:pPr>
        <w:pStyle w:val="afc"/>
      </w:pPr>
    </w:p>
    <w:p w14:paraId="08C403A4" w14:textId="77777777" w:rsidR="001D769D" w:rsidRPr="008E63E4" w:rsidRDefault="001D769D" w:rsidP="0023447B">
      <w:pPr>
        <w:pStyle w:val="3"/>
      </w:pPr>
      <w:r w:rsidRPr="008E63E4">
        <w:t>Требования к способам и средствам связи для информационного обмена между компонентами системы</w:t>
      </w:r>
    </w:p>
    <w:p w14:paraId="62CC56DC" w14:textId="03491973" w:rsidR="001D769D" w:rsidRDefault="001D769D" w:rsidP="00397A40">
      <w:pPr>
        <w:pStyle w:val="afc"/>
      </w:pPr>
      <w:r w:rsidRPr="008E63E4">
        <w:t>Информационный обмен между компонентами Системы осуществляется путем совместного использова</w:t>
      </w:r>
      <w:r w:rsidR="00F27126">
        <w:t>ния информационной базы Системы.</w:t>
      </w:r>
    </w:p>
    <w:p w14:paraId="266213B1" w14:textId="26B4EF55" w:rsidR="004903B5" w:rsidRDefault="004903B5" w:rsidP="00397A40">
      <w:pPr>
        <w:pStyle w:val="afc"/>
      </w:pPr>
    </w:p>
    <w:p w14:paraId="064E5365" w14:textId="5EF5691C" w:rsidR="004903B5" w:rsidRDefault="004903B5" w:rsidP="00397A40">
      <w:pPr>
        <w:pStyle w:val="afc"/>
      </w:pPr>
    </w:p>
    <w:p w14:paraId="07CE4BEA" w14:textId="77777777" w:rsidR="004903B5" w:rsidRPr="008E63E4" w:rsidRDefault="004903B5" w:rsidP="00397A40">
      <w:pPr>
        <w:pStyle w:val="afc"/>
      </w:pPr>
    </w:p>
    <w:p w14:paraId="542D1D2C" w14:textId="77777777" w:rsidR="001D769D" w:rsidRPr="008E63E4" w:rsidRDefault="001D769D" w:rsidP="0023447B">
      <w:pPr>
        <w:pStyle w:val="3"/>
      </w:pPr>
      <w:bookmarkStart w:id="33" w:name="_Toc117498022"/>
      <w:r w:rsidRPr="008E63E4">
        <w:lastRenderedPageBreak/>
        <w:t>Требования к характеристикам взаимосвязей создаваемой системы со смежными системами</w:t>
      </w:r>
      <w:bookmarkEnd w:id="33"/>
      <w:r w:rsidRPr="008E63E4">
        <w:t xml:space="preserve"> </w:t>
      </w:r>
    </w:p>
    <w:p w14:paraId="61C5065C" w14:textId="31D90622" w:rsidR="00A939EA" w:rsidRDefault="00A939EA" w:rsidP="00A939EA">
      <w:pPr>
        <w:pStyle w:val="ds-markdown-paragraph"/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>Система должна взаимодействовать с</w:t>
      </w:r>
      <w:r w:rsidR="00F27126">
        <w:rPr>
          <w:rFonts w:eastAsia="Calibri"/>
          <w:szCs w:val="22"/>
          <w:lang w:eastAsia="en-US"/>
        </w:rPr>
        <w:t>о</w:t>
      </w:r>
      <w:r w:rsidRPr="00EF431B">
        <w:rPr>
          <w:rFonts w:eastAsia="Calibri"/>
          <w:szCs w:val="22"/>
          <w:lang w:eastAsia="en-US"/>
        </w:rPr>
        <w:t xml:space="preserve"> смежными системами</w:t>
      </w:r>
      <w:r w:rsidR="00F27126">
        <w:rPr>
          <w:rFonts w:eastAsia="Calibri"/>
          <w:szCs w:val="22"/>
          <w:lang w:eastAsia="en-US"/>
        </w:rPr>
        <w:t>, внесёнными в табл.3.</w:t>
      </w:r>
    </w:p>
    <w:p w14:paraId="5026DCA9" w14:textId="7068E4DD" w:rsidR="00F27126" w:rsidRPr="00EF431B" w:rsidRDefault="00F27126" w:rsidP="00A939EA">
      <w:pPr>
        <w:pStyle w:val="ds-markdown-paragrap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Табл.3. Смежные системы, основные функции</w:t>
      </w:r>
    </w:p>
    <w:p w14:paraId="3ECC38F3" w14:textId="50938997" w:rsidR="00A939EA" w:rsidRDefault="00A939EA" w:rsidP="00F27126">
      <w:pPr>
        <w:pStyle w:val="ds-markdown-paragraph"/>
        <w:ind w:left="720"/>
        <w:rPr>
          <w:rFonts w:eastAsia="Calibri"/>
          <w:szCs w:val="22"/>
          <w:lang w:eastAsia="en-US"/>
        </w:rPr>
      </w:pPr>
    </w:p>
    <w:tbl>
      <w:tblPr>
        <w:tblStyle w:val="aa"/>
        <w:tblW w:w="10632" w:type="dxa"/>
        <w:tblInd w:w="-147" w:type="dxa"/>
        <w:tblLook w:val="04A0" w:firstRow="1" w:lastRow="0" w:firstColumn="1" w:lastColumn="0" w:noHBand="0" w:noVBand="1"/>
      </w:tblPr>
      <w:tblGrid>
        <w:gridCol w:w="2009"/>
        <w:gridCol w:w="8623"/>
      </w:tblGrid>
      <w:tr w:rsidR="00F27126" w14:paraId="20A209A5" w14:textId="77777777" w:rsidTr="004903B5">
        <w:tc>
          <w:tcPr>
            <w:tcW w:w="2009" w:type="dxa"/>
          </w:tcPr>
          <w:p w14:paraId="49997AA3" w14:textId="06C2B0DE" w:rsidR="00F27126" w:rsidRPr="00F27126" w:rsidRDefault="00F27126" w:rsidP="00F27126">
            <w:pPr>
              <w:pStyle w:val="ds-markdown-paragraph"/>
              <w:rPr>
                <w:rFonts w:eastAsia="Calibri"/>
                <w:b/>
                <w:szCs w:val="22"/>
                <w:lang w:eastAsia="en-US"/>
              </w:rPr>
            </w:pPr>
            <w:r w:rsidRPr="00F27126">
              <w:rPr>
                <w:rFonts w:eastAsia="Calibri"/>
                <w:b/>
                <w:szCs w:val="22"/>
                <w:lang w:eastAsia="en-US"/>
              </w:rPr>
              <w:t>Смежные системы</w:t>
            </w:r>
          </w:p>
        </w:tc>
        <w:tc>
          <w:tcPr>
            <w:tcW w:w="8623" w:type="dxa"/>
          </w:tcPr>
          <w:p w14:paraId="2002A5DE" w14:textId="4B439131" w:rsidR="00F27126" w:rsidRPr="00F27126" w:rsidRDefault="00F27126" w:rsidP="00F27126">
            <w:pPr>
              <w:pStyle w:val="ds-markdown-paragraph"/>
              <w:rPr>
                <w:rFonts w:eastAsia="Calibri"/>
                <w:b/>
                <w:szCs w:val="22"/>
                <w:lang w:eastAsia="en-US"/>
              </w:rPr>
            </w:pPr>
            <w:r w:rsidRPr="00F27126">
              <w:rPr>
                <w:rFonts w:eastAsia="Calibri"/>
                <w:b/>
                <w:szCs w:val="22"/>
                <w:lang w:eastAsia="en-US"/>
              </w:rPr>
              <w:t>Функции</w:t>
            </w:r>
          </w:p>
        </w:tc>
      </w:tr>
      <w:tr w:rsidR="00F27126" w14:paraId="3437C13A" w14:textId="77777777" w:rsidTr="004903B5">
        <w:tc>
          <w:tcPr>
            <w:tcW w:w="2009" w:type="dxa"/>
          </w:tcPr>
          <w:p w14:paraId="0358CA2C" w14:textId="5975DF82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t>АИС «Межбанковский обмен валют (FX Deals)»  - (FX Deals);</w:t>
            </w:r>
          </w:p>
        </w:tc>
        <w:tc>
          <w:tcPr>
            <w:tcW w:w="8623" w:type="dxa"/>
          </w:tcPr>
          <w:p w14:paraId="32A06166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сделок</w:t>
            </w:r>
          </w:p>
          <w:p w14:paraId="4DC5628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Ведение справочников (кроме общих) - создание, редактирование, удаление справочной информации</w:t>
            </w:r>
          </w:p>
          <w:p w14:paraId="28614157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для формирования платежей в АИС «Платежи и позиции по счетам НОСТРО»</w:t>
            </w:r>
          </w:p>
          <w:p w14:paraId="361462D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платежей из АИС «Платежи и позиции по счетам НОСТРО»</w:t>
            </w:r>
          </w:p>
          <w:p w14:paraId="4720FA2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Редактирование (выбор) счёта НОСТРО для платежа</w:t>
            </w:r>
          </w:p>
          <w:p w14:paraId="572A2D92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отредактированных платежей в АИС «Платежи и позиции по счетам НОСТРО»</w:t>
            </w:r>
          </w:p>
          <w:p w14:paraId="08230DBD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Запуск отчётов (запрос выпуска отчёта в АИС «Отчёты»): Тикет сделки, Список сделок за период (можно дополнительно настроить фильтр по валютным парам)</w:t>
            </w:r>
          </w:p>
          <w:p w14:paraId="43D2BB0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по запросу справочных данных из АИС «Нормативно-справочная информация»</w:t>
            </w:r>
          </w:p>
          <w:p w14:paraId="065D5A81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Авторизация в АИС для доступа к функциям</w:t>
            </w:r>
          </w:p>
          <w:p w14:paraId="0050BB8D" w14:textId="4665B65E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  <w:tr w:rsidR="00F27126" w14:paraId="32027693" w14:textId="77777777" w:rsidTr="004903B5">
        <w:tc>
          <w:tcPr>
            <w:tcW w:w="2009" w:type="dxa"/>
          </w:tcPr>
          <w:p w14:paraId="59FC9FF8" w14:textId="1A0C59F1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t>АИС «Межбанковские кредиты и депозиты (MM Deals)» - (MM Deals)»;</w:t>
            </w:r>
          </w:p>
        </w:tc>
        <w:tc>
          <w:tcPr>
            <w:tcW w:w="8623" w:type="dxa"/>
          </w:tcPr>
          <w:p w14:paraId="038476E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сделок</w:t>
            </w:r>
          </w:p>
          <w:p w14:paraId="0BD1B7A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Ведение справочников (кроме общих) - создание, редактирование, удаление справочной информации</w:t>
            </w:r>
          </w:p>
          <w:p w14:paraId="077F960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для формирования платежей в АИС «Платежи и позиции по счетам НОСТРО»</w:t>
            </w:r>
          </w:p>
          <w:p w14:paraId="44AB56E5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платежей из АИС «Платежи и позиции по счетам НОСТРО»</w:t>
            </w:r>
          </w:p>
          <w:p w14:paraId="7C316C8C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Редактирование (выбор) счёта НОСТРО для платежа</w:t>
            </w:r>
          </w:p>
          <w:p w14:paraId="0F1E4381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отредактированных платежей в АИС «Платежи и позиции по счетам НОСТРО»</w:t>
            </w:r>
          </w:p>
          <w:p w14:paraId="17105D1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lastRenderedPageBreak/>
              <w:t>Запуск отчётов (запрос выпуска отчёта в АИС «Отчёты»): Тикет сделки, Список сделок за период (можно дополнительно настроить фильтр по валюте)</w:t>
            </w:r>
          </w:p>
          <w:p w14:paraId="69D0222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Получение по запросу справочных данных из АИС «Нормативно-справочная информация» </w:t>
            </w:r>
          </w:p>
          <w:p w14:paraId="70BB3A76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Авторизация в АИС для доступа к функциям</w:t>
            </w:r>
          </w:p>
          <w:p w14:paraId="4B91C369" w14:textId="59BEAA37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  <w:tr w:rsidR="00F27126" w14:paraId="7F3A5679" w14:textId="77777777" w:rsidTr="004903B5">
        <w:tc>
          <w:tcPr>
            <w:tcW w:w="2009" w:type="dxa"/>
          </w:tcPr>
          <w:p w14:paraId="238BC0AB" w14:textId="66E3329D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lastRenderedPageBreak/>
              <w:t>АИС «Нормативно-справочная информация» - (Отчёты).</w:t>
            </w:r>
          </w:p>
        </w:tc>
        <w:tc>
          <w:tcPr>
            <w:tcW w:w="8623" w:type="dxa"/>
          </w:tcPr>
          <w:p w14:paraId="6D4A368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справочной информации (общие справочники: Валюты, Курсы валют, Правила конвертации валют, Контрагенты, Счета НОСТРО, Типы операций (сделок))</w:t>
            </w:r>
          </w:p>
          <w:p w14:paraId="531B5733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Запрос и получение данных из других систем для формирования отчётов по шаблонам в интерфейсе АИС «Отчёты» (Отчёт «FX Exposure» - величина риска по валютным позициям с переоценкой по текущим курсам валют) </w:t>
            </w:r>
          </w:p>
          <w:p w14:paraId="5AED1E2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Формирование отчётов по шаблонам в интерфейсе АИС «Отчёты»</w:t>
            </w:r>
          </w:p>
          <w:p w14:paraId="55AAF48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справочных данных в другие системы по запросу</w:t>
            </w:r>
          </w:p>
          <w:p w14:paraId="1A7456AF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отчётов в другие системы по запросу</w:t>
            </w:r>
          </w:p>
          <w:p w14:paraId="7C2E376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Авторизация в АИС для доступа к функциям</w:t>
            </w:r>
          </w:p>
          <w:p w14:paraId="436B1CBD" w14:textId="1410AE0F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</w:tbl>
    <w:p w14:paraId="6DD9240D" w14:textId="39B7BA67" w:rsidR="004903B5" w:rsidRDefault="004903B5" w:rsidP="004903B5">
      <w:pPr>
        <w:pStyle w:val="3"/>
        <w:numPr>
          <w:ilvl w:val="0"/>
          <w:numId w:val="0"/>
        </w:numPr>
        <w:ind w:left="1701"/>
      </w:pPr>
    </w:p>
    <w:p w14:paraId="5876CABC" w14:textId="4F7B6397" w:rsidR="004903B5" w:rsidRDefault="004903B5" w:rsidP="004903B5">
      <w:pPr>
        <w:pStyle w:val="2"/>
        <w:numPr>
          <w:ilvl w:val="0"/>
          <w:numId w:val="0"/>
        </w:numPr>
        <w:ind w:left="576"/>
      </w:pPr>
    </w:p>
    <w:p w14:paraId="4BA8760A" w14:textId="007FB2E5" w:rsidR="004903B5" w:rsidRDefault="004903B5" w:rsidP="004903B5"/>
    <w:p w14:paraId="3DFEAF7E" w14:textId="66E4406C" w:rsidR="004903B5" w:rsidRDefault="004903B5" w:rsidP="004903B5"/>
    <w:p w14:paraId="5D885A9B" w14:textId="7CCB7B1D" w:rsidR="004903B5" w:rsidRDefault="004903B5" w:rsidP="004903B5"/>
    <w:p w14:paraId="253F015F" w14:textId="7E9EAA47" w:rsidR="004903B5" w:rsidRDefault="004903B5" w:rsidP="004903B5"/>
    <w:p w14:paraId="27F76EEA" w14:textId="77777777" w:rsidR="004903B5" w:rsidRPr="004903B5" w:rsidRDefault="004903B5" w:rsidP="004903B5"/>
    <w:p w14:paraId="7C640794" w14:textId="448A5E50" w:rsidR="004903B5" w:rsidRDefault="004903B5" w:rsidP="004903B5"/>
    <w:p w14:paraId="0B50F8A2" w14:textId="4B2A4352" w:rsidR="004903B5" w:rsidRDefault="004903B5" w:rsidP="004903B5"/>
    <w:p w14:paraId="4A42E595" w14:textId="5BB7704B" w:rsidR="004903B5" w:rsidRPr="004903B5" w:rsidRDefault="004903B5" w:rsidP="004903B5"/>
    <w:p w14:paraId="3BB188C9" w14:textId="4C5B83B9" w:rsidR="001D769D" w:rsidRPr="008E63E4" w:rsidRDefault="001D769D" w:rsidP="0023447B">
      <w:pPr>
        <w:pStyle w:val="3"/>
      </w:pPr>
      <w:r w:rsidRPr="008E63E4">
        <w:lastRenderedPageBreak/>
        <w:t>Требования к режимам функционирования системы</w:t>
      </w:r>
    </w:p>
    <w:p w14:paraId="79031B8C" w14:textId="2B1CF2B3" w:rsidR="00AA2C9C" w:rsidRDefault="001D769D" w:rsidP="00397A40">
      <w:pPr>
        <w:pStyle w:val="afc"/>
      </w:pPr>
      <w:r w:rsidRPr="008E63E4">
        <w:t>Система должна функционировать непрерывно, за исключением периодов</w:t>
      </w:r>
      <w:r w:rsidR="00AA2C9C">
        <w:t xml:space="preserve">, </w:t>
      </w:r>
      <w:r w:rsidR="004903B5">
        <w:t>отмеченных</w:t>
      </w:r>
      <w:r w:rsidR="00AA2C9C">
        <w:t xml:space="preserve"> в табл.4.</w:t>
      </w:r>
    </w:p>
    <w:p w14:paraId="5FCFD682" w14:textId="3AE3E82D" w:rsidR="00AA2C9C" w:rsidRDefault="00AA2C9C" w:rsidP="00397A40">
      <w:pPr>
        <w:pStyle w:val="afc"/>
      </w:pPr>
      <w:r>
        <w:t>Табл. 4 режимы работы Системы</w:t>
      </w:r>
    </w:p>
    <w:tbl>
      <w:tblPr>
        <w:tblStyle w:val="aa"/>
        <w:tblW w:w="10343" w:type="dxa"/>
        <w:tblLook w:val="04A0" w:firstRow="1" w:lastRow="0" w:firstColumn="1" w:lastColumn="0" w:noHBand="0" w:noVBand="1"/>
      </w:tblPr>
      <w:tblGrid>
        <w:gridCol w:w="634"/>
        <w:gridCol w:w="2658"/>
        <w:gridCol w:w="7051"/>
      </w:tblGrid>
      <w:tr w:rsidR="004903B5" w14:paraId="01C278F3" w14:textId="68919676" w:rsidTr="004903B5">
        <w:tc>
          <w:tcPr>
            <w:tcW w:w="634" w:type="dxa"/>
          </w:tcPr>
          <w:p w14:paraId="63071CD0" w14:textId="101574FE" w:rsidR="004903B5" w:rsidRDefault="004903B5" w:rsidP="00397A40">
            <w:pPr>
              <w:pStyle w:val="afc"/>
              <w:ind w:firstLine="0"/>
            </w:pPr>
            <w:r>
              <w:t>№</w:t>
            </w:r>
          </w:p>
        </w:tc>
        <w:tc>
          <w:tcPr>
            <w:tcW w:w="2658" w:type="dxa"/>
          </w:tcPr>
          <w:p w14:paraId="22E947E2" w14:textId="79E6C4EE" w:rsidR="004903B5" w:rsidRDefault="004903B5" w:rsidP="00397A40">
            <w:pPr>
              <w:pStyle w:val="afc"/>
              <w:ind w:firstLine="0"/>
            </w:pPr>
            <w:r>
              <w:t>Режим работы</w:t>
            </w:r>
          </w:p>
        </w:tc>
        <w:tc>
          <w:tcPr>
            <w:tcW w:w="7051" w:type="dxa"/>
          </w:tcPr>
          <w:p w14:paraId="344609B4" w14:textId="257F077A" w:rsidR="004903B5" w:rsidRDefault="004903B5" w:rsidP="00397A40">
            <w:pPr>
              <w:pStyle w:val="afc"/>
              <w:ind w:firstLine="0"/>
            </w:pPr>
            <w:r>
              <w:t>Описание</w:t>
            </w:r>
          </w:p>
        </w:tc>
      </w:tr>
      <w:tr w:rsidR="004903B5" w14:paraId="0B0331F1" w14:textId="7DEF1A40" w:rsidTr="004903B5">
        <w:tc>
          <w:tcPr>
            <w:tcW w:w="634" w:type="dxa"/>
          </w:tcPr>
          <w:p w14:paraId="1CA6A772" w14:textId="486F5808" w:rsidR="004903B5" w:rsidRDefault="004903B5" w:rsidP="00397A40">
            <w:pPr>
              <w:pStyle w:val="afc"/>
              <w:ind w:firstLine="0"/>
            </w:pPr>
            <w:r>
              <w:t>1</w:t>
            </w:r>
          </w:p>
        </w:tc>
        <w:tc>
          <w:tcPr>
            <w:tcW w:w="2658" w:type="dxa"/>
          </w:tcPr>
          <w:p w14:paraId="4072777D" w14:textId="13A472C6" w:rsidR="004903B5" w:rsidRDefault="004903B5" w:rsidP="00397A40">
            <w:pPr>
              <w:pStyle w:val="afc"/>
              <w:ind w:firstLine="0"/>
            </w:pPr>
            <w:r>
              <w:t>Полнофункциональный</w:t>
            </w:r>
          </w:p>
        </w:tc>
        <w:tc>
          <w:tcPr>
            <w:tcW w:w="7051" w:type="dxa"/>
          </w:tcPr>
          <w:p w14:paraId="58CEFD9D" w14:textId="7C4242D6" w:rsidR="004903B5" w:rsidRDefault="004903B5" w:rsidP="00397A40">
            <w:pPr>
              <w:pStyle w:val="afc"/>
              <w:ind w:firstLine="0"/>
            </w:pPr>
            <w:r>
              <w:t>Штатный режим работы системы, при котором доступен весь заявленный функционал в полном объеме. Обеспечивается максимальная производительность, доступность всех модулей, сервисов и интеграций с внешними системами. Пользователям доступны все роли и права доступа в соответствии с матрицей разграничения прав. Отсутствуют ограничения на выполнение бизнес-процессов.</w:t>
            </w:r>
          </w:p>
        </w:tc>
      </w:tr>
      <w:tr w:rsidR="004903B5" w14:paraId="71CC686B" w14:textId="17E44D53" w:rsidTr="004903B5">
        <w:tc>
          <w:tcPr>
            <w:tcW w:w="634" w:type="dxa"/>
          </w:tcPr>
          <w:p w14:paraId="149FA53A" w14:textId="623FA84F" w:rsidR="004903B5" w:rsidRDefault="004903B5" w:rsidP="00397A40">
            <w:pPr>
              <w:pStyle w:val="afc"/>
              <w:ind w:firstLine="0"/>
            </w:pPr>
            <w:r>
              <w:t>2</w:t>
            </w:r>
          </w:p>
        </w:tc>
        <w:tc>
          <w:tcPr>
            <w:tcW w:w="2658" w:type="dxa"/>
          </w:tcPr>
          <w:p w14:paraId="4B924ECB" w14:textId="16EBD8DF" w:rsidR="004903B5" w:rsidRDefault="004903B5" w:rsidP="00397A40">
            <w:pPr>
              <w:pStyle w:val="afc"/>
              <w:ind w:firstLine="0"/>
            </w:pPr>
            <w:r>
              <w:t>Ограниченно-функциональный, на время выполнения технических работ</w:t>
            </w:r>
          </w:p>
        </w:tc>
        <w:tc>
          <w:tcPr>
            <w:tcW w:w="7051" w:type="dxa"/>
          </w:tcPr>
          <w:p w14:paraId="2C772219" w14:textId="1E4F9327" w:rsidR="004903B5" w:rsidRDefault="004903B5" w:rsidP="00397A40">
            <w:pPr>
              <w:pStyle w:val="afc"/>
              <w:ind w:firstLine="0"/>
            </w:pPr>
            <w:r>
              <w:t>Режим работы, при котором часть функций или модулей системы временно недоступна в связи с проведением плановых технических работ (обновление ПО, миграция данных, настройка оборудования, профилактика баз данных). В данном режиме могут быть доступны только критически важные для бизнеса функции (например, только просмотр данных без возможности редактирования) либо доступ ограничен определенным кругом пользователей. О начале и окончании работ пользователи уведомляются заранее.</w:t>
            </w:r>
          </w:p>
        </w:tc>
      </w:tr>
      <w:tr w:rsidR="004903B5" w14:paraId="7A509AEF" w14:textId="7163F4B7" w:rsidTr="004903B5">
        <w:tc>
          <w:tcPr>
            <w:tcW w:w="634" w:type="dxa"/>
          </w:tcPr>
          <w:p w14:paraId="49CEC83B" w14:textId="0945FECD" w:rsidR="004903B5" w:rsidRDefault="004903B5" w:rsidP="00397A40">
            <w:pPr>
              <w:pStyle w:val="afc"/>
              <w:ind w:firstLine="0"/>
            </w:pPr>
            <w:r>
              <w:t>3</w:t>
            </w:r>
          </w:p>
        </w:tc>
        <w:tc>
          <w:tcPr>
            <w:tcW w:w="2658" w:type="dxa"/>
          </w:tcPr>
          <w:p w14:paraId="1CE466E9" w14:textId="2217206A" w:rsidR="004903B5" w:rsidRPr="00E72791" w:rsidRDefault="004903B5" w:rsidP="00B7387C">
            <w:pPr>
              <w:pStyle w:val="afc"/>
              <w:ind w:firstLine="0"/>
            </w:pPr>
            <w:r>
              <w:t>Аварийный, а</w:t>
            </w:r>
            <w:r w:rsidRPr="00B7387C">
              <w:t>дминистратор действует согласно регламенту восстановления работоспособности</w:t>
            </w:r>
            <w:r>
              <w:t>.</w:t>
            </w:r>
          </w:p>
        </w:tc>
        <w:tc>
          <w:tcPr>
            <w:tcW w:w="7051" w:type="dxa"/>
          </w:tcPr>
          <w:p w14:paraId="22B0164E" w14:textId="1B6836CC" w:rsidR="004903B5" w:rsidRDefault="004903B5" w:rsidP="00B7387C">
            <w:pPr>
              <w:pStyle w:val="afc"/>
              <w:ind w:firstLine="0"/>
            </w:pPr>
            <w:r>
              <w:t xml:space="preserve">Режим работы, в который система переходит при возникновении критических сбоев, аварий или отказов оборудования/ПО, приводящих к невозможности выполнения основных бизнес-функций. В данном режиме администратор (или дежурная служба) действует строго согласно утвержденному </w:t>
            </w:r>
            <w:r>
              <w:rPr>
                <w:rStyle w:val="a9"/>
              </w:rPr>
              <w:t>регламенту восстановления работоспособности</w:t>
            </w:r>
            <w:r>
              <w:t>: локализует проблему, проводит диагностику, восстанавливает данные из резервных копий (при необходимости) и принимает меры по переводу системы в полнофункциональный режим. Доступ пользователей к системе, как правило, приостанавливается или ограничивается до устранения инцидента</w:t>
            </w:r>
          </w:p>
        </w:tc>
      </w:tr>
    </w:tbl>
    <w:p w14:paraId="24D95DF0" w14:textId="4DAED10A" w:rsidR="001D769D" w:rsidRDefault="001D769D" w:rsidP="00397A40">
      <w:pPr>
        <w:pStyle w:val="afc"/>
      </w:pPr>
    </w:p>
    <w:p w14:paraId="08CB3623" w14:textId="77777777" w:rsidR="00AA2C9C" w:rsidRDefault="00AA2C9C" w:rsidP="00397A40">
      <w:pPr>
        <w:pStyle w:val="afc"/>
      </w:pPr>
    </w:p>
    <w:p w14:paraId="053EB3C9" w14:textId="32F901A2" w:rsidR="0059642D" w:rsidRDefault="0059642D" w:rsidP="00D16A6A">
      <w:pPr>
        <w:pStyle w:val="3"/>
      </w:pPr>
      <w:bookmarkStart w:id="34" w:name="_Toc109900577"/>
      <w:r w:rsidRPr="0059642D">
        <w:lastRenderedPageBreak/>
        <w:t>Требования по диагностированию системы</w:t>
      </w:r>
      <w:bookmarkEnd w:id="34"/>
    </w:p>
    <w:p w14:paraId="7E40FEA6" w14:textId="32E2C928" w:rsidR="0059642D" w:rsidRPr="0059642D" w:rsidRDefault="0059642D" w:rsidP="0059642D">
      <w:pPr>
        <w:spacing w:after="0"/>
        <w:jc w:val="left"/>
        <w:rPr>
          <w:rFonts w:eastAsia="Times New Roman"/>
          <w:szCs w:val="24"/>
          <w:lang w:eastAsia="ru-RU"/>
        </w:rPr>
      </w:pPr>
      <w:r w:rsidRPr="0059642D">
        <w:rPr>
          <w:rFonts w:eastAsia="Times New Roman"/>
          <w:szCs w:val="24"/>
          <w:lang w:eastAsia="ru-RU"/>
        </w:rPr>
        <w:t>В Системе должно быть предусмотрено:</w:t>
      </w:r>
    </w:p>
    <w:p w14:paraId="2FAE7690" w14:textId="5F330131" w:rsidR="0059642D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</w:t>
      </w:r>
      <w:r w:rsidRPr="009224F0">
        <w:t>роверка доступности смежных систем</w:t>
      </w:r>
      <w:r>
        <w:t>;</w:t>
      </w:r>
    </w:p>
    <w:p w14:paraId="2106B49A" w14:textId="77777777" w:rsidR="00127F24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в</w:t>
      </w:r>
      <w:r w:rsidRPr="009224F0">
        <w:t xml:space="preserve">едение журнала </w:t>
      </w:r>
      <w:r w:rsidR="00127F24">
        <w:t xml:space="preserve">событий, </w:t>
      </w:r>
      <w:r w:rsidRPr="009224F0">
        <w:t>сообщений об ошибках</w:t>
      </w:r>
      <w:r w:rsidR="00127F24">
        <w:t>;</w:t>
      </w:r>
    </w:p>
    <w:p w14:paraId="4D7F0CD8" w14:textId="576BAFC7" w:rsidR="0059642D" w:rsidRDefault="00127F24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аудит лога действий пользователей;</w:t>
      </w:r>
    </w:p>
    <w:p w14:paraId="59434307" w14:textId="049578D7" w:rsidR="00AA2C9C" w:rsidRDefault="00AA2C9C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план восстановления после сбоя;</w:t>
      </w:r>
    </w:p>
    <w:p w14:paraId="75499509" w14:textId="0045414F" w:rsidR="00AA2C9C" w:rsidRDefault="00AA2C9C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регламент проведения технических, восстановительных работ.</w:t>
      </w:r>
    </w:p>
    <w:p w14:paraId="114F8954" w14:textId="4DBBE34F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t xml:space="preserve">выдавать сообщения об ошибках заполнения полей (например: </w:t>
      </w:r>
      <w:r w:rsidRPr="00127F24">
        <w:t>«Сумма», «Валюта», «Счет отправителя/получателя»</w:t>
      </w:r>
      <w:r>
        <w:t>, подробнее в Приложении 1);</w:t>
      </w:r>
    </w:p>
    <w:p w14:paraId="2472A78F" w14:textId="3A8C5995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t>выдавать сообщения при достижении критического остатка.</w:t>
      </w:r>
    </w:p>
    <w:p w14:paraId="41F58EA3" w14:textId="77777777" w:rsidR="001D769D" w:rsidRPr="008E63E4" w:rsidRDefault="001D769D" w:rsidP="0023447B">
      <w:pPr>
        <w:pStyle w:val="3"/>
      </w:pPr>
      <w:r w:rsidRPr="008E63E4">
        <w:t>Перспективы развития. Модернизация Системы</w:t>
      </w:r>
    </w:p>
    <w:p w14:paraId="046DE3E0" w14:textId="77777777" w:rsidR="001D769D" w:rsidRPr="008E63E4" w:rsidRDefault="00C4160E" w:rsidP="00397A40">
      <w:pPr>
        <w:pStyle w:val="afc"/>
      </w:pPr>
      <w:r w:rsidRPr="008E63E4">
        <w:t>При разработке С</w:t>
      </w:r>
      <w:r w:rsidR="001D769D" w:rsidRPr="008E63E4">
        <w:t>истемы должны быть предусмотрены возможности ее последующей модернизации по следующим направлениям:</w:t>
      </w:r>
    </w:p>
    <w:p w14:paraId="06CBC7FE" w14:textId="77777777" w:rsidR="001D769D" w:rsidRPr="008E63E4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 xml:space="preserve">расширение функций </w:t>
      </w:r>
      <w:r w:rsidR="00C4160E" w:rsidRPr="008E63E4">
        <w:t>С</w:t>
      </w:r>
      <w:r w:rsidRPr="008E63E4">
        <w:t>истемы;</w:t>
      </w:r>
    </w:p>
    <w:p w14:paraId="52C416EA" w14:textId="3A56A9AE" w:rsidR="001D769D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расширение перечня форматов обмена данными со смежными сис</w:t>
      </w:r>
      <w:r w:rsidR="00AE1B5E">
        <w:t>темами и состава смежных систем</w:t>
      </w:r>
      <w:r w:rsidR="0059642D">
        <w:t>.</w:t>
      </w:r>
    </w:p>
    <w:p w14:paraId="29B858A5" w14:textId="023A5E55" w:rsidR="004903B5" w:rsidRDefault="004903B5" w:rsidP="004903B5">
      <w:pPr>
        <w:spacing w:after="0"/>
      </w:pPr>
    </w:p>
    <w:p w14:paraId="14418653" w14:textId="3BE27917" w:rsidR="004903B5" w:rsidRDefault="004903B5" w:rsidP="004903B5">
      <w:pPr>
        <w:spacing w:after="0"/>
      </w:pPr>
    </w:p>
    <w:p w14:paraId="7A4C4AC8" w14:textId="229D681E" w:rsidR="004903B5" w:rsidRDefault="004903B5" w:rsidP="004903B5">
      <w:pPr>
        <w:spacing w:after="0"/>
      </w:pPr>
    </w:p>
    <w:p w14:paraId="0BB00FBB" w14:textId="5B572C4F" w:rsidR="004903B5" w:rsidRDefault="004903B5" w:rsidP="004903B5">
      <w:pPr>
        <w:spacing w:after="0"/>
      </w:pPr>
    </w:p>
    <w:p w14:paraId="3A4BA92B" w14:textId="08261BBA" w:rsidR="004903B5" w:rsidRDefault="004903B5" w:rsidP="004903B5">
      <w:pPr>
        <w:spacing w:after="0"/>
      </w:pPr>
    </w:p>
    <w:p w14:paraId="39025BE7" w14:textId="3EAF9E02" w:rsidR="004903B5" w:rsidRDefault="004903B5" w:rsidP="004903B5">
      <w:pPr>
        <w:spacing w:after="0"/>
      </w:pPr>
    </w:p>
    <w:p w14:paraId="724D93D5" w14:textId="13E857EB" w:rsidR="004903B5" w:rsidRDefault="004903B5" w:rsidP="004903B5">
      <w:pPr>
        <w:spacing w:after="0"/>
      </w:pPr>
    </w:p>
    <w:p w14:paraId="53818AF1" w14:textId="6AC48CB9" w:rsidR="004903B5" w:rsidRDefault="004903B5" w:rsidP="004903B5">
      <w:pPr>
        <w:spacing w:after="0"/>
      </w:pPr>
    </w:p>
    <w:p w14:paraId="11578142" w14:textId="765E3520" w:rsidR="004903B5" w:rsidRDefault="004903B5" w:rsidP="004903B5">
      <w:pPr>
        <w:spacing w:after="0"/>
      </w:pPr>
    </w:p>
    <w:p w14:paraId="17290EDA" w14:textId="5D9B7813" w:rsidR="004903B5" w:rsidRDefault="004903B5" w:rsidP="004903B5">
      <w:pPr>
        <w:spacing w:after="0"/>
      </w:pPr>
    </w:p>
    <w:p w14:paraId="305A6C29" w14:textId="22947AF6" w:rsidR="004903B5" w:rsidRDefault="004903B5" w:rsidP="004903B5">
      <w:pPr>
        <w:spacing w:after="0"/>
      </w:pPr>
    </w:p>
    <w:p w14:paraId="353E0024" w14:textId="043B001B" w:rsidR="004903B5" w:rsidRDefault="004903B5" w:rsidP="004903B5">
      <w:pPr>
        <w:spacing w:after="0"/>
      </w:pPr>
    </w:p>
    <w:p w14:paraId="667FB791" w14:textId="07AAC04D" w:rsidR="004903B5" w:rsidRDefault="004903B5" w:rsidP="004903B5">
      <w:pPr>
        <w:spacing w:after="0"/>
      </w:pPr>
    </w:p>
    <w:p w14:paraId="3CA00BD6" w14:textId="77777777" w:rsidR="004903B5" w:rsidRDefault="004903B5" w:rsidP="004903B5">
      <w:pPr>
        <w:spacing w:after="0"/>
      </w:pPr>
    </w:p>
    <w:p w14:paraId="47AFFF53" w14:textId="4F4DA79D" w:rsidR="0023447B" w:rsidRPr="00A35A0A" w:rsidRDefault="0023447B" w:rsidP="0023447B">
      <w:pPr>
        <w:pStyle w:val="2"/>
      </w:pPr>
      <w:bookmarkStart w:id="35" w:name="_Toc118461632"/>
      <w:bookmarkStart w:id="36" w:name="_Toc314835523"/>
      <w:r w:rsidRPr="0023447B">
        <w:lastRenderedPageBreak/>
        <w:t>Общие технические требования к А</w:t>
      </w:r>
      <w:r w:rsidR="004903B5">
        <w:t>И</w:t>
      </w:r>
      <w:r w:rsidRPr="0023447B">
        <w:t>С</w:t>
      </w:r>
    </w:p>
    <w:p w14:paraId="45E2F7B5" w14:textId="77777777" w:rsidR="001D769D" w:rsidRPr="008E63E4" w:rsidRDefault="001D769D" w:rsidP="0023447B">
      <w:pPr>
        <w:pStyle w:val="3"/>
      </w:pPr>
      <w:r w:rsidRPr="008E63E4">
        <w:t>Требования к численности и квалификации персонала системы и режиму</w:t>
      </w:r>
      <w:r w:rsidR="00C24EE3" w:rsidRPr="008E63E4">
        <w:t xml:space="preserve"> </w:t>
      </w:r>
      <w:r w:rsidRPr="008E63E4">
        <w:t>его работы</w:t>
      </w:r>
      <w:bookmarkEnd w:id="35"/>
      <w:bookmarkEnd w:id="36"/>
    </w:p>
    <w:p w14:paraId="2F45AB74" w14:textId="77777777" w:rsidR="00C24EE3" w:rsidRDefault="00C24EE3" w:rsidP="00C24EE3">
      <w:pPr>
        <w:pStyle w:val="a8"/>
        <w:spacing w:after="0"/>
        <w:ind w:left="709" w:firstLine="0"/>
      </w:pPr>
    </w:p>
    <w:p w14:paraId="1ECF4CAC" w14:textId="2F1C01E9" w:rsidR="001D769D" w:rsidRPr="008E63E4" w:rsidRDefault="001D769D" w:rsidP="00397A40">
      <w:pPr>
        <w:pStyle w:val="afc"/>
      </w:pPr>
      <w:r w:rsidRPr="008E63E4">
        <w:t>Состав персонала, работающего с Системой</w:t>
      </w:r>
      <w:r w:rsidR="00DD39CB" w:rsidRPr="008E63E4">
        <w:t>,</w:t>
      </w:r>
      <w:r w:rsidRPr="008E63E4">
        <w:t xml:space="preserve"> представлен в табл</w:t>
      </w:r>
      <w:r w:rsidR="00C24EE3" w:rsidRPr="008E63E4">
        <w:t>ице</w:t>
      </w:r>
      <w:r w:rsidRPr="008E63E4">
        <w:t xml:space="preserve"> </w:t>
      </w:r>
      <w:r w:rsidR="00C24EE3" w:rsidRPr="008E63E4">
        <w:fldChar w:fldCharType="begin"/>
      </w:r>
      <w:r w:rsidR="00C24EE3" w:rsidRPr="008E63E4">
        <w:instrText xml:space="preserve"> REF Подсистемы_и_персонал \h </w:instrText>
      </w:r>
      <w:r w:rsidR="00B7606E" w:rsidRPr="008E63E4">
        <w:instrText xml:space="preserve"> \* MERGEFORMAT </w:instrText>
      </w:r>
      <w:r w:rsidR="00C24EE3" w:rsidRPr="008E63E4">
        <w:fldChar w:fldCharType="separate"/>
      </w:r>
      <w:r w:rsidR="00743441">
        <w:rPr>
          <w:i/>
          <w:noProof/>
        </w:rPr>
        <w:t>1</w:t>
      </w:r>
      <w:r w:rsidR="00C24EE3" w:rsidRPr="008E63E4">
        <w:fldChar w:fldCharType="end"/>
      </w:r>
      <w:r w:rsidRPr="008E63E4">
        <w:t>.</w:t>
      </w:r>
    </w:p>
    <w:p w14:paraId="11BD198F" w14:textId="66B96AEF" w:rsidR="00C24EE3" w:rsidRPr="008E63E4" w:rsidRDefault="00C24EE3" w:rsidP="00C24EE3">
      <w:pPr>
        <w:pStyle w:val="ac"/>
        <w:keepNext/>
        <w:jc w:val="left"/>
        <w:rPr>
          <w:i/>
        </w:rPr>
      </w:pPr>
      <w:r w:rsidRPr="008E63E4">
        <w:rPr>
          <w:i/>
        </w:rPr>
        <w:t xml:space="preserve">Таблица </w:t>
      </w:r>
      <w:bookmarkStart w:id="37" w:name="Подсистемы_и_персонал"/>
      <w:r w:rsidRPr="008E63E4">
        <w:rPr>
          <w:i/>
        </w:rPr>
        <w:fldChar w:fldCharType="begin"/>
      </w:r>
      <w:r w:rsidRPr="008E63E4">
        <w:rPr>
          <w:i/>
        </w:rPr>
        <w:instrText xml:space="preserve"> SEQ Таблица \* ARABIC </w:instrText>
      </w:r>
      <w:r w:rsidRPr="008E63E4">
        <w:rPr>
          <w:i/>
        </w:rPr>
        <w:fldChar w:fldCharType="separate"/>
      </w:r>
      <w:r w:rsidR="00743441">
        <w:rPr>
          <w:i/>
          <w:noProof/>
        </w:rPr>
        <w:t>1</w:t>
      </w:r>
      <w:r w:rsidRPr="008E63E4">
        <w:rPr>
          <w:i/>
        </w:rPr>
        <w:fldChar w:fldCharType="end"/>
      </w:r>
      <w:bookmarkEnd w:id="37"/>
      <w:r w:rsidR="00AE1B5E">
        <w:rPr>
          <w:i/>
        </w:rPr>
        <w:t xml:space="preserve"> – Пе</w:t>
      </w:r>
      <w:r w:rsidRPr="008E63E4">
        <w:rPr>
          <w:bCs w:val="0"/>
          <w:i/>
        </w:rPr>
        <w:t>рсонал</w:t>
      </w:r>
      <w:r w:rsidR="00AE1B5E">
        <w:rPr>
          <w:bCs w:val="0"/>
          <w:i/>
        </w:rPr>
        <w:t>, квалификация</w:t>
      </w:r>
    </w:p>
    <w:tbl>
      <w:tblPr>
        <w:tblW w:w="92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3861"/>
        <w:gridCol w:w="4800"/>
        <w:gridCol w:w="9"/>
      </w:tblGrid>
      <w:tr w:rsidR="001D769D" w:rsidRPr="008E63E4" w14:paraId="3771983F" w14:textId="77777777" w:rsidTr="00AA2C9C">
        <w:trPr>
          <w:gridAfter w:val="1"/>
          <w:wAfter w:w="9" w:type="dxa"/>
        </w:trPr>
        <w:tc>
          <w:tcPr>
            <w:tcW w:w="596" w:type="dxa"/>
          </w:tcPr>
          <w:p w14:paraId="1E8A49D5" w14:textId="77777777" w:rsidR="001D769D" w:rsidRPr="008E63E4" w:rsidRDefault="001D769D" w:rsidP="00C24EE3">
            <w:pPr>
              <w:pStyle w:val="afe"/>
              <w:jc w:val="center"/>
            </w:pPr>
            <w:r w:rsidRPr="008E63E4">
              <w:t>№</w:t>
            </w:r>
          </w:p>
        </w:tc>
        <w:tc>
          <w:tcPr>
            <w:tcW w:w="3861" w:type="dxa"/>
          </w:tcPr>
          <w:p w14:paraId="3A3F43C6" w14:textId="77777777" w:rsidR="001D769D" w:rsidRPr="008E63E4" w:rsidRDefault="00AE1B5E" w:rsidP="00C24EE3">
            <w:pPr>
              <w:pStyle w:val="afe"/>
              <w:jc w:val="center"/>
            </w:pPr>
            <w:r>
              <w:t>Персонал Системы</w:t>
            </w:r>
          </w:p>
        </w:tc>
        <w:tc>
          <w:tcPr>
            <w:tcW w:w="4800" w:type="dxa"/>
          </w:tcPr>
          <w:p w14:paraId="2817E324" w14:textId="77777777" w:rsidR="001D769D" w:rsidRPr="008E63E4" w:rsidRDefault="00AE1B5E" w:rsidP="00C24EE3">
            <w:pPr>
              <w:pStyle w:val="afe"/>
              <w:jc w:val="center"/>
            </w:pPr>
            <w:r>
              <w:t>Квалификация</w:t>
            </w:r>
            <w:r w:rsidR="001D769D" w:rsidRPr="008E63E4">
              <w:t xml:space="preserve"> </w:t>
            </w:r>
          </w:p>
        </w:tc>
      </w:tr>
      <w:tr w:rsidR="001D769D" w:rsidRPr="008E63E4" w14:paraId="1E6E3A6F" w14:textId="77777777" w:rsidTr="00AA2C9C">
        <w:trPr>
          <w:gridAfter w:val="1"/>
          <w:wAfter w:w="9" w:type="dxa"/>
          <w:cantSplit/>
          <w:trHeight w:val="275"/>
        </w:trPr>
        <w:tc>
          <w:tcPr>
            <w:tcW w:w="596" w:type="dxa"/>
          </w:tcPr>
          <w:p w14:paraId="1BEA7D42" w14:textId="77777777" w:rsidR="001D769D" w:rsidRPr="008E63E4" w:rsidRDefault="001D769D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0DD414B0" w14:textId="77777777" w:rsidR="001D769D" w:rsidRPr="008E63E4" w:rsidRDefault="00AE1B5E" w:rsidP="00C24EE3">
            <w:pPr>
              <w:spacing w:after="0"/>
              <w:ind w:firstLine="0"/>
            </w:pPr>
            <w:r>
              <w:t>Дилер</w:t>
            </w:r>
          </w:p>
        </w:tc>
        <w:tc>
          <w:tcPr>
            <w:tcW w:w="4800" w:type="dxa"/>
          </w:tcPr>
          <w:p w14:paraId="1C2A50E6" w14:textId="77777777" w:rsidR="001D769D" w:rsidRPr="008E63E4" w:rsidRDefault="00AE1B5E" w:rsidP="00F312FB">
            <w:pPr>
              <w:spacing w:after="0"/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8E63E4" w:rsidRPr="008E63E4" w14:paraId="420BFD47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05C4749E" w14:textId="77777777" w:rsidR="001D769D" w:rsidRPr="008E63E4" w:rsidRDefault="001D769D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5CBA7F07" w14:textId="77777777" w:rsidR="001D769D" w:rsidRPr="008E63E4" w:rsidRDefault="00AE1B5E" w:rsidP="00C24EE3">
            <w:pPr>
              <w:ind w:firstLine="0"/>
            </w:pPr>
            <w:r>
              <w:t>Позиционер</w:t>
            </w:r>
          </w:p>
        </w:tc>
        <w:tc>
          <w:tcPr>
            <w:tcW w:w="4800" w:type="dxa"/>
          </w:tcPr>
          <w:p w14:paraId="79A82122" w14:textId="77777777" w:rsidR="001D769D" w:rsidRPr="008E63E4" w:rsidRDefault="00AE1B5E" w:rsidP="00C24EE3">
            <w:pPr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AE1B5E" w:rsidRPr="008E63E4" w14:paraId="5159C646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6100643C" w14:textId="77777777" w:rsidR="00AE1B5E" w:rsidRPr="008E63E4" w:rsidRDefault="00AE1B5E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67122AA9" w14:textId="77777777" w:rsidR="00AE1B5E" w:rsidRPr="008E63E4" w:rsidRDefault="00AE1B5E" w:rsidP="00C24EE3">
            <w:pPr>
              <w:ind w:firstLine="0"/>
            </w:pPr>
            <w:r>
              <w:t>Руководитель</w:t>
            </w:r>
          </w:p>
        </w:tc>
        <w:tc>
          <w:tcPr>
            <w:tcW w:w="4800" w:type="dxa"/>
          </w:tcPr>
          <w:p w14:paraId="3EFB7F91" w14:textId="77777777" w:rsidR="00AE1B5E" w:rsidRPr="008E63E4" w:rsidRDefault="00AE1B5E" w:rsidP="00AE1B5E">
            <w:pPr>
              <w:ind w:firstLine="0"/>
            </w:pPr>
            <w:r>
              <w:t>Опыт работы с ПК не менее 5-и лет, знание банковских операций.</w:t>
            </w:r>
          </w:p>
        </w:tc>
      </w:tr>
      <w:tr w:rsidR="00AA2C9C" w:rsidRPr="008E63E4" w14:paraId="75CAADB9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3A96CB83" w14:textId="77777777" w:rsidR="00AA2C9C" w:rsidRPr="008E63E4" w:rsidRDefault="00AA2C9C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460A375B" w14:textId="1C371EF3" w:rsidR="00AA2C9C" w:rsidRDefault="00AA2C9C" w:rsidP="00C24EE3">
            <w:pPr>
              <w:ind w:firstLine="0"/>
            </w:pPr>
            <w:r>
              <w:t>Администратор</w:t>
            </w:r>
          </w:p>
        </w:tc>
        <w:tc>
          <w:tcPr>
            <w:tcW w:w="4800" w:type="dxa"/>
          </w:tcPr>
          <w:p w14:paraId="10FA84F0" w14:textId="5CD5EA33" w:rsidR="00AA2C9C" w:rsidRDefault="00AA2C9C" w:rsidP="00AA2C9C">
            <w:pPr>
              <w:ind w:firstLine="0"/>
            </w:pPr>
            <w:r>
              <w:t xml:space="preserve">Опыт работы с ПК не менее 3-х лет, знание операционной системы </w:t>
            </w:r>
            <w:r>
              <w:rPr>
                <w:lang w:val="en-US"/>
              </w:rPr>
              <w:t>Linux</w:t>
            </w:r>
            <w:r>
              <w:t>.</w:t>
            </w:r>
          </w:p>
        </w:tc>
      </w:tr>
      <w:tr w:rsidR="00127F24" w:rsidRPr="008E63E4" w14:paraId="7FD2A945" w14:textId="77777777" w:rsidTr="00AA2C9C">
        <w:trPr>
          <w:cantSplit/>
          <w:trHeight w:val="461"/>
        </w:trPr>
        <w:tc>
          <w:tcPr>
            <w:tcW w:w="9266" w:type="dxa"/>
            <w:gridSpan w:val="4"/>
          </w:tcPr>
          <w:p w14:paraId="4D6D93FA" w14:textId="25317719" w:rsidR="00127F24" w:rsidRPr="008E63E4" w:rsidRDefault="00127F24" w:rsidP="00127F24">
            <w:pPr>
              <w:ind w:firstLine="0"/>
              <w:jc w:val="center"/>
            </w:pPr>
            <w:r>
              <w:t xml:space="preserve">Режим работы </w:t>
            </w:r>
            <w:r w:rsidRPr="00AE1B5E">
              <w:t>5-дневная рабочая неделя, 8 часов.</w:t>
            </w:r>
          </w:p>
        </w:tc>
      </w:tr>
    </w:tbl>
    <w:p w14:paraId="14390E07" w14:textId="77777777" w:rsidR="002F2C7D" w:rsidRDefault="002F2C7D" w:rsidP="00397A40">
      <w:pPr>
        <w:pStyle w:val="afc"/>
      </w:pPr>
    </w:p>
    <w:p w14:paraId="48CC8B9B" w14:textId="3C2D5E6A" w:rsidR="001D769D" w:rsidRPr="008E63E4" w:rsidRDefault="001D769D" w:rsidP="00397A40">
      <w:pPr>
        <w:pStyle w:val="afc"/>
      </w:pPr>
      <w:r w:rsidRPr="008E63E4">
        <w:t>Для поддержки функционирования Системы может быть организована е</w:t>
      </w:r>
      <w:r w:rsidR="00127F24">
        <w:t>ё</w:t>
      </w:r>
      <w:r w:rsidRPr="008E63E4">
        <w:t xml:space="preserve"> эксплуатация с использованием услуг как собственных специалистов, так и услуг по сопровождению с привлечением сторонних специалистов, обладающих знаниями в области информационных и сетевых платформ, на которых реализована Система, а также опытом администрирования крупных баз данных и операционных систем.</w:t>
      </w:r>
    </w:p>
    <w:p w14:paraId="6A148AD4" w14:textId="77777777" w:rsidR="001D769D" w:rsidRPr="008E63E4" w:rsidRDefault="001D769D" w:rsidP="0023447B">
      <w:pPr>
        <w:pStyle w:val="3"/>
      </w:pPr>
      <w:bookmarkStart w:id="38" w:name="_Toc118461633"/>
      <w:bookmarkStart w:id="39" w:name="_Toc314835524"/>
      <w:r w:rsidRPr="008E63E4">
        <w:t>Показатели назначения</w:t>
      </w:r>
      <w:bookmarkEnd w:id="38"/>
      <w:bookmarkEnd w:id="39"/>
    </w:p>
    <w:p w14:paraId="311ED8D5" w14:textId="485F2049" w:rsidR="001D769D" w:rsidRPr="00AA2C9C" w:rsidRDefault="00A95804" w:rsidP="00397A40">
      <w:pPr>
        <w:pStyle w:val="afc"/>
      </w:pPr>
      <w:r w:rsidRPr="00A95804">
        <w:t>Целевое назначение Системы должно сохраняться на протяжении всего срока эксплуатации. Срок эксплуатации определяется сроком устойчивой работы аппаратных средств, своевременным проведением работ по замене (обновлению) аппаратных средств, сопровождению ПО и его модернизации</w:t>
      </w:r>
      <w:r w:rsidR="001D769D" w:rsidRPr="008E63E4">
        <w:t>.</w:t>
      </w:r>
      <w:r w:rsidR="00AA2C9C" w:rsidRPr="00AA2C9C">
        <w:t xml:space="preserve"> </w:t>
      </w:r>
      <w:r w:rsidR="00AA2C9C">
        <w:t>Цели с показателями работ Системы в Приложении 1.</w:t>
      </w:r>
    </w:p>
    <w:p w14:paraId="077139DA" w14:textId="77777777" w:rsidR="001D769D" w:rsidRPr="008E63E4" w:rsidRDefault="001D769D" w:rsidP="0023447B">
      <w:pPr>
        <w:pStyle w:val="3"/>
      </w:pPr>
      <w:bookmarkStart w:id="40" w:name="_Toc118461634"/>
      <w:bookmarkStart w:id="41" w:name="_Toc314835525"/>
      <w:r w:rsidRPr="008E63E4">
        <w:t>Требования к надежности</w:t>
      </w:r>
      <w:bookmarkEnd w:id="40"/>
      <w:bookmarkEnd w:id="41"/>
    </w:p>
    <w:p w14:paraId="1DC504D6" w14:textId="77777777" w:rsidR="001D769D" w:rsidRDefault="001D769D" w:rsidP="00397A40">
      <w:pPr>
        <w:pStyle w:val="afc"/>
      </w:pPr>
      <w:r w:rsidRPr="008E63E4">
        <w:t xml:space="preserve">В требования к надежности включают: </w:t>
      </w:r>
    </w:p>
    <w:p w14:paraId="2A5758C4" w14:textId="77777777" w:rsidR="00001E21" w:rsidRDefault="00001E21" w:rsidP="00397A40">
      <w:pPr>
        <w:pStyle w:val="afc"/>
        <w:numPr>
          <w:ilvl w:val="0"/>
          <w:numId w:val="24"/>
        </w:numPr>
      </w:pPr>
      <w:r>
        <w:t>Контроль корректности входных данных;</w:t>
      </w:r>
    </w:p>
    <w:p w14:paraId="73F51491" w14:textId="77777777" w:rsidR="00001E21" w:rsidRDefault="00001E21" w:rsidP="00397A40">
      <w:pPr>
        <w:pStyle w:val="afc"/>
        <w:numPr>
          <w:ilvl w:val="0"/>
          <w:numId w:val="24"/>
        </w:numPr>
      </w:pPr>
      <w:r>
        <w:lastRenderedPageBreak/>
        <w:t>Оповещение об ошибках;</w:t>
      </w:r>
    </w:p>
    <w:p w14:paraId="65BE5630" w14:textId="77777777" w:rsidR="00127F24" w:rsidRDefault="00127F24" w:rsidP="00397A40">
      <w:pPr>
        <w:pStyle w:val="afc"/>
        <w:numPr>
          <w:ilvl w:val="0"/>
          <w:numId w:val="24"/>
        </w:numPr>
      </w:pPr>
      <w:r>
        <w:t>Система должна обрабатывать сбои без потери данных;</w:t>
      </w:r>
    </w:p>
    <w:p w14:paraId="1C22F5D0" w14:textId="261718FB" w:rsidR="00001E21" w:rsidRDefault="00127F24" w:rsidP="00127F24">
      <w:pPr>
        <w:pStyle w:val="afc"/>
        <w:numPr>
          <w:ilvl w:val="0"/>
          <w:numId w:val="24"/>
        </w:numPr>
      </w:pPr>
      <w:r>
        <w:t>П</w:t>
      </w:r>
      <w:r w:rsidRPr="00127F24">
        <w:t>рименением серверного оборудования с резервированием критических узлов</w:t>
      </w:r>
      <w:r>
        <w:t>;</w:t>
      </w:r>
    </w:p>
    <w:p w14:paraId="5F2616AB" w14:textId="21EC3F27" w:rsidR="00127F24" w:rsidRDefault="00127F24" w:rsidP="00127F24">
      <w:pPr>
        <w:pStyle w:val="afc"/>
        <w:numPr>
          <w:ilvl w:val="0"/>
          <w:numId w:val="24"/>
        </w:numPr>
      </w:pPr>
      <w:r>
        <w:t>Использование дублирования носителей;</w:t>
      </w:r>
    </w:p>
    <w:p w14:paraId="043CFF36" w14:textId="3F331CB3" w:rsidR="001D769D" w:rsidRPr="008E63E4" w:rsidRDefault="00127F24" w:rsidP="00127F24">
      <w:pPr>
        <w:pStyle w:val="afc"/>
        <w:numPr>
          <w:ilvl w:val="0"/>
          <w:numId w:val="24"/>
        </w:numPr>
      </w:pPr>
      <w:r>
        <w:t>Обрабатывать п</w:t>
      </w:r>
      <w:r w:rsidRPr="00127F24">
        <w:t>отер</w:t>
      </w:r>
      <w:r>
        <w:t>ю</w:t>
      </w:r>
      <w:r w:rsidRPr="00127F24">
        <w:t xml:space="preserve"> связи со смежными системами (FX Deals, MM Deals</w:t>
      </w:r>
      <w:r>
        <w:t>…см. Приложение 1</w:t>
      </w:r>
      <w:r w:rsidRPr="00127F24">
        <w:t>)</w:t>
      </w:r>
      <w:r>
        <w:t>.</w:t>
      </w:r>
    </w:p>
    <w:p w14:paraId="33177B82" w14:textId="77777777" w:rsidR="001D769D" w:rsidRPr="008E63E4" w:rsidRDefault="001D769D" w:rsidP="0023447B">
      <w:pPr>
        <w:pStyle w:val="3"/>
      </w:pPr>
      <w:bookmarkStart w:id="42" w:name="_Toc118461635"/>
      <w:bookmarkStart w:id="43" w:name="_Toc314835526"/>
      <w:r w:rsidRPr="008E63E4">
        <w:t>Требования безопасности</w:t>
      </w:r>
      <w:bookmarkEnd w:id="42"/>
      <w:bookmarkEnd w:id="43"/>
    </w:p>
    <w:p w14:paraId="26E9E93E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осуществляться специальными службами в соответ</w:t>
      </w:r>
      <w:r w:rsidR="000E315B" w:rsidRPr="008E63E4">
        <w:t>ствие</w:t>
      </w:r>
      <w:r w:rsidRPr="008E63E4">
        <w:t xml:space="preserve"> с требованиями по эксплуатации, предъявляемыми к соответствующему оборудованию.</w:t>
      </w:r>
    </w:p>
    <w:p w14:paraId="76A5C025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быть достаточной для эффективного выполнения техническими средствами системы своего назначения при функционировании.</w:t>
      </w:r>
    </w:p>
    <w:p w14:paraId="4FC9365D" w14:textId="77777777" w:rsidR="001D769D" w:rsidRPr="008E63E4" w:rsidRDefault="001D769D" w:rsidP="0023447B">
      <w:pPr>
        <w:pStyle w:val="3"/>
      </w:pPr>
      <w:bookmarkStart w:id="44" w:name="_Toc118461636"/>
      <w:bookmarkStart w:id="45" w:name="_Toc314835527"/>
      <w:r w:rsidRPr="008E63E4">
        <w:t>Требования к эргономике и технической эстетике</w:t>
      </w:r>
      <w:bookmarkEnd w:id="44"/>
      <w:bookmarkEnd w:id="45"/>
    </w:p>
    <w:p w14:paraId="75376F6A" w14:textId="77777777" w:rsidR="00054F2C" w:rsidRPr="008E63E4" w:rsidRDefault="00054F2C" w:rsidP="00397A40">
      <w:pPr>
        <w:pStyle w:val="afc"/>
      </w:pPr>
      <w:r w:rsidRPr="008E63E4">
        <w:t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 Ввод-вывод данных системы,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современным эргономическим требованиям и обеспечивать удобный доступ к основным функциям и операциям системы.</w:t>
      </w:r>
    </w:p>
    <w:p w14:paraId="6ABA2958" w14:textId="0BF06C84" w:rsidR="001D769D" w:rsidRPr="008E63E4" w:rsidRDefault="00054F2C" w:rsidP="00397A40">
      <w:pPr>
        <w:pStyle w:val="afc"/>
      </w:pPr>
      <w:r w:rsidRPr="008E63E4">
        <w:t>Все надписи экранных форм, а также сообщения, выдаваемые пользователю (кроме системных сообщений)</w:t>
      </w:r>
      <w:r w:rsidR="00EF3446">
        <w:t>,</w:t>
      </w:r>
      <w:r w:rsidRPr="008E63E4">
        <w:t xml:space="preserve"> должны быть на русском языке.</w:t>
      </w:r>
    </w:p>
    <w:p w14:paraId="02D10E48" w14:textId="77777777" w:rsidR="001D769D" w:rsidRPr="008E63E4" w:rsidRDefault="001D769D" w:rsidP="0023447B">
      <w:pPr>
        <w:pStyle w:val="3"/>
      </w:pPr>
      <w:bookmarkStart w:id="46" w:name="_Toc118461639"/>
      <w:bookmarkStart w:id="47" w:name="_Toc314835530"/>
      <w:r w:rsidRPr="008E63E4">
        <w:t>Требования к защите информации от несанкционированного доступа</w:t>
      </w:r>
      <w:bookmarkEnd w:id="46"/>
      <w:bookmarkEnd w:id="47"/>
    </w:p>
    <w:p w14:paraId="291D968E" w14:textId="77777777" w:rsidR="001D769D" w:rsidRPr="008E63E4" w:rsidRDefault="001D769D" w:rsidP="00397A40">
      <w:pPr>
        <w:pStyle w:val="afc"/>
      </w:pPr>
      <w:r w:rsidRPr="008E63E4">
        <w:t>В требования к защите информации от несанкционированного доступа включают требования, установленные в нормативно-технической документации (НТД), действующей в отрасли (ведомстве) заказчика.</w:t>
      </w:r>
    </w:p>
    <w:p w14:paraId="09B05E0C" w14:textId="77777777" w:rsidR="001D769D" w:rsidRPr="008E63E4" w:rsidRDefault="001D769D" w:rsidP="00397A40">
      <w:pPr>
        <w:pStyle w:val="afc"/>
      </w:pPr>
      <w:r w:rsidRPr="008E63E4">
        <w:t>Система должна обеспечивать:</w:t>
      </w:r>
    </w:p>
    <w:p w14:paraId="4E14AFA6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идентификацию, проверку подлинности и ко</w:t>
      </w:r>
      <w:r w:rsidR="004609EA" w:rsidRPr="008E63E4">
        <w:t>нтроль доступа пользователей в С</w:t>
      </w:r>
      <w:r w:rsidRPr="008E63E4">
        <w:t>истему;</w:t>
      </w:r>
    </w:p>
    <w:p w14:paraId="0AA3637A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lastRenderedPageBreak/>
        <w:t>регистрацию входа/выхода пользовате</w:t>
      </w:r>
      <w:r w:rsidR="004609EA" w:rsidRPr="008E63E4">
        <w:t>лей в/из С</w:t>
      </w:r>
      <w:r w:rsidRPr="008E63E4">
        <w:t>истему/ы;</w:t>
      </w:r>
    </w:p>
    <w:p w14:paraId="392BEF93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 xml:space="preserve">разграничение </w:t>
      </w:r>
      <w:r w:rsidR="00FB6E47">
        <w:t xml:space="preserve">прав </w:t>
      </w:r>
      <w:r w:rsidRPr="008E63E4">
        <w:t>доступа;</w:t>
      </w:r>
    </w:p>
    <w:p w14:paraId="6592B357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защиту персональных данных и прочей информации.</w:t>
      </w:r>
    </w:p>
    <w:p w14:paraId="47F701BF" w14:textId="77777777" w:rsidR="001D769D" w:rsidRPr="008E63E4" w:rsidRDefault="001D769D" w:rsidP="0023447B">
      <w:pPr>
        <w:pStyle w:val="3"/>
      </w:pPr>
      <w:bookmarkStart w:id="48" w:name="_Toc118461640"/>
      <w:bookmarkStart w:id="49" w:name="_Toc314835531"/>
      <w:r w:rsidRPr="008E63E4">
        <w:t>Требования по сохранности информации</w:t>
      </w:r>
      <w:bookmarkEnd w:id="48"/>
      <w:bookmarkEnd w:id="49"/>
    </w:p>
    <w:p w14:paraId="6A0AE0DD" w14:textId="77777777" w:rsidR="001D769D" w:rsidRPr="008E63E4" w:rsidRDefault="00FB6E47" w:rsidP="00397A40">
      <w:pPr>
        <w:pStyle w:val="afc"/>
      </w:pPr>
      <w:r>
        <w:t>При сбоях и ошибках в Системе д</w:t>
      </w:r>
      <w:r w:rsidR="001D769D" w:rsidRPr="008E63E4">
        <w:t>олжн</w:t>
      </w:r>
      <w:r>
        <w:t>а</w:t>
      </w:r>
      <w:r w:rsidR="001D769D" w:rsidRPr="008E63E4">
        <w:t xml:space="preserve"> быть обеспечена сохранность </w:t>
      </w:r>
      <w:r>
        <w:t>информации</w:t>
      </w:r>
      <w:r w:rsidR="001D769D" w:rsidRPr="008E63E4">
        <w:t>.</w:t>
      </w:r>
    </w:p>
    <w:p w14:paraId="3E616E61" w14:textId="77777777" w:rsidR="001D769D" w:rsidRPr="008E63E4" w:rsidRDefault="001D769D" w:rsidP="00397A40">
      <w:pPr>
        <w:pStyle w:val="afc"/>
      </w:pPr>
      <w:r w:rsidRPr="008E63E4">
        <w:t>В состав эксплуатационной документации должен входить регламент, определяющий процедуры резервного копирования, восстановления дан</w:t>
      </w:r>
      <w:r w:rsidR="00FB6E47">
        <w:t>ных и программного обеспечения.</w:t>
      </w:r>
    </w:p>
    <w:p w14:paraId="3AD44EE3" w14:textId="77777777" w:rsidR="001D769D" w:rsidRPr="0023447B" w:rsidRDefault="001D769D" w:rsidP="0023447B">
      <w:pPr>
        <w:pStyle w:val="2"/>
      </w:pPr>
      <w:bookmarkStart w:id="50" w:name="_Toc118461644"/>
      <w:bookmarkStart w:id="51" w:name="_Toc314835536"/>
      <w:r w:rsidRPr="0023447B">
        <w:t>Треб</w:t>
      </w:r>
      <w:r w:rsidR="008A6165">
        <w:t>ования к функциям, выполняемым С</w:t>
      </w:r>
      <w:r w:rsidRPr="0023447B">
        <w:t>истемой</w:t>
      </w:r>
      <w:bookmarkEnd w:id="50"/>
      <w:bookmarkEnd w:id="51"/>
    </w:p>
    <w:p w14:paraId="7DE33786" w14:textId="77777777" w:rsidR="001D769D" w:rsidRDefault="001D769D" w:rsidP="00397A40">
      <w:pPr>
        <w:pStyle w:val="afc"/>
      </w:pPr>
      <w:r w:rsidRPr="008E63E4">
        <w:t>Требования к ф</w:t>
      </w:r>
      <w:r w:rsidR="008A6165">
        <w:t>ункциям (задачам), выполняемым С</w:t>
      </w:r>
      <w:r w:rsidRPr="008E63E4">
        <w:t>истемой, прив</w:t>
      </w:r>
      <w:r w:rsidR="00FB6E47">
        <w:t xml:space="preserve">едена в табл. 4 </w:t>
      </w:r>
    </w:p>
    <w:p w14:paraId="10D60073" w14:textId="77777777" w:rsidR="008A6165" w:rsidRDefault="008A6165" w:rsidP="00397A40">
      <w:pPr>
        <w:pStyle w:val="afc"/>
      </w:pPr>
      <w:r>
        <w:t>Табл 4. Требования к функциям и ролям пользователей Системы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4924"/>
        <w:gridCol w:w="3685"/>
      </w:tblGrid>
      <w:tr w:rsidR="008A6165" w:rsidRPr="008A6165" w14:paraId="4A9A3665" w14:textId="77777777" w:rsidTr="008A6165">
        <w:tc>
          <w:tcPr>
            <w:tcW w:w="704" w:type="dxa"/>
            <w:hideMark/>
          </w:tcPr>
          <w:p w14:paraId="7CDBFD7C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4924" w:type="dxa"/>
            <w:hideMark/>
          </w:tcPr>
          <w:p w14:paraId="1E9889B7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Функция</w:t>
            </w:r>
          </w:p>
        </w:tc>
        <w:tc>
          <w:tcPr>
            <w:tcW w:w="3685" w:type="dxa"/>
            <w:hideMark/>
          </w:tcPr>
          <w:p w14:paraId="5CE7FB22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Роль пользователя</w:t>
            </w:r>
          </w:p>
        </w:tc>
      </w:tr>
      <w:tr w:rsidR="008A6165" w:rsidRPr="008A6165" w14:paraId="0B270177" w14:textId="77777777" w:rsidTr="008A6165">
        <w:tc>
          <w:tcPr>
            <w:tcW w:w="704" w:type="dxa"/>
            <w:hideMark/>
          </w:tcPr>
          <w:p w14:paraId="27C6A1E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4924" w:type="dxa"/>
            <w:hideMark/>
          </w:tcPr>
          <w:p w14:paraId="0A3D98C0" w14:textId="7CA52BA9" w:rsidR="008A6165" w:rsidRPr="008A6165" w:rsidRDefault="00AA2C9C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Просмотр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позиции FX/MM</w:t>
            </w:r>
          </w:p>
        </w:tc>
        <w:tc>
          <w:tcPr>
            <w:tcW w:w="3685" w:type="dxa"/>
            <w:hideMark/>
          </w:tcPr>
          <w:p w14:paraId="7819A6F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21518DCA" w14:textId="77777777" w:rsidTr="008A6165">
        <w:tc>
          <w:tcPr>
            <w:tcW w:w="704" w:type="dxa"/>
            <w:hideMark/>
          </w:tcPr>
          <w:p w14:paraId="39FC791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4</w:t>
            </w:r>
          </w:p>
        </w:tc>
        <w:tc>
          <w:tcPr>
            <w:tcW w:w="4924" w:type="dxa"/>
            <w:hideMark/>
          </w:tcPr>
          <w:p w14:paraId="25BF559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платежа</w:t>
            </w:r>
          </w:p>
        </w:tc>
        <w:tc>
          <w:tcPr>
            <w:tcW w:w="3685" w:type="dxa"/>
            <w:hideMark/>
          </w:tcPr>
          <w:p w14:paraId="3843EFC1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55EFFFF" w14:textId="77777777" w:rsidTr="008A6165">
        <w:tc>
          <w:tcPr>
            <w:tcW w:w="704" w:type="dxa"/>
            <w:hideMark/>
          </w:tcPr>
          <w:p w14:paraId="50B94D9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5</w:t>
            </w:r>
          </w:p>
        </w:tc>
        <w:tc>
          <w:tcPr>
            <w:tcW w:w="4924" w:type="dxa"/>
            <w:hideMark/>
          </w:tcPr>
          <w:p w14:paraId="6FE226BE" w14:textId="4B007DA5" w:rsidR="008A6165" w:rsidRPr="008A6165" w:rsidRDefault="00852089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Корректировка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остатков</w:t>
            </w:r>
          </w:p>
        </w:tc>
        <w:tc>
          <w:tcPr>
            <w:tcW w:w="3685" w:type="dxa"/>
            <w:hideMark/>
          </w:tcPr>
          <w:p w14:paraId="51F52A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79686934" w14:textId="77777777" w:rsidTr="008A6165">
        <w:tc>
          <w:tcPr>
            <w:tcW w:w="704" w:type="dxa"/>
            <w:hideMark/>
          </w:tcPr>
          <w:p w14:paraId="6CBB23E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7</w:t>
            </w:r>
          </w:p>
        </w:tc>
        <w:tc>
          <w:tcPr>
            <w:tcW w:w="4924" w:type="dxa"/>
            <w:hideMark/>
          </w:tcPr>
          <w:p w14:paraId="625C95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Запрос НСИ</w:t>
            </w:r>
          </w:p>
        </w:tc>
        <w:tc>
          <w:tcPr>
            <w:tcW w:w="3685" w:type="dxa"/>
            <w:hideMark/>
          </w:tcPr>
          <w:p w14:paraId="14D2E358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14:paraId="7A362959" w14:textId="77777777" w:rsidTr="008A6165">
        <w:tc>
          <w:tcPr>
            <w:tcW w:w="704" w:type="dxa"/>
            <w:hideMark/>
          </w:tcPr>
          <w:p w14:paraId="3598DF9C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8</w:t>
            </w:r>
          </w:p>
        </w:tc>
        <w:tc>
          <w:tcPr>
            <w:tcW w:w="4924" w:type="dxa"/>
            <w:hideMark/>
          </w:tcPr>
          <w:p w14:paraId="44C736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Проверка НСИ</w:t>
            </w:r>
          </w:p>
        </w:tc>
        <w:tc>
          <w:tcPr>
            <w:tcW w:w="3685" w:type="dxa"/>
            <w:hideMark/>
          </w:tcPr>
          <w:p w14:paraId="2992A7A5" w14:textId="148D32CA" w:rsidR="008A6165" w:rsidRPr="008A6165" w:rsidRDefault="008A6165" w:rsidP="00C7238E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</w:p>
        </w:tc>
      </w:tr>
      <w:tr w:rsidR="008A6165" w:rsidRPr="008A6165" w14:paraId="62E04606" w14:textId="77777777" w:rsidTr="008A6165">
        <w:tc>
          <w:tcPr>
            <w:tcW w:w="704" w:type="dxa"/>
            <w:hideMark/>
          </w:tcPr>
          <w:p w14:paraId="696034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10</w:t>
            </w:r>
          </w:p>
        </w:tc>
        <w:tc>
          <w:tcPr>
            <w:tcW w:w="4924" w:type="dxa"/>
            <w:hideMark/>
          </w:tcPr>
          <w:p w14:paraId="2ADAFD9B" w14:textId="505C1DAC" w:rsidR="008A6165" w:rsidRPr="008A6165" w:rsidRDefault="00C7238E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Запрос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отчета</w:t>
            </w:r>
          </w:p>
        </w:tc>
        <w:tc>
          <w:tcPr>
            <w:tcW w:w="3685" w:type="dxa"/>
            <w:hideMark/>
          </w:tcPr>
          <w:p w14:paraId="2E3FDBC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</w:tbl>
    <w:p w14:paraId="50EB4C5D" w14:textId="1052EB95" w:rsidR="008A6165" w:rsidRDefault="008A6165" w:rsidP="00397A40">
      <w:pPr>
        <w:pStyle w:val="afc"/>
      </w:pPr>
    </w:p>
    <w:p w14:paraId="58247716" w14:textId="7845BAD1" w:rsidR="00A0350F" w:rsidRPr="008E63E4" w:rsidRDefault="00A0350F" w:rsidP="00397A40">
      <w:pPr>
        <w:pStyle w:val="afc"/>
      </w:pPr>
      <w:r>
        <w:t>Подробнее взаимодействие</w:t>
      </w:r>
      <w:r w:rsidR="00C7238E">
        <w:t xml:space="preserve"> Ролей расписано в Приложении 1</w:t>
      </w:r>
      <w:r>
        <w:t xml:space="preserve">. </w:t>
      </w:r>
    </w:p>
    <w:p w14:paraId="6DDD731C" w14:textId="77777777" w:rsidR="001D769D" w:rsidRPr="008E63E4" w:rsidRDefault="001D769D" w:rsidP="00462B9E">
      <w:pPr>
        <w:pStyle w:val="3"/>
      </w:pPr>
      <w:bookmarkStart w:id="52" w:name="_Toc90979758"/>
      <w:bookmarkStart w:id="53" w:name="_Toc234319217"/>
      <w:r w:rsidRPr="008E63E4">
        <w:t>Требования к составу и форме представления выходной информации</w:t>
      </w:r>
      <w:bookmarkEnd w:id="52"/>
      <w:bookmarkEnd w:id="53"/>
    </w:p>
    <w:p w14:paraId="6395E584" w14:textId="77777777" w:rsidR="00AF196C" w:rsidRDefault="00AF196C" w:rsidP="00397A40">
      <w:pPr>
        <w:pStyle w:val="afc"/>
      </w:pPr>
      <w:r>
        <w:t>Состав документов:</w:t>
      </w:r>
    </w:p>
    <w:p w14:paraId="0892EBF9" w14:textId="77777777" w:rsidR="00AF196C" w:rsidRDefault="00AF196C" w:rsidP="00397A40">
      <w:pPr>
        <w:pStyle w:val="afc"/>
      </w:pPr>
      <w:r>
        <w:t>Платежи;</w:t>
      </w:r>
    </w:p>
    <w:p w14:paraId="07735BF8" w14:textId="77777777" w:rsidR="00AF196C" w:rsidRPr="008E63E4" w:rsidRDefault="00AF196C" w:rsidP="00397A40">
      <w:pPr>
        <w:pStyle w:val="afc"/>
      </w:pPr>
      <w:r>
        <w:t>Позиции;</w:t>
      </w:r>
    </w:p>
    <w:p w14:paraId="6F9BE885" w14:textId="77777777" w:rsidR="00AF196C" w:rsidRDefault="00AF196C" w:rsidP="00397A40">
      <w:pPr>
        <w:pStyle w:val="afc"/>
      </w:pPr>
      <w:r>
        <w:t>Отчёты по сделкам;</w:t>
      </w:r>
    </w:p>
    <w:p w14:paraId="4B3435B2" w14:textId="77777777" w:rsidR="00AF196C" w:rsidRDefault="00AF196C" w:rsidP="00397A40">
      <w:pPr>
        <w:pStyle w:val="afc"/>
      </w:pPr>
      <w:r>
        <w:t>Отчёты по позициям;</w:t>
      </w:r>
    </w:p>
    <w:p w14:paraId="2CFCBF6A" w14:textId="77777777" w:rsidR="00AF196C" w:rsidRDefault="00AF196C" w:rsidP="00397A40">
      <w:pPr>
        <w:pStyle w:val="afc"/>
      </w:pPr>
      <w:r>
        <w:t>Отчёты по остаткам.</w:t>
      </w:r>
    </w:p>
    <w:p w14:paraId="7747FF80" w14:textId="77777777" w:rsidR="001D769D" w:rsidRPr="008E63E4" w:rsidRDefault="001D769D" w:rsidP="00462B9E">
      <w:pPr>
        <w:pStyle w:val="3"/>
      </w:pPr>
      <w:bookmarkStart w:id="54" w:name="_Toc234319218"/>
      <w:r w:rsidRPr="008E63E4">
        <w:t>Требования к составу входной информации</w:t>
      </w:r>
      <w:bookmarkEnd w:id="54"/>
    </w:p>
    <w:p w14:paraId="2021C1F8" w14:textId="77777777" w:rsidR="001D769D" w:rsidRDefault="00592EF4" w:rsidP="00397A40">
      <w:pPr>
        <w:pStyle w:val="afc"/>
      </w:pPr>
      <w:r>
        <w:t>Состав данных:</w:t>
      </w:r>
    </w:p>
    <w:p w14:paraId="4A1B134C" w14:textId="77777777" w:rsidR="00AF196C" w:rsidRDefault="00AF196C" w:rsidP="00397A40">
      <w:pPr>
        <w:pStyle w:val="afc"/>
        <w:numPr>
          <w:ilvl w:val="0"/>
          <w:numId w:val="25"/>
        </w:numPr>
      </w:pPr>
      <w:r>
        <w:t>Данные о сделках из FX Deals и MM Deals.</w:t>
      </w:r>
      <w:r w:rsidR="00592EF4">
        <w:t xml:space="preserve"> Данные должны передаваться автоматически посредством Системы;</w:t>
      </w:r>
    </w:p>
    <w:p w14:paraId="0BC01A09" w14:textId="2F4E72F8" w:rsidR="00AF196C" w:rsidRPr="008E63E4" w:rsidRDefault="00AF196C" w:rsidP="00397A40">
      <w:pPr>
        <w:pStyle w:val="afc"/>
        <w:numPr>
          <w:ilvl w:val="0"/>
          <w:numId w:val="25"/>
        </w:numPr>
      </w:pPr>
      <w:r>
        <w:t xml:space="preserve">Справочные данные </w:t>
      </w:r>
      <w:r w:rsidR="00C7238E">
        <w:t>валюта, счёт НОСТРО</w:t>
      </w:r>
      <w:r>
        <w:t>.</w:t>
      </w:r>
      <w:r w:rsidR="00592EF4" w:rsidRPr="00592EF4">
        <w:t xml:space="preserve"> </w:t>
      </w:r>
      <w:r w:rsidR="00592EF4">
        <w:t>Данные должны передаваться автоматически посредством Системы.</w:t>
      </w:r>
    </w:p>
    <w:p w14:paraId="63B3936C" w14:textId="77777777" w:rsidR="001D769D" w:rsidRPr="008E63E4" w:rsidRDefault="001D769D" w:rsidP="00462B9E">
      <w:pPr>
        <w:pStyle w:val="3"/>
      </w:pPr>
      <w:bookmarkStart w:id="55" w:name="_Toc234319219"/>
      <w:r w:rsidRPr="008E63E4">
        <w:lastRenderedPageBreak/>
        <w:t>Требования к интерфейсу пользователя</w:t>
      </w:r>
      <w:bookmarkEnd w:id="55"/>
    </w:p>
    <w:p w14:paraId="7B2B935D" w14:textId="77777777" w:rsidR="001D769D" w:rsidRPr="008E63E4" w:rsidRDefault="00F94590" w:rsidP="00397A40">
      <w:pPr>
        <w:pStyle w:val="afc"/>
      </w:pPr>
      <w:r w:rsidRPr="008E63E4">
        <w:t>Для С</w:t>
      </w:r>
      <w:r w:rsidR="001D769D" w:rsidRPr="008E63E4">
        <w:t xml:space="preserve">истемы на стадии технического проектирования должны быть разработаны прототипы окон интерфейса пользователя. </w:t>
      </w:r>
    </w:p>
    <w:p w14:paraId="51C13DA9" w14:textId="77777777" w:rsidR="001D769D" w:rsidRPr="008E63E4" w:rsidRDefault="001D769D" w:rsidP="00397A40">
      <w:pPr>
        <w:pStyle w:val="afc"/>
      </w:pPr>
      <w:r w:rsidRPr="008E63E4">
        <w:t>Экранные формы должны проектироваться с учетом требований унификации:</w:t>
      </w:r>
    </w:p>
    <w:p w14:paraId="7D67655E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все экранные формы пользовательского интерфейса должны быть выполнены в едином графическом стиле, с единым расположением основных элементов управления и навигации;</w:t>
      </w:r>
    </w:p>
    <w:p w14:paraId="02A8B359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для обозначения типовых операций должны использоваться единые графические элементы;</w:t>
      </w:r>
    </w:p>
    <w:p w14:paraId="1CF51BE6" w14:textId="77777777" w:rsidR="001D769D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термины, используемые для обозначения типовых операций (добавление информации, редактирование информации), а также последовательности действий пользователя при их выполнении, должны быть унифицированы;</w:t>
      </w:r>
    </w:p>
    <w:p w14:paraId="023C13BD" w14:textId="77777777" w:rsidR="00592EF4" w:rsidRPr="008E63E4" w:rsidRDefault="00592EF4" w:rsidP="00592EF4">
      <w:pPr>
        <w:pStyle w:val="a8"/>
        <w:numPr>
          <w:ilvl w:val="0"/>
          <w:numId w:val="26"/>
        </w:numPr>
        <w:spacing w:after="0"/>
      </w:pPr>
      <w:r>
        <w:t xml:space="preserve">Весь интерфейс должен быть </w:t>
      </w:r>
      <w:r w:rsidR="003B27D8">
        <w:t>русскоязычным</w:t>
      </w:r>
      <w:r>
        <w:t>.</w:t>
      </w:r>
    </w:p>
    <w:p w14:paraId="55CDE139" w14:textId="77777777" w:rsidR="001D769D" w:rsidRPr="008E63E4" w:rsidRDefault="001D769D" w:rsidP="0023447B">
      <w:pPr>
        <w:pStyle w:val="2"/>
      </w:pPr>
      <w:bookmarkStart w:id="56" w:name="_Toc118461645"/>
      <w:bookmarkStart w:id="57" w:name="_Toc314835540"/>
      <w:r w:rsidRPr="008E63E4">
        <w:t>Требования к видам обеспечения</w:t>
      </w:r>
      <w:bookmarkEnd w:id="56"/>
      <w:bookmarkEnd w:id="57"/>
    </w:p>
    <w:p w14:paraId="56461DF3" w14:textId="77777777" w:rsidR="001D769D" w:rsidRPr="008E63E4" w:rsidRDefault="001D769D" w:rsidP="0023447B">
      <w:pPr>
        <w:pStyle w:val="3"/>
      </w:pPr>
      <w:bookmarkStart w:id="58" w:name="_Toc117588664"/>
      <w:bookmarkStart w:id="59" w:name="_Toc118461646"/>
      <w:bookmarkStart w:id="60" w:name="_Toc314835541"/>
      <w:r w:rsidRPr="008E63E4">
        <w:t xml:space="preserve">Требования к математическому обеспечению </w:t>
      </w:r>
      <w:bookmarkEnd w:id="58"/>
      <w:r w:rsidRPr="008E63E4">
        <w:t>системы</w:t>
      </w:r>
      <w:bookmarkEnd w:id="59"/>
      <w:bookmarkEnd w:id="60"/>
    </w:p>
    <w:p w14:paraId="39604EB5" w14:textId="1EE40614" w:rsidR="00C7238E" w:rsidRDefault="00C7238E" w:rsidP="00C7238E">
      <w:pPr>
        <w:spacing w:after="0"/>
        <w:ind w:firstLine="720"/>
      </w:pPr>
      <w:bookmarkStart w:id="61" w:name="_Toc314835542"/>
      <w:r>
        <w:t>Математическое обеспечение Системы должно включать алгоритмы и методы для расчета текущих и прогнозируемых остатков.</w:t>
      </w:r>
    </w:p>
    <w:p w14:paraId="735BDD57" w14:textId="77777777" w:rsidR="001D769D" w:rsidRPr="008E63E4" w:rsidRDefault="001D769D" w:rsidP="0023447B">
      <w:pPr>
        <w:pStyle w:val="3"/>
      </w:pPr>
      <w:r w:rsidRPr="008E63E4">
        <w:t>Требования к информационному обеспечению системы</w:t>
      </w:r>
      <w:bookmarkEnd w:id="61"/>
    </w:p>
    <w:p w14:paraId="2647360A" w14:textId="77777777" w:rsidR="008673E5" w:rsidRDefault="008673E5" w:rsidP="008673E5">
      <w:pPr>
        <w:spacing w:after="0"/>
        <w:ind w:firstLine="720"/>
      </w:pPr>
      <w:r>
        <w:t>База данных должна использовать СУБД: PostgreSQL;</w:t>
      </w:r>
    </w:p>
    <w:p w14:paraId="14F0D29C" w14:textId="0C3D94AC" w:rsidR="001D769D" w:rsidRDefault="008673E5" w:rsidP="008673E5">
      <w:pPr>
        <w:spacing w:after="0"/>
        <w:ind w:firstLine="720"/>
      </w:pPr>
      <w:r>
        <w:t>Структура данных</w:t>
      </w:r>
      <w:r w:rsidR="00C7238E">
        <w:t xml:space="preserve"> в диаграмме классов в Приложении 1, а также основные</w:t>
      </w:r>
      <w:r>
        <w:t>: Сделки, Платежи, Позиции, Счета, Справочники, Остатки.</w:t>
      </w:r>
    </w:p>
    <w:p w14:paraId="73F048FE" w14:textId="77777777" w:rsidR="00C7238E" w:rsidRDefault="00C7238E" w:rsidP="00C7238E">
      <w:pPr>
        <w:spacing w:after="0"/>
        <w:ind w:firstLine="720"/>
      </w:pPr>
      <w:r>
        <w:t>Резервное копирование: В Системе должен быть предусмотрен механизм резервного копирования базы данных для возможности восстановления данных при сбоях.</w:t>
      </w:r>
    </w:p>
    <w:p w14:paraId="317D381E" w14:textId="642D1E53" w:rsidR="00C7238E" w:rsidRPr="008E63E4" w:rsidRDefault="00C7238E" w:rsidP="00C7238E">
      <w:pPr>
        <w:spacing w:after="0"/>
        <w:ind w:firstLine="720"/>
      </w:pPr>
      <w:r>
        <w:t>Форматы обмена: Взаимодействие со смежными системами и импорт/экспорт данных должны осуществляться с использованием текстовых форматов обмена данными (JSON, XML, CSV).</w:t>
      </w:r>
    </w:p>
    <w:p w14:paraId="75CC6E41" w14:textId="77777777" w:rsidR="001D769D" w:rsidRPr="008E63E4" w:rsidRDefault="001D769D" w:rsidP="003877C5">
      <w:pPr>
        <w:pStyle w:val="3"/>
      </w:pPr>
      <w:bookmarkStart w:id="62" w:name="_Toc117588668"/>
      <w:bookmarkStart w:id="63" w:name="_Toc118461647"/>
      <w:bookmarkStart w:id="64" w:name="_Toc314835543"/>
      <w:r w:rsidRPr="008E63E4">
        <w:t>Требования к лингвистическому обеспечению</w:t>
      </w:r>
      <w:bookmarkEnd w:id="62"/>
      <w:r w:rsidRPr="008E63E4">
        <w:t xml:space="preserve"> Системы</w:t>
      </w:r>
      <w:bookmarkEnd w:id="63"/>
      <w:bookmarkEnd w:id="64"/>
    </w:p>
    <w:p w14:paraId="1129793C" w14:textId="77777777" w:rsidR="00C7238E" w:rsidRDefault="00C7238E" w:rsidP="00C7238E">
      <w:pPr>
        <w:pStyle w:val="afa"/>
        <w:numPr>
          <w:ilvl w:val="0"/>
          <w:numId w:val="33"/>
        </w:numPr>
        <w:tabs>
          <w:tab w:val="clear" w:pos="720"/>
          <w:tab w:val="left" w:pos="0"/>
        </w:tabs>
        <w:suppressAutoHyphens/>
        <w:ind w:left="0" w:firstLine="1146"/>
      </w:pPr>
      <w:bookmarkStart w:id="65" w:name="_Toc117588665"/>
      <w:bookmarkStart w:id="66" w:name="_Toc118461648"/>
      <w:bookmarkStart w:id="67" w:name="_Toc314835544"/>
      <w:r>
        <w:rPr>
          <w:rStyle w:val="a9"/>
        </w:rPr>
        <w:t>Языки программирования:</w:t>
      </w:r>
      <w:r>
        <w:t xml:space="preserve"> Для разработки серверной части (Backend) должны использоваться современные языки программирования высокого уровня с поддержкой ООП (например, </w:t>
      </w:r>
      <w:r>
        <w:rPr>
          <w:rStyle w:val="a9"/>
        </w:rPr>
        <w:t>Python, C# или Java</w:t>
      </w:r>
      <w:r>
        <w:t>).</w:t>
      </w:r>
    </w:p>
    <w:p w14:paraId="7F1CA838" w14:textId="77777777" w:rsidR="00C7238E" w:rsidRDefault="00C7238E" w:rsidP="00C7238E">
      <w:pPr>
        <w:pStyle w:val="afa"/>
        <w:numPr>
          <w:ilvl w:val="0"/>
          <w:numId w:val="34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Клиентская часть (Frontend):</w:t>
      </w:r>
      <w:r>
        <w:t xml:space="preserve"> Разработка пользовательского интерфейса должна вестись с использованием </w:t>
      </w:r>
      <w:r>
        <w:rPr>
          <w:rStyle w:val="a9"/>
        </w:rPr>
        <w:t>JavaScript</w:t>
      </w:r>
      <w:r>
        <w:t xml:space="preserve"> и современных библиотек (например, React).</w:t>
      </w:r>
    </w:p>
    <w:p w14:paraId="096E59BE" w14:textId="77777777" w:rsidR="00C7238E" w:rsidRDefault="00C7238E" w:rsidP="00C7238E">
      <w:pPr>
        <w:pStyle w:val="afa"/>
        <w:numPr>
          <w:ilvl w:val="0"/>
          <w:numId w:val="35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lastRenderedPageBreak/>
        <w:t>Работа с БД:</w:t>
      </w:r>
      <w:r>
        <w:t xml:space="preserve"> Манипулирование данными должно осуществляться на языке SQL.</w:t>
      </w:r>
    </w:p>
    <w:p w14:paraId="697588FD" w14:textId="77777777" w:rsidR="00C7238E" w:rsidRDefault="00C7238E" w:rsidP="00C7238E">
      <w:pPr>
        <w:pStyle w:val="afa"/>
        <w:numPr>
          <w:ilvl w:val="0"/>
          <w:numId w:val="36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Кодировка и локализация:</w:t>
      </w:r>
      <w:r>
        <w:t xml:space="preserve"> Все данные в Системе должны храниться и обрабатываться в кодировке </w:t>
      </w:r>
      <w:r>
        <w:rPr>
          <w:rStyle w:val="a9"/>
        </w:rPr>
        <w:t>UTF-8</w:t>
      </w:r>
      <w:r>
        <w:t>. Весь пользовательский интерфейс, надписи на экранных формах и генерируемые документы должны быть выполнены на русском языке.</w:t>
      </w:r>
    </w:p>
    <w:p w14:paraId="4E497547" w14:textId="1415B2A5" w:rsidR="001D769D" w:rsidRPr="008E63E4" w:rsidRDefault="001D769D" w:rsidP="003877C5">
      <w:pPr>
        <w:pStyle w:val="3"/>
      </w:pPr>
      <w:r w:rsidRPr="008E63E4">
        <w:t>Требования к программному обеспечению</w:t>
      </w:r>
      <w:bookmarkEnd w:id="65"/>
      <w:r w:rsidRPr="008E63E4">
        <w:t xml:space="preserve"> </w:t>
      </w:r>
      <w:r w:rsidR="003A4304" w:rsidRPr="008E63E4">
        <w:t>с</w:t>
      </w:r>
      <w:r w:rsidRPr="008E63E4">
        <w:t>истемы</w:t>
      </w:r>
      <w:bookmarkEnd w:id="66"/>
      <w:bookmarkEnd w:id="67"/>
    </w:p>
    <w:p w14:paraId="3AA0649A" w14:textId="77777777" w:rsidR="00C7238E" w:rsidRDefault="00C7238E" w:rsidP="00C7238E">
      <w:pPr>
        <w:pStyle w:val="afc"/>
      </w:pPr>
      <w:bookmarkStart w:id="68" w:name="_Toc117588666"/>
      <w:bookmarkStart w:id="69" w:name="_Toc118461649"/>
      <w:bookmarkStart w:id="70" w:name="_Toc314835545"/>
      <w:r w:rsidRPr="00C7238E">
        <w:rPr>
          <w:b/>
        </w:rPr>
        <w:t>Архитектура:</w:t>
      </w:r>
      <w:r>
        <w:t xml:space="preserve"> Система должна быть реализована на основе клиент-серверной архитектуры с выделенным веб-сервером (Backend) и веб-клиентом (Frontend). Допускается использование модульного монолита.</w:t>
      </w:r>
    </w:p>
    <w:p w14:paraId="364032CD" w14:textId="77777777" w:rsidR="00C7238E" w:rsidRDefault="00C7238E" w:rsidP="00C7238E">
      <w:pPr>
        <w:pStyle w:val="afc"/>
      </w:pPr>
      <w:r w:rsidRPr="00C7238E">
        <w:rPr>
          <w:b/>
        </w:rPr>
        <w:t>Веб-интерфейс:</w:t>
      </w:r>
      <w:r>
        <w:t xml:space="preserve"> Доступ пользователей к функциям Системы должен осуществляться через веб-браузер без необходимости установки дополнительного клиентского программного обеспечения (Thin Client).</w:t>
      </w:r>
    </w:p>
    <w:p w14:paraId="57E9A78E" w14:textId="77777777" w:rsidR="00C7238E" w:rsidRDefault="00C7238E" w:rsidP="00C7238E">
      <w:pPr>
        <w:pStyle w:val="afc"/>
      </w:pPr>
      <w:r w:rsidRPr="00C7238E">
        <w:rPr>
          <w:b/>
        </w:rPr>
        <w:t>Интеграция (API):</w:t>
      </w:r>
      <w:r>
        <w:t xml:space="preserve"> Для взаимодействия со смежными системами (FX Deals, MM Deals) должен быть реализован программный интерфейс (REST API) с обменом данными в формате JSON.</w:t>
      </w:r>
    </w:p>
    <w:p w14:paraId="39CDDE8F" w14:textId="77777777" w:rsidR="00C7238E" w:rsidRDefault="00C7238E" w:rsidP="00C7238E">
      <w:pPr>
        <w:pStyle w:val="afc"/>
      </w:pPr>
      <w:r w:rsidRPr="00C7238E">
        <w:rPr>
          <w:b/>
        </w:rPr>
        <w:t>Среда исполнения:</w:t>
      </w:r>
      <w:r>
        <w:t xml:space="preserve"> Развертывание серверной части должно производиться на операционной системе семейства Linux. Допускается использование контейнеризации (Docker) для упрощения развертывания на тестовом стенде.</w:t>
      </w:r>
    </w:p>
    <w:p w14:paraId="7E9B67BB" w14:textId="77777777" w:rsidR="001D769D" w:rsidRPr="008E63E4" w:rsidRDefault="001D769D" w:rsidP="003877C5">
      <w:pPr>
        <w:pStyle w:val="3"/>
      </w:pPr>
      <w:r w:rsidRPr="008E63E4">
        <w:t>Требования к техническому обеспечению</w:t>
      </w:r>
      <w:bookmarkEnd w:id="68"/>
      <w:r w:rsidRPr="008E63E4">
        <w:t xml:space="preserve"> </w:t>
      </w:r>
      <w:r w:rsidR="00810F98" w:rsidRPr="008E63E4">
        <w:t>с</w:t>
      </w:r>
      <w:r w:rsidRPr="008E63E4">
        <w:t>истемы</w:t>
      </w:r>
      <w:bookmarkEnd w:id="69"/>
      <w:bookmarkEnd w:id="70"/>
    </w:p>
    <w:p w14:paraId="77A7E50A" w14:textId="62A41B84" w:rsidR="00C7238E" w:rsidRDefault="00C7238E" w:rsidP="00C7238E">
      <w:pPr>
        <w:pStyle w:val="a8"/>
        <w:ind w:left="0"/>
      </w:pPr>
      <w:bookmarkStart w:id="71" w:name="_Toc314835546"/>
      <w:bookmarkStart w:id="72" w:name="_Toc117588667"/>
      <w:bookmarkStart w:id="73" w:name="_Toc118461650"/>
      <w:r w:rsidRPr="00C7238E">
        <w:rPr>
          <w:b/>
        </w:rPr>
        <w:t>Серверная часть:</w:t>
      </w:r>
      <w:r>
        <w:t xml:space="preserve"> Виртуальная машина или физический сервер (1 шт.) со следующими минимальными характеристиками: 4 ядра CPU, 8 ГБ ОЗУ, 50 ГБ дискового пространства (SSD)</w:t>
      </w:r>
      <w:r w:rsidR="001B6617">
        <w:t xml:space="preserve"> и операционная система </w:t>
      </w:r>
      <w:r w:rsidR="001B6617">
        <w:rPr>
          <w:lang w:val="en-US"/>
        </w:rPr>
        <w:t>Linux</w:t>
      </w:r>
      <w:r>
        <w:t>.</w:t>
      </w:r>
    </w:p>
    <w:p w14:paraId="7F0AB361" w14:textId="0C5CA707" w:rsidR="00C7238E" w:rsidRDefault="00C7238E" w:rsidP="00C7238E">
      <w:pPr>
        <w:pStyle w:val="a8"/>
        <w:ind w:left="0"/>
      </w:pPr>
      <w:r w:rsidRPr="00C7238E">
        <w:rPr>
          <w:b/>
        </w:rPr>
        <w:t>АРМ пользователей</w:t>
      </w:r>
      <w:r>
        <w:t>: Персональные компьютеры или ноутбуки с доступом к локальной сети/Интернет. Требования к ПО: операционная система Linux, веб-браузер (Chrome, Яндекс.Браузер, Edge) актуальной версии.</w:t>
      </w:r>
    </w:p>
    <w:p w14:paraId="58908F17" w14:textId="77777777" w:rsidR="00C7238E" w:rsidRDefault="00C7238E" w:rsidP="00C7238E">
      <w:pPr>
        <w:pStyle w:val="a8"/>
        <w:ind w:left="0"/>
      </w:pPr>
      <w:r w:rsidRPr="00C7238E">
        <w:rPr>
          <w:b/>
        </w:rPr>
        <w:t>Сетевое оборудование:</w:t>
      </w:r>
      <w:r>
        <w:t xml:space="preserve"> Стандартное сетевое оборудование, обеспечивающее подключение сервера и АРМ пользователей к локальной сети.</w:t>
      </w:r>
    </w:p>
    <w:p w14:paraId="4E2466BE" w14:textId="77777777" w:rsidR="001D769D" w:rsidRPr="008E63E4" w:rsidRDefault="001D769D" w:rsidP="003877C5">
      <w:pPr>
        <w:pStyle w:val="3"/>
      </w:pPr>
      <w:r w:rsidRPr="008E63E4">
        <w:t>Требования к метрологическому обеспечению Системы</w:t>
      </w:r>
      <w:bookmarkEnd w:id="71"/>
    </w:p>
    <w:p w14:paraId="658660EF" w14:textId="77777777" w:rsidR="001D769D" w:rsidRPr="008E63E4" w:rsidRDefault="001D769D" w:rsidP="00397A40">
      <w:pPr>
        <w:pStyle w:val="afc"/>
      </w:pPr>
      <w:r w:rsidRPr="008E63E4">
        <w:t>Требования к метрологическому обеспечению системы не предъявляются.</w:t>
      </w:r>
    </w:p>
    <w:p w14:paraId="6F41AFD3" w14:textId="77777777" w:rsidR="001D769D" w:rsidRPr="008E63E4" w:rsidRDefault="001D769D" w:rsidP="003877C5">
      <w:pPr>
        <w:pStyle w:val="3"/>
      </w:pPr>
      <w:bookmarkStart w:id="74" w:name="_Toc314835547"/>
      <w:r w:rsidRPr="008E63E4">
        <w:t>Требования к организационному обеспечению</w:t>
      </w:r>
      <w:bookmarkEnd w:id="72"/>
      <w:r w:rsidRPr="008E63E4">
        <w:t xml:space="preserve"> системы</w:t>
      </w:r>
      <w:bookmarkEnd w:id="73"/>
      <w:bookmarkEnd w:id="74"/>
    </w:p>
    <w:p w14:paraId="46032D49" w14:textId="77777777" w:rsidR="001D769D" w:rsidRPr="008E63E4" w:rsidRDefault="001D769D" w:rsidP="00397A40">
      <w:pPr>
        <w:pStyle w:val="afc"/>
      </w:pPr>
      <w:r w:rsidRPr="008E63E4">
        <w:t>В части организационного обеспечения процесса создания Системы сотрудниками Объекта автоматизации должны быть сформированы технологические инструкции работы пользователей с Системой.</w:t>
      </w:r>
    </w:p>
    <w:p w14:paraId="02ED1846" w14:textId="77777777" w:rsidR="001D769D" w:rsidRPr="008E63E4" w:rsidRDefault="001D769D" w:rsidP="001D769D">
      <w:pPr>
        <w:pStyle w:val="afff"/>
      </w:pPr>
    </w:p>
    <w:p w14:paraId="5CC8E53C" w14:textId="77777777" w:rsidR="001D769D" w:rsidRPr="008E63E4" w:rsidRDefault="001D769D" w:rsidP="003877C5">
      <w:pPr>
        <w:pStyle w:val="3"/>
      </w:pPr>
      <w:bookmarkStart w:id="75" w:name="_Toc314835548"/>
      <w:r w:rsidRPr="008E63E4">
        <w:lastRenderedPageBreak/>
        <w:t>Требования к методическому обеспечению системы</w:t>
      </w:r>
      <w:bookmarkEnd w:id="75"/>
    </w:p>
    <w:p w14:paraId="220F044B" w14:textId="65E14A2E" w:rsidR="001D769D" w:rsidRPr="008E63E4" w:rsidRDefault="001D769D" w:rsidP="00397A40">
      <w:pPr>
        <w:pStyle w:val="afc"/>
      </w:pPr>
      <w:r w:rsidRPr="008E63E4">
        <w:t xml:space="preserve">Для методического обеспечения </w:t>
      </w:r>
      <w:r w:rsidR="00D41B03">
        <w:t>используются ст</w:t>
      </w:r>
      <w:r w:rsidR="00D41B03" w:rsidRPr="00D41B03">
        <w:t xml:space="preserve">андарты ГОСТ </w:t>
      </w:r>
      <w:r w:rsidR="00317220" w:rsidRPr="00F93334">
        <w:t>34.602-2020</w:t>
      </w:r>
      <w:r w:rsidR="00317220">
        <w:t xml:space="preserve"> </w:t>
      </w:r>
      <w:r w:rsidR="001B6617" w:rsidRPr="001B6617">
        <w:t xml:space="preserve">ЕСПД. </w:t>
      </w:r>
      <w:r w:rsidR="001B6617">
        <w:t>(</w:t>
      </w:r>
      <w:r w:rsidR="00317220" w:rsidRPr="00317220">
        <w:t>межгосударственный стандарт, устанавливающий требования к составу, содержанию и оформлению технического задания (ТЗ) на создание автоматизированных систем (АС)</w:t>
      </w:r>
    </w:p>
    <w:p w14:paraId="35248564" w14:textId="77777777" w:rsidR="00EA6C75" w:rsidRPr="008E63E4" w:rsidRDefault="00EA6C75" w:rsidP="00397A40">
      <w:pPr>
        <w:pStyle w:val="afc"/>
      </w:pPr>
    </w:p>
    <w:p w14:paraId="551E267E" w14:textId="77777777" w:rsidR="001D769D" w:rsidRPr="008E63E4" w:rsidRDefault="001D769D" w:rsidP="001D769D"/>
    <w:p w14:paraId="00B78F76" w14:textId="77777777" w:rsidR="001D769D" w:rsidRPr="008E63E4" w:rsidRDefault="00EA6C75" w:rsidP="009A3F64">
      <w:pPr>
        <w:pStyle w:val="1"/>
      </w:pPr>
      <w:bookmarkStart w:id="76" w:name="_Toc118461651"/>
      <w:bookmarkStart w:id="77" w:name="_Toc314835549"/>
      <w:bookmarkStart w:id="78" w:name="_Toc244162722"/>
      <w:r w:rsidRPr="008E63E4">
        <w:lastRenderedPageBreak/>
        <w:t xml:space="preserve">Требования составу и работ по созданию </w:t>
      </w:r>
      <w:r w:rsidR="0066449D">
        <w:t>С</w:t>
      </w:r>
      <w:r w:rsidRPr="008E63E4">
        <w:t>истемы</w:t>
      </w:r>
      <w:bookmarkEnd w:id="76"/>
      <w:bookmarkEnd w:id="77"/>
      <w:r w:rsidR="0066449D">
        <w:t xml:space="preserve"> (табл.5)</w:t>
      </w:r>
      <w:bookmarkEnd w:id="78"/>
    </w:p>
    <w:p w14:paraId="1D07539F" w14:textId="640F63C6" w:rsidR="00D41B03" w:rsidRDefault="0066449D" w:rsidP="00397A40">
      <w:pPr>
        <w:pStyle w:val="afc"/>
      </w:pPr>
      <w:r>
        <w:t>Таб</w:t>
      </w:r>
      <w:r w:rsidR="00F76F75">
        <w:t>л</w:t>
      </w:r>
      <w:r>
        <w:t>. 5 Состав и сроки работ</w:t>
      </w:r>
    </w:p>
    <w:p w14:paraId="3D1FC59E" w14:textId="77777777" w:rsidR="00D41B03" w:rsidRDefault="00D41B03" w:rsidP="00397A40">
      <w:pPr>
        <w:pStyle w:val="afc"/>
      </w:pPr>
    </w:p>
    <w:tbl>
      <w:tblPr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3850"/>
        <w:gridCol w:w="2409"/>
        <w:gridCol w:w="2410"/>
        <w:gridCol w:w="7"/>
      </w:tblGrid>
      <w:tr w:rsidR="0066449D" w:rsidRPr="0066449D" w14:paraId="7B9176CD" w14:textId="77777777" w:rsidTr="0066449D"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D0EFD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№ п/п</w:t>
            </w:r>
          </w:p>
        </w:tc>
        <w:tc>
          <w:tcPr>
            <w:tcW w:w="3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4ADC4" w14:textId="77777777" w:rsidR="0066449D" w:rsidRPr="0066449D" w:rsidRDefault="0066449D" w:rsidP="00D16A6A">
            <w:pPr>
              <w:keepNext/>
              <w:spacing w:after="0"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Наименование этапа</w:t>
            </w:r>
          </w:p>
        </w:tc>
        <w:tc>
          <w:tcPr>
            <w:tcW w:w="4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B1856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Срок выполнения работ</w:t>
            </w:r>
          </w:p>
        </w:tc>
      </w:tr>
      <w:tr w:rsidR="0066449D" w:rsidRPr="0066449D" w14:paraId="02C31880" w14:textId="77777777" w:rsidTr="0066449D">
        <w:trPr>
          <w:gridAfter w:val="1"/>
          <w:wAfter w:w="7" w:type="dxa"/>
        </w:trPr>
        <w:tc>
          <w:tcPr>
            <w:tcW w:w="11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79554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3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87EEC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018C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Начало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A1B39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Окончание</w:t>
            </w:r>
          </w:p>
        </w:tc>
      </w:tr>
      <w:tr w:rsidR="0066449D" w:rsidRPr="0066449D" w14:paraId="015220D4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A239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F0F45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Устава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99B23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17C15" w14:textId="3F5A3D84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</w:tr>
      <w:tr w:rsidR="0066449D" w:rsidRPr="0066449D" w14:paraId="1C3A78B5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20768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A308EF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ТЗ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9A8A33" w14:textId="5134AECA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4840C" w14:textId="6ED640E7" w:rsidR="0066449D" w:rsidRPr="0066449D" w:rsidRDefault="001B6617" w:rsidP="001B6617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21 октября</w:t>
            </w:r>
          </w:p>
        </w:tc>
      </w:tr>
      <w:tr w:rsidR="0066449D" w:rsidRPr="0066449D" w14:paraId="01515F42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1757A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6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4C51B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ПЗ к ТП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A52FC" w14:textId="0C4F1216" w:rsidR="0066449D" w:rsidRPr="0066449D" w:rsidRDefault="0066449D" w:rsidP="001B6617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  <w:r w:rsidR="001B6617">
              <w:rPr>
                <w:szCs w:val="24"/>
              </w:rPr>
              <w:t>2</w:t>
            </w:r>
            <w:r w:rsidRPr="0066449D">
              <w:rPr>
                <w:szCs w:val="24"/>
              </w:rPr>
              <w:t xml:space="preserve">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E4D8A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5 ноября</w:t>
            </w:r>
          </w:p>
        </w:tc>
      </w:tr>
      <w:tr w:rsidR="0066449D" w:rsidRPr="0066449D" w14:paraId="2E3AA9E9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01C54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7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B8295" w14:textId="5A57978F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прототипа системы</w:t>
            </w:r>
            <w:r w:rsidR="001B6617">
              <w:rPr>
                <w:szCs w:val="24"/>
              </w:rPr>
              <w:t xml:space="preserve"> и документации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D58B9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6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1710C" w14:textId="52E38D0A" w:rsidR="0066449D" w:rsidRPr="0066449D" w:rsidRDefault="0066449D" w:rsidP="001B6617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  <w:r w:rsidR="001B6617">
              <w:rPr>
                <w:szCs w:val="24"/>
              </w:rPr>
              <w:t>0</w:t>
            </w:r>
            <w:r w:rsidRPr="0066449D">
              <w:rPr>
                <w:szCs w:val="24"/>
              </w:rPr>
              <w:t xml:space="preserve"> ноября</w:t>
            </w:r>
          </w:p>
        </w:tc>
      </w:tr>
      <w:tr w:rsidR="0066449D" w:rsidRPr="0066449D" w14:paraId="736EE6D1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50D3D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8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99C7A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Развёртывание и демонстрация прототипа на тестовом стенде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4BA75" w14:textId="54230EE7" w:rsidR="0066449D" w:rsidRPr="0066449D" w:rsidRDefault="001B6617" w:rsidP="001B6617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  <w:r w:rsidR="0066449D" w:rsidRPr="0066449D">
              <w:rPr>
                <w:szCs w:val="24"/>
              </w:rPr>
              <w:t xml:space="preserve">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1CE95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декабря</w:t>
            </w:r>
          </w:p>
        </w:tc>
      </w:tr>
      <w:tr w:rsidR="001B6617" w:rsidRPr="0066449D" w14:paraId="78CA5967" w14:textId="77777777" w:rsidTr="001B6617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B047B" w14:textId="3B57A991" w:rsidR="001B6617" w:rsidRPr="0066449D" w:rsidRDefault="001B6617" w:rsidP="00D16A6A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7A48C" w14:textId="1102D7B5" w:rsidR="001B6617" w:rsidRPr="0066449D" w:rsidRDefault="001B6617" w:rsidP="0066449D">
            <w:pPr>
              <w:ind w:firstLine="49"/>
              <w:rPr>
                <w:szCs w:val="24"/>
              </w:rPr>
            </w:pPr>
            <w:r>
              <w:rPr>
                <w:szCs w:val="24"/>
              </w:rPr>
              <w:t>Демонстрационные испытания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C2313" w14:textId="21A37360" w:rsidR="001B6617" w:rsidRPr="0066449D" w:rsidRDefault="001B6617" w:rsidP="00D16A6A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См. даты экзамена</w:t>
            </w:r>
          </w:p>
        </w:tc>
      </w:tr>
    </w:tbl>
    <w:p w14:paraId="0099E514" w14:textId="77777777" w:rsidR="0066449D" w:rsidRDefault="0066449D" w:rsidP="00397A40">
      <w:pPr>
        <w:pStyle w:val="afc"/>
      </w:pPr>
    </w:p>
    <w:p w14:paraId="2AF5DB33" w14:textId="77777777" w:rsidR="001D769D" w:rsidRPr="00F312FB" w:rsidRDefault="00EA6C75" w:rsidP="009A3F64">
      <w:pPr>
        <w:pStyle w:val="1"/>
      </w:pPr>
      <w:bookmarkStart w:id="79" w:name="_Toc117588669"/>
      <w:bookmarkStart w:id="80" w:name="_Toc118461652"/>
      <w:bookmarkStart w:id="81" w:name="_Toc314835550"/>
      <w:bookmarkStart w:id="82" w:name="_Toc244162723"/>
      <w:r w:rsidRPr="00F312FB">
        <w:lastRenderedPageBreak/>
        <w:t>Порядок контроля и приемки системы</w:t>
      </w:r>
      <w:bookmarkEnd w:id="79"/>
      <w:bookmarkEnd w:id="80"/>
      <w:bookmarkEnd w:id="81"/>
      <w:bookmarkEnd w:id="82"/>
    </w:p>
    <w:p w14:paraId="72B5B307" w14:textId="1A1FF115" w:rsidR="001B6617" w:rsidRDefault="009374AB" w:rsidP="00397A40">
      <w:pPr>
        <w:pStyle w:val="afc"/>
      </w:pPr>
      <w:r>
        <w:t>В ходе работы над Системой проводятся</w:t>
      </w:r>
      <w:r w:rsidR="001B6617">
        <w:t xml:space="preserve"> демонстрационные испытания в составе:</w:t>
      </w:r>
    </w:p>
    <w:p w14:paraId="6925F045" w14:textId="4A892EF6" w:rsidR="001B6617" w:rsidRDefault="001B6617" w:rsidP="001B6617">
      <w:pPr>
        <w:pStyle w:val="afc"/>
        <w:numPr>
          <w:ilvl w:val="0"/>
          <w:numId w:val="38"/>
        </w:numPr>
      </w:pPr>
      <w:r>
        <w:t>П</w:t>
      </w:r>
      <w:r w:rsidR="009374AB">
        <w:t>редварительные</w:t>
      </w:r>
      <w:r>
        <w:t xml:space="preserve"> испытания;</w:t>
      </w:r>
    </w:p>
    <w:p w14:paraId="34E71071" w14:textId="0A56B1E0" w:rsidR="009374AB" w:rsidRDefault="001B6617" w:rsidP="001B6617">
      <w:pPr>
        <w:pStyle w:val="afc"/>
        <w:numPr>
          <w:ilvl w:val="0"/>
          <w:numId w:val="38"/>
        </w:numPr>
      </w:pPr>
      <w:r>
        <w:t>Комплексные</w:t>
      </w:r>
      <w:r w:rsidR="009374AB">
        <w:t xml:space="preserve"> испытания.</w:t>
      </w:r>
    </w:p>
    <w:p w14:paraId="3AF29FCA" w14:textId="77777777" w:rsidR="001B6617" w:rsidRDefault="001B6617" w:rsidP="001B6617">
      <w:pPr>
        <w:pStyle w:val="afc"/>
        <w:ind w:firstLine="0"/>
      </w:pPr>
    </w:p>
    <w:p w14:paraId="1F6E8706" w14:textId="77777777" w:rsidR="009374AB" w:rsidRDefault="009374AB" w:rsidP="00397A40">
      <w:pPr>
        <w:pStyle w:val="afc"/>
      </w:pPr>
      <w:r>
        <w:t>Приемочная комиссия: Представители Заказчика и Разработчика.</w:t>
      </w:r>
    </w:p>
    <w:p w14:paraId="6E3EA357" w14:textId="77777777" w:rsidR="00EA6C75" w:rsidRPr="008E63E4" w:rsidRDefault="009374AB" w:rsidP="009374AB">
      <w:r>
        <w:t>Документы: Протокол испытаний, Акт приемки.</w:t>
      </w:r>
    </w:p>
    <w:p w14:paraId="740D44F7" w14:textId="77777777" w:rsidR="00EA6C75" w:rsidRPr="008E63E4" w:rsidRDefault="00EA6C75" w:rsidP="00397A40">
      <w:pPr>
        <w:pStyle w:val="afc"/>
      </w:pPr>
      <w:r w:rsidRPr="008E63E4">
        <w:t xml:space="preserve">По результатам приемки подписывается акт приемочной комиссии. </w:t>
      </w:r>
    </w:p>
    <w:p w14:paraId="3C1B9FCE" w14:textId="77777777" w:rsidR="00EA6C75" w:rsidRPr="008E63E4" w:rsidRDefault="00EA6C75" w:rsidP="00397A40">
      <w:pPr>
        <w:pStyle w:val="afc"/>
      </w:pPr>
      <w:r w:rsidRPr="008E63E4">
        <w:t>Статус приемочной комиссии определяется Заказчиком до проведения испытаний.</w:t>
      </w:r>
    </w:p>
    <w:p w14:paraId="0ACE8738" w14:textId="77777777" w:rsidR="00EA6C75" w:rsidRPr="008E63E4" w:rsidRDefault="00EA6C75" w:rsidP="009A3F64">
      <w:pPr>
        <w:pStyle w:val="1"/>
      </w:pPr>
      <w:bookmarkStart w:id="83" w:name="_Toc118461653"/>
      <w:bookmarkStart w:id="84" w:name="_Toc314835551"/>
      <w:bookmarkStart w:id="85" w:name="_Toc244162724"/>
      <w:r w:rsidRPr="008E63E4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83"/>
      <w:bookmarkEnd w:id="84"/>
      <w:bookmarkEnd w:id="85"/>
    </w:p>
    <w:p w14:paraId="30EFA0CF" w14:textId="77777777" w:rsidR="001B6617" w:rsidRDefault="00F93334" w:rsidP="00F243A1">
      <w:pPr>
        <w:spacing w:after="0"/>
      </w:pPr>
      <w:r>
        <w:t xml:space="preserve">Работа Системы подтверждается на стенде в ходе проведения </w:t>
      </w:r>
      <w:r w:rsidR="001B6617">
        <w:t>комлпксных</w:t>
      </w:r>
      <w:r>
        <w:t xml:space="preserve"> испытаний. </w:t>
      </w:r>
    </w:p>
    <w:p w14:paraId="3026199B" w14:textId="107D45E8" w:rsidR="00EA6C75" w:rsidRPr="008E63E4" w:rsidRDefault="00F93334" w:rsidP="00F243A1">
      <w:pPr>
        <w:spacing w:after="0"/>
      </w:pPr>
      <w:r>
        <w:t xml:space="preserve">Ввод Системы в действие </w:t>
      </w:r>
      <w:r w:rsidR="00F243A1" w:rsidRPr="00F243A1">
        <w:t xml:space="preserve">(промышленная эксплуатация) </w:t>
      </w:r>
      <w:r>
        <w:t>не предусмотрен проектом.</w:t>
      </w:r>
    </w:p>
    <w:p w14:paraId="40B113DE" w14:textId="77777777" w:rsidR="00EA6C75" w:rsidRPr="008E63E4" w:rsidRDefault="00EA6C75" w:rsidP="009A3F64">
      <w:pPr>
        <w:pStyle w:val="1"/>
      </w:pPr>
      <w:bookmarkStart w:id="86" w:name="_Toc118461654"/>
      <w:bookmarkStart w:id="87" w:name="_Toc314835552"/>
      <w:bookmarkStart w:id="88" w:name="_Toc244162725"/>
      <w:r w:rsidRPr="000A259F">
        <w:lastRenderedPageBreak/>
        <w:t>Требования к документированию</w:t>
      </w:r>
      <w:bookmarkEnd w:id="86"/>
      <w:bookmarkEnd w:id="87"/>
      <w:bookmarkEnd w:id="88"/>
    </w:p>
    <w:p w14:paraId="64540D34" w14:textId="77777777" w:rsidR="00F93334" w:rsidRDefault="00F93334" w:rsidP="00DE5743">
      <w:pPr>
        <w:pStyle w:val="afc"/>
        <w:ind w:firstLine="284"/>
      </w:pPr>
      <w:r>
        <w:t>При работе над Системой разрабатываются следующие документы:</w:t>
      </w:r>
    </w:p>
    <w:p w14:paraId="52ED1A06" w14:textId="476D1930" w:rsidR="00317220" w:rsidRDefault="00317220" w:rsidP="004903B5">
      <w:pPr>
        <w:pStyle w:val="afc"/>
        <w:ind w:left="1429" w:firstLine="0"/>
      </w:pPr>
    </w:p>
    <w:tbl>
      <w:tblPr>
        <w:tblStyle w:val="aa"/>
        <w:tblW w:w="10206" w:type="dxa"/>
        <w:tblInd w:w="279" w:type="dxa"/>
        <w:tblLook w:val="04A0" w:firstRow="1" w:lastRow="0" w:firstColumn="1" w:lastColumn="0" w:noHBand="0" w:noVBand="1"/>
      </w:tblPr>
      <w:tblGrid>
        <w:gridCol w:w="2394"/>
        <w:gridCol w:w="7812"/>
      </w:tblGrid>
      <w:tr w:rsidR="004903B5" w14:paraId="6B2A230F" w14:textId="77777777" w:rsidTr="004903B5">
        <w:tc>
          <w:tcPr>
            <w:tcW w:w="2394" w:type="dxa"/>
          </w:tcPr>
          <w:p w14:paraId="16BADAFC" w14:textId="0E97F923" w:rsidR="004903B5" w:rsidRDefault="004903B5" w:rsidP="004903B5">
            <w:pPr>
              <w:pStyle w:val="afc"/>
              <w:ind w:firstLine="0"/>
            </w:pPr>
            <w:r w:rsidRPr="00B364AC">
              <w:t xml:space="preserve">Устав проекта </w:t>
            </w:r>
          </w:p>
        </w:tc>
        <w:tc>
          <w:tcPr>
            <w:tcW w:w="7812" w:type="dxa"/>
          </w:tcPr>
          <w:p w14:paraId="196FA56E" w14:textId="773D768C" w:rsidR="004903B5" w:rsidRDefault="004903B5" w:rsidP="004903B5">
            <w:pPr>
              <w:pStyle w:val="afc"/>
              <w:ind w:firstLine="0"/>
            </w:pPr>
            <w:r w:rsidRPr="00B364AC">
              <w:t>ГОСТ Р</w:t>
            </w:r>
            <w:r w:rsidRPr="00B364AC">
              <w:rPr>
                <w:b/>
              </w:rPr>
              <w:t xml:space="preserve"> </w:t>
            </w:r>
            <w:r w:rsidRPr="00B364AC">
              <w:rPr>
                <w:rStyle w:val="a9"/>
                <w:b w:val="0"/>
              </w:rPr>
              <w:t>54869-2011 (Проектный менеджмент. Требования к управлению проектом)</w:t>
            </w:r>
            <w:r w:rsidRPr="00B364AC">
              <w:rPr>
                <w:b/>
              </w:rPr>
              <w:t>;</w:t>
            </w:r>
          </w:p>
        </w:tc>
      </w:tr>
      <w:tr w:rsidR="004903B5" w14:paraId="471934C1" w14:textId="77777777" w:rsidTr="004903B5">
        <w:tc>
          <w:tcPr>
            <w:tcW w:w="2394" w:type="dxa"/>
          </w:tcPr>
          <w:p w14:paraId="4A8FD5D5" w14:textId="4E089F5D" w:rsidR="004903B5" w:rsidRDefault="004903B5" w:rsidP="004903B5">
            <w:pPr>
              <w:pStyle w:val="afc"/>
              <w:ind w:firstLine="0"/>
            </w:pPr>
            <w:r w:rsidRPr="00B364AC">
              <w:t xml:space="preserve">Техническое задание </w:t>
            </w:r>
          </w:p>
        </w:tc>
        <w:tc>
          <w:tcPr>
            <w:tcW w:w="7812" w:type="dxa"/>
          </w:tcPr>
          <w:p w14:paraId="0B0B2F10" w14:textId="3BD69338" w:rsidR="004903B5" w:rsidRDefault="004903B5" w:rsidP="004903B5">
            <w:pPr>
              <w:pStyle w:val="afc"/>
              <w:ind w:firstLine="0"/>
            </w:pPr>
            <w:r w:rsidRPr="00B364AC">
              <w:t>(ГОСТ 34.602-2020);</w:t>
            </w:r>
          </w:p>
        </w:tc>
      </w:tr>
      <w:tr w:rsidR="004903B5" w14:paraId="51F24FF5" w14:textId="77777777" w:rsidTr="004903B5">
        <w:tc>
          <w:tcPr>
            <w:tcW w:w="2394" w:type="dxa"/>
          </w:tcPr>
          <w:p w14:paraId="2D09B5F1" w14:textId="14389CB9" w:rsidR="004903B5" w:rsidRDefault="004903B5" w:rsidP="004903B5">
            <w:pPr>
              <w:pStyle w:val="afc"/>
              <w:ind w:firstLine="0"/>
            </w:pPr>
            <w:r w:rsidRPr="00B364AC">
              <w:t xml:space="preserve">Программа и методика испытаний </w:t>
            </w:r>
          </w:p>
        </w:tc>
        <w:tc>
          <w:tcPr>
            <w:tcW w:w="7812" w:type="dxa"/>
          </w:tcPr>
          <w:p w14:paraId="6895B29E" w14:textId="5AE13155" w:rsidR="004903B5" w:rsidRDefault="004903B5" w:rsidP="004903B5">
            <w:pPr>
              <w:pStyle w:val="afc"/>
              <w:ind w:firstLine="0"/>
            </w:pPr>
            <w:r w:rsidRPr="00B364AC">
              <w:t>(ГОСТ 34.603–92 «Виды испытаний автоматизированных систем»),</w:t>
            </w:r>
          </w:p>
        </w:tc>
      </w:tr>
      <w:tr w:rsidR="004903B5" w14:paraId="5FDF4CED" w14:textId="77777777" w:rsidTr="004903B5">
        <w:tc>
          <w:tcPr>
            <w:tcW w:w="2394" w:type="dxa"/>
          </w:tcPr>
          <w:p w14:paraId="57F24DCF" w14:textId="1F46A182" w:rsidR="004903B5" w:rsidRDefault="004903B5" w:rsidP="004903B5">
            <w:pPr>
              <w:pStyle w:val="afc"/>
              <w:ind w:firstLine="0"/>
            </w:pPr>
            <w:r w:rsidRPr="00B364AC">
              <w:t xml:space="preserve">Пояснительная записка к техническому проекту </w:t>
            </w:r>
          </w:p>
        </w:tc>
        <w:tc>
          <w:tcPr>
            <w:tcW w:w="7812" w:type="dxa"/>
          </w:tcPr>
          <w:p w14:paraId="059FD5F2" w14:textId="73AEBFEE" w:rsidR="004903B5" w:rsidRDefault="004903B5" w:rsidP="004903B5">
            <w:pPr>
              <w:pStyle w:val="afc"/>
              <w:ind w:firstLine="0"/>
            </w:pPr>
            <w:r w:rsidRPr="00B364AC">
              <w:t>(ГОСТ 34.201-2020);</w:t>
            </w:r>
          </w:p>
        </w:tc>
      </w:tr>
      <w:tr w:rsidR="004903B5" w14:paraId="44682688" w14:textId="77777777" w:rsidTr="004903B5">
        <w:tc>
          <w:tcPr>
            <w:tcW w:w="2394" w:type="dxa"/>
          </w:tcPr>
          <w:p w14:paraId="1496F9CA" w14:textId="59005F22" w:rsidR="004903B5" w:rsidRDefault="004903B5" w:rsidP="004903B5">
            <w:pPr>
              <w:pStyle w:val="afc"/>
              <w:ind w:firstLine="0"/>
            </w:pPr>
            <w:r w:rsidRPr="00B364AC">
              <w:t xml:space="preserve">Описание автоматизированной системы </w:t>
            </w:r>
          </w:p>
        </w:tc>
        <w:tc>
          <w:tcPr>
            <w:tcW w:w="7812" w:type="dxa"/>
          </w:tcPr>
          <w:p w14:paraId="7EF97E1D" w14:textId="7E4E7317" w:rsidR="004903B5" w:rsidRDefault="004903B5" w:rsidP="004903B5">
            <w:pPr>
              <w:pStyle w:val="afc"/>
              <w:ind w:firstLine="0"/>
            </w:pPr>
            <w:r w:rsidRPr="00B364AC">
              <w:t>(ГОСТ 34.201-2020);</w:t>
            </w:r>
          </w:p>
        </w:tc>
      </w:tr>
      <w:tr w:rsidR="004903B5" w14:paraId="7B477C44" w14:textId="77777777" w:rsidTr="004903B5">
        <w:tc>
          <w:tcPr>
            <w:tcW w:w="2394" w:type="dxa"/>
          </w:tcPr>
          <w:p w14:paraId="6A9AFCF4" w14:textId="5E36ECBE" w:rsidR="004903B5" w:rsidRDefault="004903B5" w:rsidP="004903B5">
            <w:pPr>
              <w:pStyle w:val="afc"/>
              <w:ind w:firstLine="0"/>
            </w:pPr>
            <w:r w:rsidRPr="00B364AC">
              <w:t xml:space="preserve">Руководство пользователя </w:t>
            </w:r>
          </w:p>
        </w:tc>
        <w:tc>
          <w:tcPr>
            <w:tcW w:w="7812" w:type="dxa"/>
          </w:tcPr>
          <w:p w14:paraId="56E71CC4" w14:textId="7C2525A3" w:rsidR="004903B5" w:rsidRDefault="004903B5" w:rsidP="004903B5">
            <w:pPr>
              <w:pStyle w:val="afc"/>
              <w:ind w:firstLine="0"/>
            </w:pPr>
            <w:r w:rsidRPr="00B364AC">
              <w:t>(ГОСТ 19.505-79);</w:t>
            </w:r>
          </w:p>
        </w:tc>
      </w:tr>
      <w:tr w:rsidR="004903B5" w14:paraId="4FFCEBAC" w14:textId="77777777" w:rsidTr="004903B5">
        <w:tc>
          <w:tcPr>
            <w:tcW w:w="2394" w:type="dxa"/>
          </w:tcPr>
          <w:p w14:paraId="00774095" w14:textId="7EE6A0CE" w:rsidR="004903B5" w:rsidRDefault="004903B5" w:rsidP="004903B5">
            <w:pPr>
              <w:pStyle w:val="afc"/>
              <w:ind w:firstLine="0"/>
            </w:pPr>
            <w:r w:rsidRPr="00B364AC">
              <w:t>Руководство администратора</w:t>
            </w:r>
          </w:p>
        </w:tc>
        <w:tc>
          <w:tcPr>
            <w:tcW w:w="7812" w:type="dxa"/>
          </w:tcPr>
          <w:p w14:paraId="79F53B9D" w14:textId="70B40D0C" w:rsidR="004903B5" w:rsidRDefault="004903B5" w:rsidP="004903B5">
            <w:pPr>
              <w:pStyle w:val="afc"/>
              <w:ind w:firstLine="0"/>
            </w:pPr>
            <w:r w:rsidRPr="00B364AC">
              <w:t>(ГОСТ 19.101-77).</w:t>
            </w:r>
          </w:p>
        </w:tc>
      </w:tr>
    </w:tbl>
    <w:p w14:paraId="1C3ED48E" w14:textId="77777777" w:rsidR="004903B5" w:rsidRDefault="004903B5" w:rsidP="004903B5">
      <w:pPr>
        <w:pStyle w:val="afc"/>
        <w:ind w:left="1429" w:firstLine="0"/>
      </w:pPr>
    </w:p>
    <w:p w14:paraId="27F8BBC2" w14:textId="77777777" w:rsidR="009A1E5F" w:rsidRPr="00F312FB" w:rsidRDefault="00EA6C75" w:rsidP="009A3F64">
      <w:pPr>
        <w:pStyle w:val="1"/>
      </w:pPr>
      <w:bookmarkStart w:id="89" w:name="_Toc118461655"/>
      <w:bookmarkStart w:id="90" w:name="_Toc314835553"/>
      <w:bookmarkStart w:id="91" w:name="_Toc244162726"/>
      <w:bookmarkEnd w:id="22"/>
      <w:bookmarkEnd w:id="23"/>
      <w:r w:rsidRPr="00F312FB">
        <w:lastRenderedPageBreak/>
        <w:t>Источники разработки</w:t>
      </w:r>
      <w:bookmarkEnd w:id="89"/>
      <w:bookmarkEnd w:id="90"/>
      <w:bookmarkEnd w:id="91"/>
    </w:p>
    <w:p w14:paraId="18C4E272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4D0BCBE5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19.201-78. Единая система программной документации. Техническое задание. Требования к содержанию и оформлению.</w:t>
      </w:r>
    </w:p>
    <w:p w14:paraId="24BC7AAF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19.301-79. Единая система программной документации. Программа и методика испытаний. Требования к содержанию и оформлению.</w:t>
      </w:r>
    </w:p>
    <w:p w14:paraId="4409E069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Р ИСО 21500-2014. Руководство по проектному менеджменту.</w:t>
      </w:r>
    </w:p>
    <w:p w14:paraId="09E789CF" w14:textId="77777777" w:rsidR="00DE5743" w:rsidRPr="002A0811" w:rsidRDefault="00DE5743" w:rsidP="00A0350F">
      <w:pPr>
        <w:pStyle w:val="afc"/>
        <w:numPr>
          <w:ilvl w:val="0"/>
          <w:numId w:val="24"/>
        </w:numPr>
        <w:rPr>
          <w:lang w:val="en-US"/>
        </w:rPr>
      </w:pPr>
      <w:r w:rsidRPr="002A0811">
        <w:rPr>
          <w:lang w:val="en-US"/>
        </w:rPr>
        <w:t>ISO/IEC/IEEE 29148:2011. Systems and software engineering — Life cycle processes — Requirements engineering.</w:t>
      </w:r>
    </w:p>
    <w:p w14:paraId="636AFCFC" w14:textId="77777777" w:rsidR="00DE5743" w:rsidRDefault="00DE5743" w:rsidP="00A0350F">
      <w:pPr>
        <w:pStyle w:val="afc"/>
        <w:numPr>
          <w:ilvl w:val="0"/>
          <w:numId w:val="24"/>
        </w:numPr>
      </w:pPr>
      <w:r>
        <w:t>Устав проекта версия 1.1 от 23.09.2026.</w:t>
      </w:r>
    </w:p>
    <w:p w14:paraId="138FD653" w14:textId="77777777" w:rsidR="00DE5743" w:rsidRDefault="00DE5743" w:rsidP="00A0350F">
      <w:pPr>
        <w:pStyle w:val="afc"/>
        <w:numPr>
          <w:ilvl w:val="0"/>
          <w:numId w:val="24"/>
        </w:numPr>
      </w:pPr>
      <w:r>
        <w:t>UML-модели (Диаграмма классов, диаграммы процессов «Редактирование остатков», «Просмотр позиций», «Оформление платежей»).</w:t>
      </w:r>
    </w:p>
    <w:p w14:paraId="44592537" w14:textId="64A7F7B2" w:rsidR="00F93334" w:rsidRPr="008E63E4" w:rsidRDefault="00DE5743" w:rsidP="00A0350F">
      <w:pPr>
        <w:pStyle w:val="afc"/>
        <w:numPr>
          <w:ilvl w:val="0"/>
          <w:numId w:val="24"/>
        </w:numPr>
      </w:pPr>
      <w:r>
        <w:t>Описания смежных систем: АИС «FX Deals», АИС «MM Deals», АИС «НСИ».</w:t>
      </w:r>
    </w:p>
    <w:p w14:paraId="2AF57FD4" w14:textId="77777777" w:rsidR="00F30381" w:rsidRPr="008E63E4" w:rsidRDefault="00F30381" w:rsidP="009A3F64">
      <w:pPr>
        <w:pStyle w:val="1"/>
        <w:numPr>
          <w:ilvl w:val="0"/>
          <w:numId w:val="0"/>
        </w:numPr>
      </w:pPr>
      <w:bookmarkStart w:id="92" w:name="_Toc244162727"/>
      <w:r w:rsidRPr="008E63E4">
        <w:lastRenderedPageBreak/>
        <w:t>Список использованных источников</w:t>
      </w:r>
      <w:bookmarkEnd w:id="92"/>
    </w:p>
    <w:p w14:paraId="4E8B7717" w14:textId="6ACE2708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576494D5" w14:textId="2A4FE7F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 (так как вы описываете требования к документации).</w:t>
      </w:r>
    </w:p>
    <w:p w14:paraId="48AE834C" w14:textId="09DEBCB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19.201-78 «Единая система программной документации. Техническое задание. Требования к содержанию и оформлению».</w:t>
      </w:r>
    </w:p>
    <w:p w14:paraId="69EFE53B" w14:textId="57EE3180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19.301-79 «Единая система программной документации. Программа и методика испытаний. Требования к содержанию и оформлению».</w:t>
      </w:r>
    </w:p>
    <w:p w14:paraId="3339F47B" w14:textId="369374E2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Р ИСО 21500-2014 «Руководство по проектному менеджменту» (вы его упоминали в разделе 8).</w:t>
      </w:r>
    </w:p>
    <w:p w14:paraId="5164E9AD" w14:textId="218352D8" w:rsidR="00DE5743" w:rsidRPr="002A0811" w:rsidRDefault="00DE5743" w:rsidP="00A0350F">
      <w:pPr>
        <w:pStyle w:val="afc"/>
        <w:numPr>
          <w:ilvl w:val="0"/>
          <w:numId w:val="24"/>
        </w:numPr>
        <w:rPr>
          <w:lang w:val="en-US"/>
        </w:rPr>
      </w:pPr>
      <w:r w:rsidRPr="002A0811">
        <w:rPr>
          <w:lang w:val="en-US"/>
        </w:rPr>
        <w:t>ISO/IEC/IEEE 29148:2011 «Systems and software engineering — Life cycle processes — Requirements engineering» (</w:t>
      </w:r>
      <w:r w:rsidRPr="00A0350F">
        <w:t>упомянут</w:t>
      </w:r>
      <w:r w:rsidRPr="002A0811">
        <w:rPr>
          <w:lang w:val="en-US"/>
        </w:rPr>
        <w:t xml:space="preserve"> </w:t>
      </w:r>
      <w:r w:rsidRPr="00A0350F">
        <w:t>в</w:t>
      </w:r>
      <w:r w:rsidRPr="002A0811">
        <w:rPr>
          <w:lang w:val="en-US"/>
        </w:rPr>
        <w:t xml:space="preserve"> </w:t>
      </w:r>
      <w:r w:rsidRPr="00A0350F">
        <w:t>разделе</w:t>
      </w:r>
      <w:r w:rsidRPr="002A0811">
        <w:rPr>
          <w:lang w:val="en-US"/>
        </w:rPr>
        <w:t xml:space="preserve"> 4.4.8).</w:t>
      </w:r>
    </w:p>
    <w:p w14:paraId="13271C5E" w14:textId="55BE2BE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Устав проекта (версия 1.2 от 20.10.2026, как указано в вашей таблице изменений на стр. 26).</w:t>
      </w:r>
    </w:p>
    <w:p w14:paraId="5E780CDA" w14:textId="74BEE02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Диаграмма классов (UML) АИС «Платежи и позиции по счетам НОСТРО» (Приложение 1).</w:t>
      </w:r>
    </w:p>
    <w:p w14:paraId="3E91E4B5" w14:textId="58C151E5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 xml:space="preserve">Диаграммы </w:t>
      </w:r>
      <w:r w:rsidR="00A0350F" w:rsidRPr="00A0350F">
        <w:t>UML (Приложение 2</w:t>
      </w:r>
      <w:r w:rsidRPr="00A0350F">
        <w:t>).</w:t>
      </w:r>
    </w:p>
    <w:p w14:paraId="46CE4DFB" w14:textId="0AB1BEC4" w:rsidR="00A0350F" w:rsidRPr="002A0811" w:rsidRDefault="00A0350F" w:rsidP="00A0350F">
      <w:pPr>
        <w:pStyle w:val="afc"/>
        <w:numPr>
          <w:ilvl w:val="0"/>
          <w:numId w:val="24"/>
        </w:numPr>
        <w:rPr>
          <w:lang w:val="en-US"/>
        </w:rPr>
      </w:pPr>
      <w:r w:rsidRPr="00A0350F">
        <w:t>Спецификация</w:t>
      </w:r>
      <w:r w:rsidRPr="002A0811">
        <w:rPr>
          <w:lang w:val="en-US"/>
        </w:rPr>
        <w:t xml:space="preserve"> </w:t>
      </w:r>
      <w:r w:rsidRPr="00A0350F">
        <w:t>языка</w:t>
      </w:r>
      <w:r w:rsidRPr="002A0811">
        <w:rPr>
          <w:lang w:val="en-US"/>
        </w:rPr>
        <w:t xml:space="preserve"> UML (</w:t>
      </w:r>
      <w:r w:rsidRPr="00A0350F">
        <w:t>например</w:t>
      </w:r>
      <w:r w:rsidRPr="002A0811">
        <w:rPr>
          <w:lang w:val="en-US"/>
        </w:rPr>
        <w:t>: OMG Unified Modeling Language (UML), Version 2.5.1).</w:t>
      </w:r>
    </w:p>
    <w:p w14:paraId="5FF01BC0" w14:textId="03F9082D" w:rsidR="00A0350F" w:rsidRPr="00A0350F" w:rsidRDefault="00A0350F" w:rsidP="00A0350F">
      <w:pPr>
        <w:pStyle w:val="afc"/>
        <w:numPr>
          <w:ilvl w:val="0"/>
          <w:numId w:val="24"/>
        </w:numPr>
      </w:pPr>
      <w:r w:rsidRPr="00A0350F">
        <w:rPr>
          <w:b/>
          <w:bCs/>
        </w:rPr>
        <w:t>ГОСТ Р 57580.1-2017</w:t>
      </w:r>
      <w:r>
        <w:t xml:space="preserve"> «Безопасность финансовых (банковских) операций. Защита информации финансовых организаций. Базовый состав организационных и технических мер»</w:t>
      </w:r>
    </w:p>
    <w:p w14:paraId="544C60E0" w14:textId="77777777" w:rsidR="001F6EAC" w:rsidRPr="00A0350F" w:rsidRDefault="001F6EAC" w:rsidP="001F6EAC">
      <w:pPr>
        <w:spacing w:before="100" w:beforeAutospacing="1" w:line="240" w:lineRule="auto"/>
        <w:ind w:left="709" w:firstLine="0"/>
        <w:jc w:val="left"/>
        <w:rPr>
          <w:szCs w:val="20"/>
        </w:rPr>
      </w:pPr>
    </w:p>
    <w:p w14:paraId="4986D150" w14:textId="33F0395B" w:rsidR="00EA3121" w:rsidRDefault="00EA3121" w:rsidP="00EA3121">
      <w:pPr>
        <w:pStyle w:val="a1"/>
        <w:rPr>
          <w:lang w:eastAsia="ru-RU"/>
        </w:rPr>
      </w:pPr>
      <w:bookmarkStart w:id="93" w:name="_Toc244162728"/>
      <w:r w:rsidRPr="00EA3121">
        <w:rPr>
          <w:lang w:eastAsia="ru-RU"/>
        </w:rPr>
        <w:lastRenderedPageBreak/>
        <w:t>Формализованное описание бизнес-п</w:t>
      </w:r>
      <w:r w:rsidR="00A06466">
        <w:rPr>
          <w:lang w:eastAsia="ru-RU"/>
        </w:rPr>
        <w:t>роцессов</w:t>
      </w:r>
      <w:r w:rsidRPr="00EA3121">
        <w:rPr>
          <w:lang w:eastAsia="ru-RU"/>
        </w:rPr>
        <w:t>.</w:t>
      </w:r>
      <w:bookmarkEnd w:id="93"/>
    </w:p>
    <w:p w14:paraId="0E5656E6" w14:textId="2418655E" w:rsidR="00B33FFE" w:rsidRDefault="00B33FFE" w:rsidP="00B33FFE">
      <w:pPr>
        <w:rPr>
          <w:lang w:eastAsia="ru-RU"/>
        </w:rPr>
      </w:pPr>
    </w:p>
    <w:p w14:paraId="56F59E97" w14:textId="730FD1B9" w:rsidR="00B33FFE" w:rsidRDefault="00B33FFE" w:rsidP="00C3726F">
      <w:pPr>
        <w:ind w:left="-567" w:firstLine="1276"/>
        <w:rPr>
          <w:lang w:eastAsia="ru-RU"/>
        </w:rPr>
      </w:pPr>
      <w:r w:rsidRPr="00B33FFE">
        <w:rPr>
          <w:noProof/>
          <w:lang w:eastAsia="ru-RU"/>
        </w:rPr>
        <w:drawing>
          <wp:inline distT="0" distB="0" distL="0" distR="0" wp14:anchorId="482104F2" wp14:editId="135B7D9C">
            <wp:extent cx="5940425" cy="3720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9EEB" w14:textId="1C10DAAF" w:rsidR="00B33FFE" w:rsidRDefault="00B33FFE" w:rsidP="00B33FFE">
      <w:pPr>
        <w:rPr>
          <w:lang w:eastAsia="ru-RU"/>
        </w:rPr>
      </w:pPr>
      <w:r w:rsidRPr="00B33FFE">
        <w:rPr>
          <w:noProof/>
          <w:lang w:eastAsia="ru-RU"/>
        </w:rPr>
        <w:lastRenderedPageBreak/>
        <w:drawing>
          <wp:inline distT="0" distB="0" distL="0" distR="0" wp14:anchorId="73A57AC0" wp14:editId="7669146F">
            <wp:extent cx="5940425" cy="7009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257E" w14:textId="4E8E4912" w:rsidR="00B33FFE" w:rsidRDefault="00B33FFE" w:rsidP="00B33FFE">
      <w:pPr>
        <w:rPr>
          <w:lang w:eastAsia="ru-RU"/>
        </w:rPr>
      </w:pPr>
      <w:r w:rsidRPr="00B33FFE">
        <w:rPr>
          <w:noProof/>
          <w:lang w:eastAsia="ru-RU"/>
        </w:rPr>
        <w:lastRenderedPageBreak/>
        <w:drawing>
          <wp:inline distT="0" distB="0" distL="0" distR="0" wp14:anchorId="7DA342C6" wp14:editId="04BD4752">
            <wp:extent cx="5940425" cy="68707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149A" w14:textId="73437066" w:rsidR="00B33FFE" w:rsidRDefault="00B33FFE" w:rsidP="00B33FFE">
      <w:pPr>
        <w:rPr>
          <w:lang w:eastAsia="ru-RU"/>
        </w:rPr>
      </w:pPr>
    </w:p>
    <w:p w14:paraId="6D20DFD6" w14:textId="77777777" w:rsidR="00B7387C" w:rsidRDefault="00B7387C" w:rsidP="00B33FFE">
      <w:pPr>
        <w:rPr>
          <w:lang w:val="en-US" w:eastAsia="ru-RU"/>
        </w:rPr>
      </w:pPr>
    </w:p>
    <w:p w14:paraId="54B01D0C" w14:textId="77777777" w:rsidR="00B7387C" w:rsidRDefault="00B7387C" w:rsidP="00B33FFE">
      <w:pPr>
        <w:rPr>
          <w:lang w:val="en-US" w:eastAsia="ru-RU"/>
        </w:rPr>
      </w:pPr>
    </w:p>
    <w:p w14:paraId="2700784A" w14:textId="77777777" w:rsidR="00B7387C" w:rsidRDefault="00B7387C" w:rsidP="00B33FFE">
      <w:pPr>
        <w:rPr>
          <w:lang w:val="en-US" w:eastAsia="ru-RU"/>
        </w:rPr>
      </w:pPr>
    </w:p>
    <w:p w14:paraId="236A80AF" w14:textId="77777777" w:rsidR="00B7387C" w:rsidRDefault="00B7387C" w:rsidP="00B33FFE">
      <w:pPr>
        <w:rPr>
          <w:lang w:val="en-US" w:eastAsia="ru-RU"/>
        </w:rPr>
      </w:pPr>
    </w:p>
    <w:p w14:paraId="315030AB" w14:textId="77777777" w:rsidR="00B7387C" w:rsidRDefault="00B7387C" w:rsidP="00B33FFE">
      <w:pPr>
        <w:rPr>
          <w:lang w:val="en-US" w:eastAsia="ru-RU"/>
        </w:rPr>
      </w:pPr>
    </w:p>
    <w:p w14:paraId="7D3BFE93" w14:textId="7CE9D2FD" w:rsidR="00B7387C" w:rsidRPr="00B7387C" w:rsidRDefault="00B7387C" w:rsidP="00B33FFE">
      <w:pPr>
        <w:rPr>
          <w:sz w:val="28"/>
          <w:szCs w:val="28"/>
          <w:lang w:val="en-US" w:eastAsia="ru-RU"/>
        </w:rPr>
      </w:pPr>
      <w:r w:rsidRPr="00B7387C">
        <w:rPr>
          <w:sz w:val="28"/>
          <w:szCs w:val="28"/>
          <w:lang w:val="en-US" w:eastAsia="ru-RU"/>
        </w:rPr>
        <w:lastRenderedPageBreak/>
        <w:t>Use case</w:t>
      </w:r>
    </w:p>
    <w:p w14:paraId="4E41B251" w14:textId="44AEAA7A" w:rsidR="00B7387C" w:rsidRDefault="00B7387C" w:rsidP="00A06466">
      <w:pPr>
        <w:ind w:left="-567"/>
        <w:rPr>
          <w:lang w:val="en-US" w:eastAsia="ru-RU"/>
        </w:rPr>
      </w:pPr>
      <w:r w:rsidRPr="00B7387C">
        <w:rPr>
          <w:noProof/>
          <w:lang w:eastAsia="ru-RU"/>
        </w:rPr>
        <w:drawing>
          <wp:inline distT="0" distB="0" distL="0" distR="0" wp14:anchorId="3DAC9DE3" wp14:editId="717902D0">
            <wp:extent cx="5940425" cy="64928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D9BE" w14:textId="5955BFE4" w:rsidR="00056262" w:rsidRDefault="00056262" w:rsidP="00A06466">
      <w:pPr>
        <w:ind w:left="-567"/>
        <w:rPr>
          <w:lang w:val="en-US" w:eastAsia="ru-RU"/>
        </w:rPr>
      </w:pPr>
    </w:p>
    <w:p w14:paraId="49AF61F9" w14:textId="224E5B68" w:rsidR="00056262" w:rsidRDefault="00056262" w:rsidP="00A06466">
      <w:pPr>
        <w:ind w:left="-567"/>
        <w:rPr>
          <w:lang w:val="en-US" w:eastAsia="ru-RU"/>
        </w:rPr>
      </w:pPr>
    </w:p>
    <w:p w14:paraId="33156D17" w14:textId="289F07F9" w:rsidR="00056262" w:rsidRDefault="00056262" w:rsidP="00A06466">
      <w:pPr>
        <w:ind w:left="-567"/>
        <w:rPr>
          <w:lang w:val="en-US" w:eastAsia="ru-RU"/>
        </w:rPr>
      </w:pPr>
    </w:p>
    <w:p w14:paraId="78019ED1" w14:textId="0558F799" w:rsidR="00056262" w:rsidRDefault="00056262" w:rsidP="00A06466">
      <w:pPr>
        <w:ind w:left="-567"/>
        <w:rPr>
          <w:lang w:val="en-US" w:eastAsia="ru-RU"/>
        </w:rPr>
      </w:pPr>
    </w:p>
    <w:p w14:paraId="411F5B15" w14:textId="2476842F" w:rsidR="00056262" w:rsidRDefault="00056262" w:rsidP="00A06466">
      <w:pPr>
        <w:ind w:left="-567"/>
        <w:rPr>
          <w:lang w:val="en-US" w:eastAsia="ru-RU"/>
        </w:rPr>
      </w:pPr>
    </w:p>
    <w:p w14:paraId="71B9C14F" w14:textId="59EAFA79" w:rsidR="00056262" w:rsidRPr="00056262" w:rsidRDefault="00056262" w:rsidP="00A06466">
      <w:pPr>
        <w:ind w:left="-567"/>
        <w:rPr>
          <w:lang w:eastAsia="ru-RU"/>
        </w:rPr>
      </w:pPr>
      <w:r>
        <w:rPr>
          <w:lang w:val="en-US" w:eastAsia="ru-RU"/>
        </w:rPr>
        <w:lastRenderedPageBreak/>
        <w:t xml:space="preserve">BPMN </w:t>
      </w:r>
      <w:r>
        <w:rPr>
          <w:lang w:eastAsia="ru-RU"/>
        </w:rPr>
        <w:t>диаграммы</w:t>
      </w:r>
    </w:p>
    <w:p w14:paraId="3B981DBA" w14:textId="0375E5BC" w:rsidR="00056262" w:rsidRDefault="00056262" w:rsidP="00A06466">
      <w:pPr>
        <w:ind w:left="-567"/>
        <w:rPr>
          <w:lang w:val="en-US" w:eastAsia="ru-RU"/>
        </w:rPr>
      </w:pPr>
      <w:r w:rsidRPr="00056262">
        <w:rPr>
          <w:noProof/>
          <w:lang w:eastAsia="ru-RU"/>
        </w:rPr>
        <w:drawing>
          <wp:inline distT="0" distB="0" distL="0" distR="0" wp14:anchorId="031ABA00" wp14:editId="0B5E47D1">
            <wp:extent cx="5940425" cy="24745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1C89" w14:textId="530C8A63" w:rsidR="00056262" w:rsidRDefault="00056262" w:rsidP="00A06466">
      <w:pPr>
        <w:ind w:left="-567"/>
        <w:rPr>
          <w:lang w:val="en-US" w:eastAsia="ru-RU"/>
        </w:rPr>
      </w:pPr>
      <w:r w:rsidRPr="00056262">
        <w:rPr>
          <w:noProof/>
          <w:lang w:eastAsia="ru-RU"/>
        </w:rPr>
        <w:drawing>
          <wp:inline distT="0" distB="0" distL="0" distR="0" wp14:anchorId="70166F27" wp14:editId="3C6A1A81">
            <wp:extent cx="5940425" cy="21831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D879" w14:textId="5806D984" w:rsidR="00056262" w:rsidRPr="00B7387C" w:rsidRDefault="00056262" w:rsidP="00A06466">
      <w:pPr>
        <w:ind w:left="-567"/>
        <w:rPr>
          <w:lang w:val="en-US" w:eastAsia="ru-RU"/>
        </w:rPr>
      </w:pPr>
      <w:r w:rsidRPr="00056262">
        <w:rPr>
          <w:noProof/>
          <w:lang w:eastAsia="ru-RU"/>
        </w:rPr>
        <w:drawing>
          <wp:inline distT="0" distB="0" distL="0" distR="0" wp14:anchorId="19D3724D" wp14:editId="03F17D4B">
            <wp:extent cx="5940425" cy="18338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5F5F" w14:textId="5C6D1544" w:rsidR="00BF2F48" w:rsidRDefault="009A3F64" w:rsidP="009A3F64">
      <w:pPr>
        <w:pStyle w:val="a1"/>
      </w:pPr>
      <w:bookmarkStart w:id="94" w:name="_Toc244162729"/>
      <w:r>
        <w:lastRenderedPageBreak/>
        <w:t>Диаграмма классов</w:t>
      </w:r>
      <w:bookmarkEnd w:id="94"/>
    </w:p>
    <w:p w14:paraId="5FD5ABEA" w14:textId="0BFCF7E2" w:rsidR="00297E32" w:rsidRPr="00297E32" w:rsidRDefault="00297E32" w:rsidP="00B33FFE">
      <w:pPr>
        <w:ind w:left="-1418" w:firstLine="142"/>
      </w:pPr>
    </w:p>
    <w:p w14:paraId="7A240C9B" w14:textId="4A8DE8CD" w:rsidR="009A3F64" w:rsidRDefault="009A3F64" w:rsidP="009A3F64">
      <w:pPr>
        <w:ind w:left="-993"/>
      </w:pPr>
    </w:p>
    <w:p w14:paraId="070C34AB" w14:textId="28355884" w:rsidR="009A3F64" w:rsidRDefault="003A5152" w:rsidP="00C3726F">
      <w:pPr>
        <w:ind w:left="-426" w:firstLine="0"/>
      </w:pPr>
      <w:r w:rsidRPr="003A5152">
        <w:rPr>
          <w:noProof/>
          <w:lang w:eastAsia="ru-RU"/>
        </w:rPr>
        <w:drawing>
          <wp:inline distT="0" distB="0" distL="0" distR="0" wp14:anchorId="21919320" wp14:editId="35598499">
            <wp:extent cx="6854337" cy="61912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9713" cy="61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4260" w14:textId="760FA362" w:rsidR="009A3F64" w:rsidRPr="009A3F64" w:rsidRDefault="009A3F64" w:rsidP="009A3F64">
      <w:pPr>
        <w:ind w:left="-993"/>
      </w:pPr>
    </w:p>
    <w:p w14:paraId="14B08BDE" w14:textId="77777777" w:rsidR="00A4752F" w:rsidRPr="008E63E4" w:rsidRDefault="00F02EAA" w:rsidP="009A3F64">
      <w:pPr>
        <w:pStyle w:val="a1"/>
        <w:numPr>
          <w:ilvl w:val="0"/>
          <w:numId w:val="0"/>
        </w:numPr>
      </w:pPr>
      <w:bookmarkStart w:id="95" w:name="_Toc244162730"/>
      <w:r w:rsidRPr="008E63E4">
        <w:lastRenderedPageBreak/>
        <w:t>Список изменений</w:t>
      </w:r>
      <w:bookmarkEnd w:id="9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80"/>
        <w:gridCol w:w="3858"/>
        <w:gridCol w:w="2325"/>
      </w:tblGrid>
      <w:tr w:rsidR="00F02EAA" w:rsidRPr="008E63E4" w14:paraId="62BCFA2A" w14:textId="77777777" w:rsidTr="00F243A1">
        <w:tc>
          <w:tcPr>
            <w:tcW w:w="1482" w:type="dxa"/>
          </w:tcPr>
          <w:p w14:paraId="53F27AA5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Дата</w:t>
            </w:r>
          </w:p>
        </w:tc>
        <w:tc>
          <w:tcPr>
            <w:tcW w:w="1680" w:type="dxa"/>
          </w:tcPr>
          <w:p w14:paraId="1857F239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Версия</w:t>
            </w:r>
          </w:p>
        </w:tc>
        <w:tc>
          <w:tcPr>
            <w:tcW w:w="3858" w:type="dxa"/>
          </w:tcPr>
          <w:p w14:paraId="00F425DD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Описание изменений</w:t>
            </w:r>
          </w:p>
        </w:tc>
        <w:tc>
          <w:tcPr>
            <w:tcW w:w="2325" w:type="dxa"/>
          </w:tcPr>
          <w:p w14:paraId="315D48C2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Автор</w:t>
            </w:r>
          </w:p>
        </w:tc>
      </w:tr>
      <w:tr w:rsidR="00F02EAA" w:rsidRPr="008E63E4" w14:paraId="090F54E4" w14:textId="77777777" w:rsidTr="00F243A1">
        <w:tc>
          <w:tcPr>
            <w:tcW w:w="1482" w:type="dxa"/>
          </w:tcPr>
          <w:p w14:paraId="06D611BD" w14:textId="67EB758B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23.09.2026</w:t>
            </w:r>
          </w:p>
        </w:tc>
        <w:tc>
          <w:tcPr>
            <w:tcW w:w="1680" w:type="dxa"/>
          </w:tcPr>
          <w:p w14:paraId="5D732DD1" w14:textId="57554A00" w:rsidR="00F02EAA" w:rsidRPr="008E63E4" w:rsidRDefault="00F243A1" w:rsidP="00F02EAA">
            <w:pPr>
              <w:spacing w:line="240" w:lineRule="auto"/>
              <w:ind w:firstLine="0"/>
            </w:pPr>
            <w:r>
              <w:t>1.0</w:t>
            </w:r>
          </w:p>
        </w:tc>
        <w:tc>
          <w:tcPr>
            <w:tcW w:w="3858" w:type="dxa"/>
          </w:tcPr>
          <w:p w14:paraId="26B18092" w14:textId="0CD16C07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Создание драфта Устава проекта</w:t>
            </w:r>
          </w:p>
        </w:tc>
        <w:tc>
          <w:tcPr>
            <w:tcW w:w="2325" w:type="dxa"/>
          </w:tcPr>
          <w:p w14:paraId="029E2C1F" w14:textId="35EE6AE2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Наумкин С.В.</w:t>
            </w:r>
          </w:p>
        </w:tc>
      </w:tr>
      <w:tr w:rsidR="007E3B2E" w:rsidRPr="008E63E4" w14:paraId="5AEE2B49" w14:textId="77777777" w:rsidTr="00F243A1">
        <w:tc>
          <w:tcPr>
            <w:tcW w:w="1482" w:type="dxa"/>
          </w:tcPr>
          <w:p w14:paraId="2C386814" w14:textId="50D34CB3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23.09.202</w:t>
            </w:r>
            <w:r>
              <w:t>6</w:t>
            </w:r>
          </w:p>
        </w:tc>
        <w:tc>
          <w:tcPr>
            <w:tcW w:w="1680" w:type="dxa"/>
          </w:tcPr>
          <w:p w14:paraId="0AFD890C" w14:textId="6ADC411A" w:rsidR="007E3B2E" w:rsidRPr="008E63E4" w:rsidRDefault="00F243A1" w:rsidP="000A28C0">
            <w:pPr>
              <w:spacing w:line="240" w:lineRule="auto"/>
              <w:ind w:firstLine="0"/>
            </w:pPr>
            <w:r>
              <w:t>1.1</w:t>
            </w:r>
          </w:p>
        </w:tc>
        <w:tc>
          <w:tcPr>
            <w:tcW w:w="3858" w:type="dxa"/>
          </w:tcPr>
          <w:p w14:paraId="3B7F4805" w14:textId="54B81BC7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Коррекция графика проекта и цели</w:t>
            </w:r>
          </w:p>
        </w:tc>
        <w:tc>
          <w:tcPr>
            <w:tcW w:w="2325" w:type="dxa"/>
          </w:tcPr>
          <w:p w14:paraId="1CFAC1EC" w14:textId="53137610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F243A1" w:rsidRPr="008E63E4" w14:paraId="445F75F7" w14:textId="77777777" w:rsidTr="00F243A1">
        <w:tc>
          <w:tcPr>
            <w:tcW w:w="1482" w:type="dxa"/>
          </w:tcPr>
          <w:p w14:paraId="4E267F24" w14:textId="43922860" w:rsidR="00F243A1" w:rsidRPr="00F243A1" w:rsidRDefault="009A3F64" w:rsidP="000A28C0">
            <w:pPr>
              <w:spacing w:line="240" w:lineRule="auto"/>
              <w:ind w:firstLine="0"/>
            </w:pPr>
            <w:r>
              <w:t>20</w:t>
            </w:r>
            <w:r w:rsidR="00F243A1">
              <w:t>.10.2026</w:t>
            </w:r>
          </w:p>
        </w:tc>
        <w:tc>
          <w:tcPr>
            <w:tcW w:w="1680" w:type="dxa"/>
          </w:tcPr>
          <w:p w14:paraId="35E876E6" w14:textId="02C774B7" w:rsidR="00F243A1" w:rsidRDefault="009A3F64" w:rsidP="000A28C0">
            <w:pPr>
              <w:spacing w:line="240" w:lineRule="auto"/>
              <w:ind w:firstLine="0"/>
            </w:pPr>
            <w:r>
              <w:t>1.2</w:t>
            </w:r>
          </w:p>
        </w:tc>
        <w:tc>
          <w:tcPr>
            <w:tcW w:w="3858" w:type="dxa"/>
          </w:tcPr>
          <w:p w14:paraId="322621D5" w14:textId="25F74FBF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Дополнение ТЗ в соответствии с Уставом (подпроцессы, роли)</w:t>
            </w:r>
          </w:p>
        </w:tc>
        <w:tc>
          <w:tcPr>
            <w:tcW w:w="2325" w:type="dxa"/>
          </w:tcPr>
          <w:p w14:paraId="7BECBEC5" w14:textId="50EE8457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317220" w:rsidRPr="008E63E4" w14:paraId="7BA0AC5E" w14:textId="77777777" w:rsidTr="00F243A1">
        <w:tc>
          <w:tcPr>
            <w:tcW w:w="1482" w:type="dxa"/>
          </w:tcPr>
          <w:p w14:paraId="0EDD4B7F" w14:textId="189C1C65" w:rsidR="00317220" w:rsidRDefault="00317220" w:rsidP="00317220">
            <w:pPr>
              <w:spacing w:line="240" w:lineRule="auto"/>
              <w:ind w:firstLine="0"/>
            </w:pPr>
            <w:r>
              <w:t>23.10.2026</w:t>
            </w:r>
          </w:p>
        </w:tc>
        <w:tc>
          <w:tcPr>
            <w:tcW w:w="1680" w:type="dxa"/>
          </w:tcPr>
          <w:p w14:paraId="5AA60DB8" w14:textId="7BE9F5B6" w:rsidR="00317220" w:rsidRDefault="00317220" w:rsidP="00317220">
            <w:pPr>
              <w:spacing w:line="240" w:lineRule="auto"/>
              <w:ind w:firstLine="0"/>
            </w:pPr>
            <w:r>
              <w:t>1.3</w:t>
            </w:r>
          </w:p>
        </w:tc>
        <w:tc>
          <w:tcPr>
            <w:tcW w:w="3858" w:type="dxa"/>
          </w:tcPr>
          <w:p w14:paraId="2F6929BB" w14:textId="65ADD722" w:rsidR="00317220" w:rsidRPr="00F243A1" w:rsidRDefault="00317220" w:rsidP="00317220">
            <w:pPr>
              <w:spacing w:line="240" w:lineRule="auto"/>
              <w:ind w:firstLine="0"/>
            </w:pPr>
            <w:r>
              <w:t>Внесены правки в соответствии с замечаниями</w:t>
            </w:r>
          </w:p>
        </w:tc>
        <w:tc>
          <w:tcPr>
            <w:tcW w:w="2325" w:type="dxa"/>
          </w:tcPr>
          <w:p w14:paraId="7072B543" w14:textId="2F33D7ED" w:rsidR="00317220" w:rsidRPr="00F243A1" w:rsidRDefault="00317220" w:rsidP="0031722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</w:tbl>
    <w:p w14:paraId="7DFF8454" w14:textId="77777777" w:rsidR="00F02EAA" w:rsidRPr="008E63E4" w:rsidRDefault="00F02EAA" w:rsidP="00A4752F"/>
    <w:sectPr w:rsidR="00F02EAA" w:rsidRPr="008E63E4" w:rsidSect="00C3726F">
      <w:headerReference w:type="default" r:id="rId18"/>
      <w:footerReference w:type="default" r:id="rId19"/>
      <w:pgSz w:w="11906" w:h="16838" w:code="9"/>
      <w:pgMar w:top="1134" w:right="850" w:bottom="1134" w:left="709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DCC6DB" w14:textId="77777777" w:rsidR="00807C59" w:rsidRDefault="00807C59" w:rsidP="006A7113">
      <w:pPr>
        <w:spacing w:after="0" w:line="240" w:lineRule="auto"/>
      </w:pPr>
      <w:r>
        <w:separator/>
      </w:r>
    </w:p>
  </w:endnote>
  <w:endnote w:type="continuationSeparator" w:id="0">
    <w:p w14:paraId="63A09AFA" w14:textId="77777777" w:rsidR="00807C59" w:rsidRDefault="00807C59" w:rsidP="006A7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6CB61" w14:textId="77777777" w:rsidR="004903B5" w:rsidRDefault="004903B5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end"/>
    </w:r>
  </w:p>
  <w:p w14:paraId="7CE514D0" w14:textId="77777777" w:rsidR="004903B5" w:rsidRDefault="004903B5" w:rsidP="002B182F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1DC02" w14:textId="77777777" w:rsidR="004903B5" w:rsidRDefault="004903B5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separate"/>
    </w:r>
    <w:r>
      <w:rPr>
        <w:rStyle w:val="afd"/>
        <w:noProof/>
      </w:rPr>
      <w:t>3</w:t>
    </w:r>
    <w:r>
      <w:rPr>
        <w:rStyle w:val="afd"/>
      </w:rPr>
      <w:fldChar w:fldCharType="end"/>
    </w:r>
  </w:p>
  <w:p w14:paraId="0801F20D" w14:textId="77777777" w:rsidR="004903B5" w:rsidRDefault="004903B5" w:rsidP="002B182F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0AFEE" w14:textId="3AFE0BFF" w:rsidR="004903B5" w:rsidRDefault="004903B5">
    <w:pPr>
      <w:pStyle w:val="af1"/>
      <w:jc w:val="right"/>
    </w:pP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2B5394">
      <w:rPr>
        <w:noProof/>
      </w:rPr>
      <w:t>6</w:t>
    </w:r>
    <w:r>
      <w:fldChar w:fldCharType="end"/>
    </w:r>
    <w:r>
      <w:t xml:space="preserve"> из </w:t>
    </w:r>
    <w:bookmarkStart w:id="96" w:name="общее_количество_страниц"/>
    <w:r>
      <w:fldChar w:fldCharType="begin"/>
    </w:r>
    <w:r>
      <w:instrText xml:space="preserve"> SECTIONPAGES   \* MERGEFORMAT </w:instrText>
    </w:r>
    <w:r>
      <w:fldChar w:fldCharType="separate"/>
    </w:r>
    <w:r w:rsidR="002B5394">
      <w:rPr>
        <w:noProof/>
      </w:rPr>
      <w:t>33</w:t>
    </w:r>
    <w:r>
      <w:fldChar w:fldCharType="end"/>
    </w:r>
    <w:bookmarkEnd w:id="96"/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FFCC6F" w14:textId="77777777" w:rsidR="00807C59" w:rsidRDefault="00807C59" w:rsidP="006A7113">
      <w:pPr>
        <w:spacing w:after="0" w:line="240" w:lineRule="auto"/>
      </w:pPr>
      <w:r>
        <w:separator/>
      </w:r>
    </w:p>
  </w:footnote>
  <w:footnote w:type="continuationSeparator" w:id="0">
    <w:p w14:paraId="00C6D362" w14:textId="77777777" w:rsidR="00807C59" w:rsidRDefault="00807C59" w:rsidP="006A7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9A92C" w14:textId="77777777" w:rsidR="004903B5" w:rsidRPr="006101AC" w:rsidRDefault="004903B5" w:rsidP="006101AC">
    <w:pPr>
      <w:spacing w:after="0"/>
      <w:ind w:firstLine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993"/>
    <w:multiLevelType w:val="hybridMultilevel"/>
    <w:tmpl w:val="5CF6A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B0115"/>
    <w:multiLevelType w:val="multilevel"/>
    <w:tmpl w:val="1566579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E525AA"/>
    <w:multiLevelType w:val="hybridMultilevel"/>
    <w:tmpl w:val="1B1092C0"/>
    <w:lvl w:ilvl="0" w:tplc="33220A80">
      <w:start w:val="4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11633060"/>
    <w:multiLevelType w:val="hybridMultilevel"/>
    <w:tmpl w:val="0F629F2E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33431D"/>
    <w:multiLevelType w:val="multilevel"/>
    <w:tmpl w:val="46BE4E46"/>
    <w:lvl w:ilvl="0">
      <w:start w:val="1"/>
      <w:numFmt w:val="decimal"/>
      <w:lvlText w:val="ПРИЛОЖЕНИЕ %1"/>
      <w:lvlJc w:val="left"/>
      <w:pPr>
        <w:tabs>
          <w:tab w:val="num" w:pos="3240"/>
        </w:tabs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30"/>
      <w:lvlText w:val="%1.%2."/>
      <w:lvlJc w:val="left"/>
      <w:pPr>
        <w:tabs>
          <w:tab w:val="num" w:pos="1429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18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621"/>
        </w:tabs>
        <w:ind w:left="13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1"/>
        </w:tabs>
        <w:ind w:left="18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01"/>
        </w:tabs>
        <w:ind w:left="23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"/>
        </w:tabs>
        <w:ind w:left="28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81"/>
        </w:tabs>
        <w:ind w:left="3421" w:hanging="1440"/>
      </w:pPr>
      <w:rPr>
        <w:rFonts w:hint="default"/>
      </w:rPr>
    </w:lvl>
  </w:abstractNum>
  <w:abstractNum w:abstractNumId="5" w15:restartNumberingAfterBreak="0">
    <w:nsid w:val="1E7A5C25"/>
    <w:multiLevelType w:val="multilevel"/>
    <w:tmpl w:val="83B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1903ABB"/>
    <w:multiLevelType w:val="hybridMultilevel"/>
    <w:tmpl w:val="C8A6191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452273B"/>
    <w:multiLevelType w:val="hybridMultilevel"/>
    <w:tmpl w:val="FB161270"/>
    <w:lvl w:ilvl="0" w:tplc="C1D0FFE0">
      <w:start w:val="1"/>
      <w:numFmt w:val="bullet"/>
      <w:pStyle w:val="01"/>
      <w:lvlText w:val=""/>
      <w:lvlJc w:val="left"/>
      <w:pPr>
        <w:tabs>
          <w:tab w:val="num" w:pos="1418"/>
        </w:tabs>
        <w:ind w:left="1418" w:hanging="454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5646A"/>
    <w:multiLevelType w:val="hybridMultilevel"/>
    <w:tmpl w:val="05CC9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F95761"/>
    <w:multiLevelType w:val="hybridMultilevel"/>
    <w:tmpl w:val="D3A4B94A"/>
    <w:lvl w:ilvl="0" w:tplc="C1D0FFE0">
      <w:start w:val="1"/>
      <w:numFmt w:val="lowerLetter"/>
      <w:pStyle w:val="a"/>
      <w:lvlText w:val="%1)"/>
      <w:lvlJc w:val="left"/>
      <w:pPr>
        <w:tabs>
          <w:tab w:val="num" w:pos="1353"/>
        </w:tabs>
        <w:ind w:left="1353" w:hanging="28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190003">
      <w:start w:val="1"/>
      <w:numFmt w:val="lowerLetter"/>
      <w:lvlText w:val="%2."/>
      <w:lvlJc w:val="left"/>
      <w:pPr>
        <w:tabs>
          <w:tab w:val="num" w:pos="2572"/>
        </w:tabs>
        <w:ind w:left="2572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3292"/>
        </w:tabs>
        <w:ind w:left="3292" w:hanging="180"/>
      </w:pPr>
    </w:lvl>
    <w:lvl w:ilvl="3" w:tplc="04190001">
      <w:start w:val="1"/>
      <w:numFmt w:val="decimal"/>
      <w:lvlText w:val="%4."/>
      <w:lvlJc w:val="left"/>
      <w:pPr>
        <w:tabs>
          <w:tab w:val="num" w:pos="4012"/>
        </w:tabs>
        <w:ind w:left="4012" w:hanging="360"/>
      </w:pPr>
    </w:lvl>
    <w:lvl w:ilvl="4" w:tplc="04190003">
      <w:start w:val="1"/>
      <w:numFmt w:val="lowerLetter"/>
      <w:lvlText w:val="%5."/>
      <w:lvlJc w:val="left"/>
      <w:pPr>
        <w:tabs>
          <w:tab w:val="num" w:pos="4732"/>
        </w:tabs>
        <w:ind w:left="4732" w:hanging="360"/>
      </w:pPr>
    </w:lvl>
    <w:lvl w:ilvl="5" w:tplc="04190005">
      <w:start w:val="1"/>
      <w:numFmt w:val="lowerRoman"/>
      <w:lvlText w:val="%6."/>
      <w:lvlJc w:val="right"/>
      <w:pPr>
        <w:tabs>
          <w:tab w:val="num" w:pos="5452"/>
        </w:tabs>
        <w:ind w:left="5452" w:hanging="180"/>
      </w:pPr>
    </w:lvl>
    <w:lvl w:ilvl="6" w:tplc="04190001">
      <w:start w:val="1"/>
      <w:numFmt w:val="decimal"/>
      <w:lvlText w:val="%7."/>
      <w:lvlJc w:val="left"/>
      <w:pPr>
        <w:tabs>
          <w:tab w:val="num" w:pos="6172"/>
        </w:tabs>
        <w:ind w:left="6172" w:hanging="360"/>
      </w:pPr>
    </w:lvl>
    <w:lvl w:ilvl="7" w:tplc="04190003">
      <w:start w:val="1"/>
      <w:numFmt w:val="lowerLetter"/>
      <w:lvlText w:val="%8."/>
      <w:lvlJc w:val="left"/>
      <w:pPr>
        <w:tabs>
          <w:tab w:val="num" w:pos="6892"/>
        </w:tabs>
        <w:ind w:left="6892" w:hanging="360"/>
      </w:pPr>
    </w:lvl>
    <w:lvl w:ilvl="8" w:tplc="04190005">
      <w:start w:val="1"/>
      <w:numFmt w:val="lowerRoman"/>
      <w:lvlText w:val="%9."/>
      <w:lvlJc w:val="right"/>
      <w:pPr>
        <w:tabs>
          <w:tab w:val="num" w:pos="7612"/>
        </w:tabs>
        <w:ind w:left="7612" w:hanging="180"/>
      </w:pPr>
    </w:lvl>
  </w:abstractNum>
  <w:abstractNum w:abstractNumId="10" w15:restartNumberingAfterBreak="0">
    <w:nsid w:val="395E01FD"/>
    <w:multiLevelType w:val="hybridMultilevel"/>
    <w:tmpl w:val="EE385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F0884"/>
    <w:multiLevelType w:val="hybridMultilevel"/>
    <w:tmpl w:val="F662BAEA"/>
    <w:lvl w:ilvl="0" w:tplc="E5CC3F60">
      <w:start w:val="1"/>
      <w:numFmt w:val="bullet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D90C52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5EB9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6C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83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DE4F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85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4BA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1451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91BDB"/>
    <w:multiLevelType w:val="hybridMultilevel"/>
    <w:tmpl w:val="FC5A9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A809E4"/>
    <w:multiLevelType w:val="multilevel"/>
    <w:tmpl w:val="370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5730AF6"/>
    <w:multiLevelType w:val="hybridMultilevel"/>
    <w:tmpl w:val="59BAC5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475145"/>
    <w:multiLevelType w:val="hybridMultilevel"/>
    <w:tmpl w:val="33F6B21C"/>
    <w:lvl w:ilvl="0" w:tplc="A992DAA2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E68B0"/>
    <w:multiLevelType w:val="hybridMultilevel"/>
    <w:tmpl w:val="DE3AE4FE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7" w15:restartNumberingAfterBreak="0">
    <w:nsid w:val="4B30432A"/>
    <w:multiLevelType w:val="hybridMultilevel"/>
    <w:tmpl w:val="61E053E4"/>
    <w:lvl w:ilvl="0" w:tplc="0419000F">
      <w:start w:val="1"/>
      <w:numFmt w:val="decimal"/>
      <w:pStyle w:val="010"/>
      <w:lvlText w:val="%1)"/>
      <w:lvlJc w:val="left"/>
      <w:pPr>
        <w:tabs>
          <w:tab w:val="num" w:pos="1418"/>
        </w:tabs>
        <w:ind w:left="1418" w:hanging="45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AF09F1"/>
    <w:multiLevelType w:val="hybridMultilevel"/>
    <w:tmpl w:val="25C67EB6"/>
    <w:lvl w:ilvl="0" w:tplc="48EC121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30092B"/>
    <w:multiLevelType w:val="hybridMultilevel"/>
    <w:tmpl w:val="B68EFB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8BC7EF7"/>
    <w:multiLevelType w:val="multilevel"/>
    <w:tmpl w:val="49D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59333D33"/>
    <w:multiLevelType w:val="hybridMultilevel"/>
    <w:tmpl w:val="86BC76FA"/>
    <w:lvl w:ilvl="0" w:tplc="D2E05806">
      <w:start w:val="1"/>
      <w:numFmt w:val="bullet"/>
      <w:pStyle w:val="02"/>
      <w:lvlText w:val=""/>
      <w:lvlJc w:val="left"/>
      <w:pPr>
        <w:tabs>
          <w:tab w:val="num" w:pos="1871"/>
        </w:tabs>
        <w:ind w:left="1871" w:hanging="453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22263"/>
    <w:multiLevelType w:val="hybridMultilevel"/>
    <w:tmpl w:val="F7202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BE03E3"/>
    <w:multiLevelType w:val="hybridMultilevel"/>
    <w:tmpl w:val="6FEAC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A93C66"/>
    <w:multiLevelType w:val="hybridMultilevel"/>
    <w:tmpl w:val="B90CA1A8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3318A4"/>
    <w:multiLevelType w:val="hybridMultilevel"/>
    <w:tmpl w:val="21A2BF84"/>
    <w:lvl w:ilvl="0" w:tplc="041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6" w15:restartNumberingAfterBreak="0">
    <w:nsid w:val="670049E9"/>
    <w:multiLevelType w:val="hybridMultilevel"/>
    <w:tmpl w:val="644E982E"/>
    <w:lvl w:ilvl="0" w:tplc="4D46F2B6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 w:tplc="EE909A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1AB6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70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47C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D2CA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BE2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4F6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3EA6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8C93B5C"/>
    <w:multiLevelType w:val="multilevel"/>
    <w:tmpl w:val="1562BAF4"/>
    <w:lvl w:ilvl="0">
      <w:start w:val="1"/>
      <w:numFmt w:val="decimal"/>
      <w:pStyle w:val="10"/>
      <w:lvlText w:val="Приложение 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8" w15:restartNumberingAfterBreak="0">
    <w:nsid w:val="6A214200"/>
    <w:multiLevelType w:val="multilevel"/>
    <w:tmpl w:val="77B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6D4E0F4A"/>
    <w:multiLevelType w:val="hybridMultilevel"/>
    <w:tmpl w:val="6C5A56D4"/>
    <w:lvl w:ilvl="0" w:tplc="C1D0FFE0">
      <w:start w:val="1"/>
      <w:numFmt w:val="decimal"/>
      <w:pStyle w:val="a1"/>
      <w:lvlText w:val="Приложение 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800" w:hanging="360"/>
      </w:pPr>
    </w:lvl>
    <w:lvl w:ilvl="2" w:tplc="04190005" w:tentative="1">
      <w:start w:val="1"/>
      <w:numFmt w:val="lowerRoman"/>
      <w:lvlText w:val="%3."/>
      <w:lvlJc w:val="right"/>
      <w:pPr>
        <w:ind w:left="2520" w:hanging="180"/>
      </w:pPr>
    </w:lvl>
    <w:lvl w:ilvl="3" w:tplc="04190001" w:tentative="1">
      <w:start w:val="1"/>
      <w:numFmt w:val="decimal"/>
      <w:lvlText w:val="%4."/>
      <w:lvlJc w:val="left"/>
      <w:pPr>
        <w:ind w:left="3240" w:hanging="360"/>
      </w:pPr>
    </w:lvl>
    <w:lvl w:ilvl="4" w:tplc="04190003" w:tentative="1">
      <w:start w:val="1"/>
      <w:numFmt w:val="lowerLetter"/>
      <w:lvlText w:val="%5."/>
      <w:lvlJc w:val="left"/>
      <w:pPr>
        <w:ind w:left="3960" w:hanging="360"/>
      </w:pPr>
    </w:lvl>
    <w:lvl w:ilvl="5" w:tplc="04190005" w:tentative="1">
      <w:start w:val="1"/>
      <w:numFmt w:val="lowerRoman"/>
      <w:lvlText w:val="%6."/>
      <w:lvlJc w:val="right"/>
      <w:pPr>
        <w:ind w:left="4680" w:hanging="180"/>
      </w:pPr>
    </w:lvl>
    <w:lvl w:ilvl="6" w:tplc="04190001" w:tentative="1">
      <w:start w:val="1"/>
      <w:numFmt w:val="decimal"/>
      <w:lvlText w:val="%7."/>
      <w:lvlJc w:val="left"/>
      <w:pPr>
        <w:ind w:left="5400" w:hanging="360"/>
      </w:pPr>
    </w:lvl>
    <w:lvl w:ilvl="7" w:tplc="04190003" w:tentative="1">
      <w:start w:val="1"/>
      <w:numFmt w:val="lowerLetter"/>
      <w:lvlText w:val="%8."/>
      <w:lvlJc w:val="left"/>
      <w:pPr>
        <w:ind w:left="6120" w:hanging="360"/>
      </w:pPr>
    </w:lvl>
    <w:lvl w:ilvl="8" w:tplc="04190005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163489"/>
    <w:multiLevelType w:val="multilevel"/>
    <w:tmpl w:val="3DC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239D4"/>
    <w:multiLevelType w:val="multilevel"/>
    <w:tmpl w:val="4FF83ED0"/>
    <w:lvl w:ilvl="0">
      <w:start w:val="1"/>
      <w:numFmt w:val="decimal"/>
      <w:pStyle w:val="03"/>
      <w:lvlText w:val="%1.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2" w15:restartNumberingAfterBreak="0">
    <w:nsid w:val="762664DC"/>
    <w:multiLevelType w:val="multilevel"/>
    <w:tmpl w:val="5FE2BF1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6352DD0"/>
    <w:multiLevelType w:val="hybridMultilevel"/>
    <w:tmpl w:val="A0E4F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92567C"/>
    <w:multiLevelType w:val="hybridMultilevel"/>
    <w:tmpl w:val="4EA46FF0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1"/>
  </w:num>
  <w:num w:numId="3">
    <w:abstractNumId w:val="29"/>
  </w:num>
  <w:num w:numId="4">
    <w:abstractNumId w:val="32"/>
  </w:num>
  <w:num w:numId="5">
    <w:abstractNumId w:val="26"/>
  </w:num>
  <w:num w:numId="6">
    <w:abstractNumId w:val="7"/>
  </w:num>
  <w:num w:numId="7">
    <w:abstractNumId w:val="21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3"/>
  </w:num>
  <w:num w:numId="13">
    <w:abstractNumId w:val="18"/>
  </w:num>
  <w:num w:numId="14">
    <w:abstractNumId w:val="24"/>
  </w:num>
  <w:num w:numId="15">
    <w:abstractNumId w:val="1"/>
  </w:num>
  <w:num w:numId="16">
    <w:abstractNumId w:val="19"/>
  </w:num>
  <w:num w:numId="17">
    <w:abstractNumId w:val="1"/>
  </w:num>
  <w:num w:numId="18">
    <w:abstractNumId w:val="1"/>
  </w:num>
  <w:num w:numId="19">
    <w:abstractNumId w:val="34"/>
  </w:num>
  <w:num w:numId="20">
    <w:abstractNumId w:val="2"/>
  </w:num>
  <w:num w:numId="21">
    <w:abstractNumId w:val="1"/>
  </w:num>
  <w:num w:numId="22">
    <w:abstractNumId w:val="8"/>
  </w:num>
  <w:num w:numId="23">
    <w:abstractNumId w:val="30"/>
  </w:num>
  <w:num w:numId="24">
    <w:abstractNumId w:val="0"/>
  </w:num>
  <w:num w:numId="25">
    <w:abstractNumId w:val="33"/>
  </w:num>
  <w:num w:numId="26">
    <w:abstractNumId w:val="22"/>
  </w:num>
  <w:num w:numId="27">
    <w:abstractNumId w:val="23"/>
  </w:num>
  <w:num w:numId="28">
    <w:abstractNumId w:val="16"/>
  </w:num>
  <w:num w:numId="29">
    <w:abstractNumId w:val="6"/>
  </w:num>
  <w:num w:numId="30">
    <w:abstractNumId w:val="25"/>
  </w:num>
  <w:num w:numId="31">
    <w:abstractNumId w:val="10"/>
  </w:num>
  <w:num w:numId="32">
    <w:abstractNumId w:val="12"/>
  </w:num>
  <w:num w:numId="33">
    <w:abstractNumId w:val="13"/>
  </w:num>
  <w:num w:numId="34">
    <w:abstractNumId w:val="5"/>
  </w:num>
  <w:num w:numId="35">
    <w:abstractNumId w:val="20"/>
  </w:num>
  <w:num w:numId="36">
    <w:abstractNumId w:val="28"/>
  </w:num>
  <w:num w:numId="37">
    <w:abstractNumId w:val="27"/>
  </w:num>
  <w:num w:numId="38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0E"/>
    <w:rsid w:val="00001E21"/>
    <w:rsid w:val="00007ED1"/>
    <w:rsid w:val="00012240"/>
    <w:rsid w:val="000152CC"/>
    <w:rsid w:val="00020E1A"/>
    <w:rsid w:val="00021E5C"/>
    <w:rsid w:val="0004099A"/>
    <w:rsid w:val="00054F2C"/>
    <w:rsid w:val="000554B0"/>
    <w:rsid w:val="0005552A"/>
    <w:rsid w:val="00056262"/>
    <w:rsid w:val="00060EBE"/>
    <w:rsid w:val="00061937"/>
    <w:rsid w:val="00081215"/>
    <w:rsid w:val="00086608"/>
    <w:rsid w:val="0008743E"/>
    <w:rsid w:val="000875C5"/>
    <w:rsid w:val="000A259F"/>
    <w:rsid w:val="000A28C0"/>
    <w:rsid w:val="000A512E"/>
    <w:rsid w:val="000B02AD"/>
    <w:rsid w:val="000B5EEE"/>
    <w:rsid w:val="000D556E"/>
    <w:rsid w:val="000E028D"/>
    <w:rsid w:val="000E315B"/>
    <w:rsid w:val="000E35DE"/>
    <w:rsid w:val="00111289"/>
    <w:rsid w:val="00127F24"/>
    <w:rsid w:val="00141E9C"/>
    <w:rsid w:val="00142E46"/>
    <w:rsid w:val="0014597A"/>
    <w:rsid w:val="0015215C"/>
    <w:rsid w:val="00156ABD"/>
    <w:rsid w:val="001633D5"/>
    <w:rsid w:val="00165537"/>
    <w:rsid w:val="00166C2E"/>
    <w:rsid w:val="0018506F"/>
    <w:rsid w:val="00185D1B"/>
    <w:rsid w:val="0019139E"/>
    <w:rsid w:val="001926B3"/>
    <w:rsid w:val="001A57AA"/>
    <w:rsid w:val="001A7FA5"/>
    <w:rsid w:val="001B14D8"/>
    <w:rsid w:val="001B3AE0"/>
    <w:rsid w:val="001B6617"/>
    <w:rsid w:val="001D769D"/>
    <w:rsid w:val="001E1096"/>
    <w:rsid w:val="001F1A23"/>
    <w:rsid w:val="001F6EAC"/>
    <w:rsid w:val="00201BB0"/>
    <w:rsid w:val="00202A03"/>
    <w:rsid w:val="002044C6"/>
    <w:rsid w:val="00211F6F"/>
    <w:rsid w:val="002129F4"/>
    <w:rsid w:val="00217502"/>
    <w:rsid w:val="00221A2D"/>
    <w:rsid w:val="00233046"/>
    <w:rsid w:val="0023447B"/>
    <w:rsid w:val="00235C9D"/>
    <w:rsid w:val="0024495D"/>
    <w:rsid w:val="00246F48"/>
    <w:rsid w:val="00254D15"/>
    <w:rsid w:val="00261525"/>
    <w:rsid w:val="00272FD6"/>
    <w:rsid w:val="00274172"/>
    <w:rsid w:val="002767F7"/>
    <w:rsid w:val="002813B5"/>
    <w:rsid w:val="00286F84"/>
    <w:rsid w:val="002942C9"/>
    <w:rsid w:val="00297E32"/>
    <w:rsid w:val="002A0811"/>
    <w:rsid w:val="002A35C6"/>
    <w:rsid w:val="002B182F"/>
    <w:rsid w:val="002B3FCC"/>
    <w:rsid w:val="002B5394"/>
    <w:rsid w:val="002B616C"/>
    <w:rsid w:val="002D6F46"/>
    <w:rsid w:val="002E13E1"/>
    <w:rsid w:val="002E2C42"/>
    <w:rsid w:val="002E35C1"/>
    <w:rsid w:val="002F2C7D"/>
    <w:rsid w:val="002F58EF"/>
    <w:rsid w:val="00310991"/>
    <w:rsid w:val="0031141A"/>
    <w:rsid w:val="00317220"/>
    <w:rsid w:val="003320B9"/>
    <w:rsid w:val="00332CFE"/>
    <w:rsid w:val="00337F09"/>
    <w:rsid w:val="003414C4"/>
    <w:rsid w:val="0034163C"/>
    <w:rsid w:val="00345FEB"/>
    <w:rsid w:val="003473B2"/>
    <w:rsid w:val="0035739E"/>
    <w:rsid w:val="00360DD0"/>
    <w:rsid w:val="00371627"/>
    <w:rsid w:val="003724F1"/>
    <w:rsid w:val="00373ADD"/>
    <w:rsid w:val="003828C0"/>
    <w:rsid w:val="003877C5"/>
    <w:rsid w:val="0039100A"/>
    <w:rsid w:val="00391A68"/>
    <w:rsid w:val="00392DB1"/>
    <w:rsid w:val="00394FC7"/>
    <w:rsid w:val="00397A40"/>
    <w:rsid w:val="003A142D"/>
    <w:rsid w:val="003A4304"/>
    <w:rsid w:val="003A5152"/>
    <w:rsid w:val="003B2669"/>
    <w:rsid w:val="003B27D8"/>
    <w:rsid w:val="003B339F"/>
    <w:rsid w:val="003C66C7"/>
    <w:rsid w:val="003D2EBD"/>
    <w:rsid w:val="003D7918"/>
    <w:rsid w:val="003E3B76"/>
    <w:rsid w:val="003F6092"/>
    <w:rsid w:val="00402756"/>
    <w:rsid w:val="00402B9A"/>
    <w:rsid w:val="004264EC"/>
    <w:rsid w:val="004470BE"/>
    <w:rsid w:val="00456364"/>
    <w:rsid w:val="004576C6"/>
    <w:rsid w:val="004609EA"/>
    <w:rsid w:val="00462B9E"/>
    <w:rsid w:val="00472F9D"/>
    <w:rsid w:val="004775A3"/>
    <w:rsid w:val="004845D0"/>
    <w:rsid w:val="00485CD5"/>
    <w:rsid w:val="00486813"/>
    <w:rsid w:val="004903B5"/>
    <w:rsid w:val="00493F5D"/>
    <w:rsid w:val="00495329"/>
    <w:rsid w:val="004971C2"/>
    <w:rsid w:val="004A3084"/>
    <w:rsid w:val="004A7B77"/>
    <w:rsid w:val="004C71F2"/>
    <w:rsid w:val="004D5EC9"/>
    <w:rsid w:val="004E78CE"/>
    <w:rsid w:val="004E7DA7"/>
    <w:rsid w:val="004F0CF0"/>
    <w:rsid w:val="004F16E9"/>
    <w:rsid w:val="00510F1B"/>
    <w:rsid w:val="005138E6"/>
    <w:rsid w:val="00514C56"/>
    <w:rsid w:val="005157C6"/>
    <w:rsid w:val="0052726C"/>
    <w:rsid w:val="00530A8F"/>
    <w:rsid w:val="00530EAF"/>
    <w:rsid w:val="005556C3"/>
    <w:rsid w:val="0057078D"/>
    <w:rsid w:val="00571290"/>
    <w:rsid w:val="00575242"/>
    <w:rsid w:val="00575C76"/>
    <w:rsid w:val="00575E9C"/>
    <w:rsid w:val="005772A4"/>
    <w:rsid w:val="00582660"/>
    <w:rsid w:val="00582815"/>
    <w:rsid w:val="00582D03"/>
    <w:rsid w:val="005858EF"/>
    <w:rsid w:val="005860C1"/>
    <w:rsid w:val="00592EF4"/>
    <w:rsid w:val="00594A9D"/>
    <w:rsid w:val="0059642D"/>
    <w:rsid w:val="005A5E83"/>
    <w:rsid w:val="005A6B19"/>
    <w:rsid w:val="005B4EB0"/>
    <w:rsid w:val="005C211A"/>
    <w:rsid w:val="005C4D08"/>
    <w:rsid w:val="005D4FF5"/>
    <w:rsid w:val="005F0656"/>
    <w:rsid w:val="0060281D"/>
    <w:rsid w:val="00603112"/>
    <w:rsid w:val="00604F2C"/>
    <w:rsid w:val="006054A7"/>
    <w:rsid w:val="006101AC"/>
    <w:rsid w:val="00612549"/>
    <w:rsid w:val="0062089C"/>
    <w:rsid w:val="00622028"/>
    <w:rsid w:val="00626F93"/>
    <w:rsid w:val="006451BE"/>
    <w:rsid w:val="00645EBF"/>
    <w:rsid w:val="00650298"/>
    <w:rsid w:val="0065568C"/>
    <w:rsid w:val="00655A37"/>
    <w:rsid w:val="00655F36"/>
    <w:rsid w:val="00661EBB"/>
    <w:rsid w:val="0066449D"/>
    <w:rsid w:val="00674172"/>
    <w:rsid w:val="006833B0"/>
    <w:rsid w:val="006903F9"/>
    <w:rsid w:val="0069786E"/>
    <w:rsid w:val="006A3C28"/>
    <w:rsid w:val="006A7113"/>
    <w:rsid w:val="006B0939"/>
    <w:rsid w:val="006B4466"/>
    <w:rsid w:val="006B66B5"/>
    <w:rsid w:val="006C1633"/>
    <w:rsid w:val="006C270E"/>
    <w:rsid w:val="006C27A7"/>
    <w:rsid w:val="006C4DA6"/>
    <w:rsid w:val="006D24F9"/>
    <w:rsid w:val="006D5590"/>
    <w:rsid w:val="006F1843"/>
    <w:rsid w:val="006F4C7B"/>
    <w:rsid w:val="006F7364"/>
    <w:rsid w:val="007139F2"/>
    <w:rsid w:val="00717DD4"/>
    <w:rsid w:val="00722CCC"/>
    <w:rsid w:val="007325A3"/>
    <w:rsid w:val="0073703B"/>
    <w:rsid w:val="00743441"/>
    <w:rsid w:val="0074570B"/>
    <w:rsid w:val="00750B14"/>
    <w:rsid w:val="00757FB5"/>
    <w:rsid w:val="00765F0E"/>
    <w:rsid w:val="007771CD"/>
    <w:rsid w:val="00780F13"/>
    <w:rsid w:val="0078395B"/>
    <w:rsid w:val="00790969"/>
    <w:rsid w:val="007949EF"/>
    <w:rsid w:val="0079750A"/>
    <w:rsid w:val="007B50FF"/>
    <w:rsid w:val="007B6C25"/>
    <w:rsid w:val="007C2DDB"/>
    <w:rsid w:val="007C78BF"/>
    <w:rsid w:val="007E327B"/>
    <w:rsid w:val="007E3883"/>
    <w:rsid w:val="007E3B2E"/>
    <w:rsid w:val="007E6CAD"/>
    <w:rsid w:val="007F091E"/>
    <w:rsid w:val="008031FA"/>
    <w:rsid w:val="00804CEA"/>
    <w:rsid w:val="00804D3E"/>
    <w:rsid w:val="00807C59"/>
    <w:rsid w:val="00810F98"/>
    <w:rsid w:val="00813846"/>
    <w:rsid w:val="008205DD"/>
    <w:rsid w:val="00820732"/>
    <w:rsid w:val="00823875"/>
    <w:rsid w:val="0082599D"/>
    <w:rsid w:val="0082703E"/>
    <w:rsid w:val="00831CF2"/>
    <w:rsid w:val="008334FA"/>
    <w:rsid w:val="0083731D"/>
    <w:rsid w:val="0084250D"/>
    <w:rsid w:val="0085068A"/>
    <w:rsid w:val="00852089"/>
    <w:rsid w:val="00863CBC"/>
    <w:rsid w:val="00866D93"/>
    <w:rsid w:val="008673E5"/>
    <w:rsid w:val="00872593"/>
    <w:rsid w:val="0088016E"/>
    <w:rsid w:val="008802E1"/>
    <w:rsid w:val="00895B95"/>
    <w:rsid w:val="008A5683"/>
    <w:rsid w:val="008A6165"/>
    <w:rsid w:val="008A6923"/>
    <w:rsid w:val="008A7ADC"/>
    <w:rsid w:val="008B005D"/>
    <w:rsid w:val="008B1C46"/>
    <w:rsid w:val="008C03DF"/>
    <w:rsid w:val="008C0C3E"/>
    <w:rsid w:val="008C62C7"/>
    <w:rsid w:val="008E0126"/>
    <w:rsid w:val="008E488D"/>
    <w:rsid w:val="008E63E4"/>
    <w:rsid w:val="0091561C"/>
    <w:rsid w:val="00915C90"/>
    <w:rsid w:val="009224F0"/>
    <w:rsid w:val="009247B2"/>
    <w:rsid w:val="00925746"/>
    <w:rsid w:val="0093134A"/>
    <w:rsid w:val="00932917"/>
    <w:rsid w:val="0093742A"/>
    <w:rsid w:val="009374AB"/>
    <w:rsid w:val="0095037E"/>
    <w:rsid w:val="0095597D"/>
    <w:rsid w:val="00957586"/>
    <w:rsid w:val="009633DB"/>
    <w:rsid w:val="00963547"/>
    <w:rsid w:val="009817E0"/>
    <w:rsid w:val="00992DF6"/>
    <w:rsid w:val="00992E2C"/>
    <w:rsid w:val="00996D4B"/>
    <w:rsid w:val="009A1E5F"/>
    <w:rsid w:val="009A3F64"/>
    <w:rsid w:val="009B4FCA"/>
    <w:rsid w:val="009B598E"/>
    <w:rsid w:val="009C2C6E"/>
    <w:rsid w:val="009C3D51"/>
    <w:rsid w:val="009C5672"/>
    <w:rsid w:val="009D2234"/>
    <w:rsid w:val="009D6BC1"/>
    <w:rsid w:val="009E044D"/>
    <w:rsid w:val="009E4110"/>
    <w:rsid w:val="009E5DE2"/>
    <w:rsid w:val="009F26BB"/>
    <w:rsid w:val="009F42AB"/>
    <w:rsid w:val="009F7CAC"/>
    <w:rsid w:val="00A00E76"/>
    <w:rsid w:val="00A01D1A"/>
    <w:rsid w:val="00A0350F"/>
    <w:rsid w:val="00A03C84"/>
    <w:rsid w:val="00A03F1B"/>
    <w:rsid w:val="00A04151"/>
    <w:rsid w:val="00A0416A"/>
    <w:rsid w:val="00A06466"/>
    <w:rsid w:val="00A10929"/>
    <w:rsid w:val="00A117DB"/>
    <w:rsid w:val="00A14B8B"/>
    <w:rsid w:val="00A26A7E"/>
    <w:rsid w:val="00A35A0A"/>
    <w:rsid w:val="00A372A2"/>
    <w:rsid w:val="00A40FFB"/>
    <w:rsid w:val="00A420CD"/>
    <w:rsid w:val="00A452BB"/>
    <w:rsid w:val="00A45C37"/>
    <w:rsid w:val="00A4752F"/>
    <w:rsid w:val="00A522FC"/>
    <w:rsid w:val="00A540FA"/>
    <w:rsid w:val="00A60218"/>
    <w:rsid w:val="00A623DA"/>
    <w:rsid w:val="00A75454"/>
    <w:rsid w:val="00A91FC5"/>
    <w:rsid w:val="00A939EA"/>
    <w:rsid w:val="00A95804"/>
    <w:rsid w:val="00AA25AC"/>
    <w:rsid w:val="00AA2C9C"/>
    <w:rsid w:val="00AA32F5"/>
    <w:rsid w:val="00AA6C46"/>
    <w:rsid w:val="00AB363D"/>
    <w:rsid w:val="00AB3973"/>
    <w:rsid w:val="00AB5939"/>
    <w:rsid w:val="00AB6614"/>
    <w:rsid w:val="00AC3CF4"/>
    <w:rsid w:val="00AC63B9"/>
    <w:rsid w:val="00AC67DA"/>
    <w:rsid w:val="00AD0BF5"/>
    <w:rsid w:val="00AD7813"/>
    <w:rsid w:val="00AE1B5E"/>
    <w:rsid w:val="00AE2AD4"/>
    <w:rsid w:val="00AF196C"/>
    <w:rsid w:val="00AF50B2"/>
    <w:rsid w:val="00B068EC"/>
    <w:rsid w:val="00B105C2"/>
    <w:rsid w:val="00B1336C"/>
    <w:rsid w:val="00B13A38"/>
    <w:rsid w:val="00B27C7D"/>
    <w:rsid w:val="00B33FFE"/>
    <w:rsid w:val="00B41F7A"/>
    <w:rsid w:val="00B43FF8"/>
    <w:rsid w:val="00B7387C"/>
    <w:rsid w:val="00B7606E"/>
    <w:rsid w:val="00B7617F"/>
    <w:rsid w:val="00B842F4"/>
    <w:rsid w:val="00B8607A"/>
    <w:rsid w:val="00B86431"/>
    <w:rsid w:val="00B92278"/>
    <w:rsid w:val="00B92756"/>
    <w:rsid w:val="00B94225"/>
    <w:rsid w:val="00B9455A"/>
    <w:rsid w:val="00B9684A"/>
    <w:rsid w:val="00B96AF0"/>
    <w:rsid w:val="00BA1799"/>
    <w:rsid w:val="00BA4537"/>
    <w:rsid w:val="00BA7134"/>
    <w:rsid w:val="00BB29D2"/>
    <w:rsid w:val="00BD00F8"/>
    <w:rsid w:val="00BD2066"/>
    <w:rsid w:val="00BD4EA6"/>
    <w:rsid w:val="00BE777A"/>
    <w:rsid w:val="00BF2F48"/>
    <w:rsid w:val="00BF4C89"/>
    <w:rsid w:val="00C0048A"/>
    <w:rsid w:val="00C01B01"/>
    <w:rsid w:val="00C13B53"/>
    <w:rsid w:val="00C24EE3"/>
    <w:rsid w:val="00C326D6"/>
    <w:rsid w:val="00C330DC"/>
    <w:rsid w:val="00C3726F"/>
    <w:rsid w:val="00C4160E"/>
    <w:rsid w:val="00C46AF9"/>
    <w:rsid w:val="00C56914"/>
    <w:rsid w:val="00C65548"/>
    <w:rsid w:val="00C6591A"/>
    <w:rsid w:val="00C7238E"/>
    <w:rsid w:val="00C819A9"/>
    <w:rsid w:val="00C83161"/>
    <w:rsid w:val="00C83F9A"/>
    <w:rsid w:val="00C96A05"/>
    <w:rsid w:val="00CA29FD"/>
    <w:rsid w:val="00CA35F9"/>
    <w:rsid w:val="00CA4401"/>
    <w:rsid w:val="00CA540A"/>
    <w:rsid w:val="00CC483F"/>
    <w:rsid w:val="00CC6702"/>
    <w:rsid w:val="00CD239C"/>
    <w:rsid w:val="00CD56C7"/>
    <w:rsid w:val="00CE0F00"/>
    <w:rsid w:val="00CF7F88"/>
    <w:rsid w:val="00D16A6A"/>
    <w:rsid w:val="00D1739B"/>
    <w:rsid w:val="00D23D47"/>
    <w:rsid w:val="00D30106"/>
    <w:rsid w:val="00D3156C"/>
    <w:rsid w:val="00D32CA5"/>
    <w:rsid w:val="00D32F8D"/>
    <w:rsid w:val="00D41B03"/>
    <w:rsid w:val="00D65452"/>
    <w:rsid w:val="00D714D1"/>
    <w:rsid w:val="00D71D88"/>
    <w:rsid w:val="00D75DB6"/>
    <w:rsid w:val="00D841F1"/>
    <w:rsid w:val="00D96BD5"/>
    <w:rsid w:val="00DA004D"/>
    <w:rsid w:val="00DA1349"/>
    <w:rsid w:val="00DA6715"/>
    <w:rsid w:val="00DB173D"/>
    <w:rsid w:val="00DC7A2F"/>
    <w:rsid w:val="00DD0E00"/>
    <w:rsid w:val="00DD168A"/>
    <w:rsid w:val="00DD39CB"/>
    <w:rsid w:val="00DE471D"/>
    <w:rsid w:val="00DE5743"/>
    <w:rsid w:val="00DF5CB6"/>
    <w:rsid w:val="00E029E9"/>
    <w:rsid w:val="00E06363"/>
    <w:rsid w:val="00E12268"/>
    <w:rsid w:val="00E147D7"/>
    <w:rsid w:val="00E207E3"/>
    <w:rsid w:val="00E30977"/>
    <w:rsid w:val="00E32F1C"/>
    <w:rsid w:val="00E35518"/>
    <w:rsid w:val="00E42884"/>
    <w:rsid w:val="00E43C7F"/>
    <w:rsid w:val="00E60E05"/>
    <w:rsid w:val="00E70A4C"/>
    <w:rsid w:val="00E70ED7"/>
    <w:rsid w:val="00E72791"/>
    <w:rsid w:val="00E75AB3"/>
    <w:rsid w:val="00E76A1A"/>
    <w:rsid w:val="00E805EB"/>
    <w:rsid w:val="00E8293C"/>
    <w:rsid w:val="00E93D30"/>
    <w:rsid w:val="00EA008B"/>
    <w:rsid w:val="00EA04A1"/>
    <w:rsid w:val="00EA1B56"/>
    <w:rsid w:val="00EA3121"/>
    <w:rsid w:val="00EA370D"/>
    <w:rsid w:val="00EA51FB"/>
    <w:rsid w:val="00EA5AB0"/>
    <w:rsid w:val="00EA6C75"/>
    <w:rsid w:val="00EB1246"/>
    <w:rsid w:val="00EB6F88"/>
    <w:rsid w:val="00EC23B3"/>
    <w:rsid w:val="00EF3446"/>
    <w:rsid w:val="00EF431B"/>
    <w:rsid w:val="00EF7A58"/>
    <w:rsid w:val="00F01C58"/>
    <w:rsid w:val="00F02EAA"/>
    <w:rsid w:val="00F121B5"/>
    <w:rsid w:val="00F16675"/>
    <w:rsid w:val="00F21A97"/>
    <w:rsid w:val="00F243A1"/>
    <w:rsid w:val="00F24DA9"/>
    <w:rsid w:val="00F27126"/>
    <w:rsid w:val="00F30381"/>
    <w:rsid w:val="00F312FB"/>
    <w:rsid w:val="00F354B5"/>
    <w:rsid w:val="00F41439"/>
    <w:rsid w:val="00F524F9"/>
    <w:rsid w:val="00F54553"/>
    <w:rsid w:val="00F56CF7"/>
    <w:rsid w:val="00F63164"/>
    <w:rsid w:val="00F652A2"/>
    <w:rsid w:val="00F6713E"/>
    <w:rsid w:val="00F679E8"/>
    <w:rsid w:val="00F71185"/>
    <w:rsid w:val="00F7547D"/>
    <w:rsid w:val="00F76F75"/>
    <w:rsid w:val="00F80870"/>
    <w:rsid w:val="00F83E28"/>
    <w:rsid w:val="00F85261"/>
    <w:rsid w:val="00F93334"/>
    <w:rsid w:val="00F94590"/>
    <w:rsid w:val="00FA4BF1"/>
    <w:rsid w:val="00FA6729"/>
    <w:rsid w:val="00FB3717"/>
    <w:rsid w:val="00FB6E47"/>
    <w:rsid w:val="00FC112A"/>
    <w:rsid w:val="00FC191D"/>
    <w:rsid w:val="00FC339C"/>
    <w:rsid w:val="00FC6038"/>
    <w:rsid w:val="00FD12FE"/>
    <w:rsid w:val="00FD4DE6"/>
    <w:rsid w:val="00FE40DA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F1153A"/>
  <w15:chartTrackingRefBased/>
  <w15:docId w15:val="{92B6D41B-097F-4031-A5E4-51C5C4C5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85261"/>
    <w:pPr>
      <w:spacing w:after="200" w:line="360" w:lineRule="auto"/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11"/>
    <w:next w:val="a3"/>
    <w:link w:val="110"/>
    <w:autoRedefine/>
    <w:uiPriority w:val="9"/>
    <w:qFormat/>
    <w:rsid w:val="009A3F64"/>
    <w:pPr>
      <w:keepNext/>
      <w:pageBreakBefore/>
      <w:numPr>
        <w:numId w:val="15"/>
      </w:numPr>
      <w:spacing w:before="360"/>
      <w:ind w:left="431" w:hanging="431"/>
      <w:outlineLvl w:val="0"/>
    </w:pPr>
    <w:rPr>
      <w:b/>
      <w:sz w:val="32"/>
    </w:rPr>
  </w:style>
  <w:style w:type="paragraph" w:styleId="2">
    <w:name w:val="heading 2"/>
    <w:aliases w:val="Подраздел Знак"/>
    <w:basedOn w:val="a3"/>
    <w:next w:val="a3"/>
    <w:link w:val="20"/>
    <w:uiPriority w:val="9"/>
    <w:qFormat/>
    <w:rsid w:val="0023447B"/>
    <w:pPr>
      <w:keepNext/>
      <w:keepLines/>
      <w:numPr>
        <w:ilvl w:val="1"/>
        <w:numId w:val="15"/>
      </w:numPr>
      <w:tabs>
        <w:tab w:val="left" w:pos="1276"/>
      </w:tabs>
      <w:spacing w:before="200" w:after="0"/>
      <w:jc w:val="left"/>
      <w:outlineLvl w:val="1"/>
    </w:pPr>
    <w:rPr>
      <w:b/>
      <w:bCs/>
      <w:sz w:val="28"/>
      <w:szCs w:val="26"/>
    </w:rPr>
  </w:style>
  <w:style w:type="paragraph" w:styleId="3">
    <w:name w:val="heading 3"/>
    <w:basedOn w:val="a4"/>
    <w:next w:val="2"/>
    <w:link w:val="31"/>
    <w:uiPriority w:val="9"/>
    <w:qFormat/>
    <w:rsid w:val="0023447B"/>
    <w:pPr>
      <w:numPr>
        <w:ilvl w:val="2"/>
        <w:numId w:val="15"/>
      </w:numPr>
      <w:tabs>
        <w:tab w:val="clear" w:pos="1276"/>
        <w:tab w:val="left" w:pos="1701"/>
      </w:tabs>
      <w:ind w:left="1701" w:hanging="992"/>
      <w:outlineLvl w:val="2"/>
    </w:pPr>
  </w:style>
  <w:style w:type="paragraph" w:styleId="4">
    <w:name w:val="heading 4"/>
    <w:basedOn w:val="a3"/>
    <w:qFormat/>
    <w:rsid w:val="003877C5"/>
    <w:pPr>
      <w:keepNext/>
      <w:numPr>
        <w:ilvl w:val="3"/>
        <w:numId w:val="15"/>
      </w:numPr>
      <w:tabs>
        <w:tab w:val="left" w:pos="1418"/>
        <w:tab w:val="left" w:pos="1701"/>
        <w:tab w:val="left" w:pos="1843"/>
      </w:tabs>
      <w:spacing w:after="0"/>
      <w:ind w:left="1560"/>
      <w:outlineLvl w:val="3"/>
    </w:pPr>
    <w:rPr>
      <w:rFonts w:eastAsia="Times New Roman" w:cs="Arial"/>
      <w:b/>
      <w:szCs w:val="24"/>
      <w:lang w:eastAsia="ru-RU"/>
    </w:rPr>
  </w:style>
  <w:style w:type="paragraph" w:styleId="5">
    <w:name w:val="heading 5"/>
    <w:basedOn w:val="a3"/>
    <w:next w:val="a3"/>
    <w:qFormat/>
    <w:rsid w:val="00765F0E"/>
    <w:pPr>
      <w:numPr>
        <w:ilvl w:val="4"/>
        <w:numId w:val="15"/>
      </w:numPr>
      <w:tabs>
        <w:tab w:val="num" w:pos="1717"/>
      </w:tabs>
      <w:spacing w:before="240" w:after="60" w:line="240" w:lineRule="auto"/>
      <w:outlineLvl w:val="4"/>
    </w:pPr>
    <w:rPr>
      <w:rFonts w:eastAsia="Times New Roman" w:cs="Arial"/>
      <w:b/>
      <w:bCs/>
      <w:i/>
      <w:iCs/>
      <w:sz w:val="26"/>
      <w:szCs w:val="26"/>
      <w:lang w:eastAsia="ru-RU"/>
    </w:rPr>
  </w:style>
  <w:style w:type="paragraph" w:styleId="6">
    <w:name w:val="heading 6"/>
    <w:aliases w:val="Знак Знак,Знак,Знак Знак Знак Знак,Заголовок 6 Знак Знак,Заголовок 6 Знак,Заголовок 61, Знак, Знак Знак Знак Знак"/>
    <w:basedOn w:val="a3"/>
    <w:next w:val="a3"/>
    <w:link w:val="61"/>
    <w:uiPriority w:val="9"/>
    <w:qFormat/>
    <w:rsid w:val="00272FD6"/>
    <w:pPr>
      <w:keepNext/>
      <w:keepLines/>
      <w:numPr>
        <w:ilvl w:val="5"/>
        <w:numId w:val="15"/>
      </w:numPr>
      <w:spacing w:before="200" w:after="0"/>
      <w:outlineLvl w:val="5"/>
    </w:pPr>
    <w:rPr>
      <w:rFonts w:ascii="Cambria" w:eastAsia="Times New Roman" w:hAnsi="Cambria"/>
      <w:i/>
      <w:iCs/>
      <w:color w:val="243F60"/>
      <w:szCs w:val="20"/>
      <w:lang w:val="x-none" w:eastAsia="x-none"/>
    </w:rPr>
  </w:style>
  <w:style w:type="paragraph" w:styleId="7">
    <w:name w:val="heading 7"/>
    <w:basedOn w:val="a3"/>
    <w:next w:val="a3"/>
    <w:link w:val="70"/>
    <w:uiPriority w:val="9"/>
    <w:qFormat/>
    <w:rsid w:val="00F01C58"/>
    <w:pPr>
      <w:keepNext/>
      <w:keepLines/>
      <w:numPr>
        <w:ilvl w:val="6"/>
        <w:numId w:val="15"/>
      </w:numPr>
      <w:spacing w:before="200" w:after="0"/>
      <w:outlineLvl w:val="6"/>
    </w:pPr>
    <w:rPr>
      <w:rFonts w:ascii="Cambria" w:eastAsia="Times New Roman" w:hAnsi="Cambria"/>
      <w:i/>
      <w:iCs/>
      <w:color w:val="404040"/>
      <w:szCs w:val="20"/>
      <w:lang w:val="x-none" w:eastAsia="x-none"/>
    </w:rPr>
  </w:style>
  <w:style w:type="paragraph" w:styleId="8">
    <w:name w:val="heading 8"/>
    <w:basedOn w:val="a3"/>
    <w:next w:val="a3"/>
    <w:qFormat/>
    <w:rsid w:val="00765F0E"/>
    <w:pPr>
      <w:numPr>
        <w:ilvl w:val="7"/>
        <w:numId w:val="15"/>
      </w:numPr>
      <w:tabs>
        <w:tab w:val="num" w:pos="2149"/>
      </w:tabs>
      <w:spacing w:after="120" w:line="240" w:lineRule="auto"/>
      <w:outlineLvl w:val="7"/>
    </w:pPr>
    <w:rPr>
      <w:rFonts w:eastAsia="Times New Roman" w:cs="Arial"/>
      <w:szCs w:val="24"/>
      <w:lang w:eastAsia="ru-RU"/>
    </w:rPr>
  </w:style>
  <w:style w:type="paragraph" w:styleId="9">
    <w:name w:val="heading 9"/>
    <w:basedOn w:val="a3"/>
    <w:next w:val="a3"/>
    <w:link w:val="90"/>
    <w:uiPriority w:val="9"/>
    <w:qFormat/>
    <w:rsid w:val="006C4DA6"/>
    <w:pPr>
      <w:numPr>
        <w:ilvl w:val="8"/>
        <w:numId w:val="15"/>
      </w:numPr>
      <w:spacing w:before="240" w:after="60"/>
      <w:outlineLvl w:val="8"/>
    </w:pPr>
    <w:rPr>
      <w:rFonts w:ascii="Cambria" w:eastAsia="Times New Roman" w:hAnsi="Cambria"/>
      <w:sz w:val="22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0">
    <w:name w:val="Заголовок 1 Знак1"/>
    <w:link w:val="1"/>
    <w:uiPriority w:val="9"/>
    <w:rsid w:val="009A3F64"/>
    <w:rPr>
      <w:rFonts w:ascii="Times New Roman" w:hAnsi="Times New Roman"/>
      <w:b/>
      <w:sz w:val="32"/>
      <w:szCs w:val="22"/>
      <w:lang w:eastAsia="en-US"/>
    </w:rPr>
  </w:style>
  <w:style w:type="character" w:customStyle="1" w:styleId="20">
    <w:name w:val="Заголовок 2 Знак"/>
    <w:aliases w:val="Подраздел Знак Знак"/>
    <w:link w:val="2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31">
    <w:name w:val="Заголовок 3 Знак"/>
    <w:link w:val="3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61">
    <w:name w:val="Заголовок 6 Знак1"/>
    <w:aliases w:val="Знак Знак Знак,Знак Знак2,Знак Знак Знак Знак Знак,Заголовок 6 Знак Знак Знак,Заголовок 6 Знак Знак1,Заголовок 61 Знак, Знак Знак, Знак Знак Знак Знак Знак"/>
    <w:link w:val="6"/>
    <w:uiPriority w:val="9"/>
    <w:rsid w:val="00272FD6"/>
    <w:rPr>
      <w:rFonts w:ascii="Cambria" w:eastAsia="Times New Roman" w:hAnsi="Cambria"/>
      <w:i/>
      <w:iCs/>
      <w:color w:val="243F60"/>
      <w:sz w:val="24"/>
      <w:lang w:val="x-none" w:eastAsia="x-none"/>
    </w:rPr>
  </w:style>
  <w:style w:type="character" w:customStyle="1" w:styleId="70">
    <w:name w:val="Заголовок 7 Знак"/>
    <w:link w:val="7"/>
    <w:uiPriority w:val="9"/>
    <w:rsid w:val="00F01C58"/>
    <w:rPr>
      <w:rFonts w:ascii="Cambria" w:eastAsia="Times New Roman" w:hAnsi="Cambria"/>
      <w:i/>
      <w:iCs/>
      <w:color w:val="404040"/>
      <w:sz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6C4DA6"/>
    <w:rPr>
      <w:rFonts w:ascii="Cambria" w:eastAsia="Times New Roman" w:hAnsi="Cambria"/>
      <w:sz w:val="22"/>
      <w:szCs w:val="22"/>
      <w:lang w:val="x-none" w:eastAsia="en-US"/>
    </w:rPr>
  </w:style>
  <w:style w:type="paragraph" w:styleId="a8">
    <w:name w:val="List Paragraph"/>
    <w:basedOn w:val="a3"/>
    <w:uiPriority w:val="34"/>
    <w:qFormat/>
    <w:rsid w:val="00AD7813"/>
    <w:pPr>
      <w:ind w:left="720"/>
      <w:contextualSpacing/>
    </w:pPr>
  </w:style>
  <w:style w:type="character" w:customStyle="1" w:styleId="wmi-callto">
    <w:name w:val="wmi-callto"/>
    <w:basedOn w:val="a5"/>
    <w:rsid w:val="00332CFE"/>
  </w:style>
  <w:style w:type="character" w:styleId="a9">
    <w:name w:val="Strong"/>
    <w:uiPriority w:val="22"/>
    <w:qFormat/>
    <w:rsid w:val="007E6CAD"/>
    <w:rPr>
      <w:b/>
      <w:bCs/>
    </w:rPr>
  </w:style>
  <w:style w:type="paragraph" w:customStyle="1" w:styleId="SystemName">
    <w:name w:val="System Name"/>
    <w:basedOn w:val="a3"/>
    <w:next w:val="a3"/>
    <w:rsid w:val="00B8607A"/>
    <w:pPr>
      <w:keepLines/>
      <w:spacing w:before="1560" w:after="120" w:line="288" w:lineRule="auto"/>
      <w:ind w:firstLine="0"/>
      <w:jc w:val="center"/>
    </w:pPr>
    <w:rPr>
      <w:rFonts w:eastAsia="Times New Roman"/>
      <w:b/>
      <w:caps/>
      <w:szCs w:val="28"/>
      <w:lang w:val="en-US"/>
    </w:rPr>
  </w:style>
  <w:style w:type="paragraph" w:customStyle="1" w:styleId="ProgramName">
    <w:name w:val="Program Name"/>
    <w:basedOn w:val="a3"/>
    <w:next w:val="a3"/>
    <w:rsid w:val="00B8607A"/>
    <w:pPr>
      <w:keepLines/>
      <w:spacing w:after="0" w:line="288" w:lineRule="auto"/>
      <w:ind w:firstLine="0"/>
      <w:jc w:val="center"/>
    </w:pPr>
    <w:rPr>
      <w:rFonts w:eastAsia="Times New Roman"/>
      <w:b/>
      <w:bCs/>
      <w:caps/>
      <w:sz w:val="28"/>
      <w:szCs w:val="28"/>
    </w:rPr>
  </w:style>
  <w:style w:type="paragraph" w:customStyle="1" w:styleId="DocumentName">
    <w:name w:val="Document Name"/>
    <w:basedOn w:val="a3"/>
    <w:rsid w:val="00B8607A"/>
    <w:pPr>
      <w:suppressAutoHyphens/>
      <w:spacing w:before="120" w:after="120" w:line="288" w:lineRule="auto"/>
      <w:ind w:left="170" w:right="170" w:firstLine="0"/>
      <w:jc w:val="center"/>
    </w:pPr>
    <w:rPr>
      <w:rFonts w:eastAsia="Times New Roman"/>
      <w:b/>
      <w:sz w:val="32"/>
      <w:szCs w:val="36"/>
      <w:lang w:eastAsia="ru-RU"/>
    </w:rPr>
  </w:style>
  <w:style w:type="paragraph" w:customStyle="1" w:styleId="a1">
    <w:name w:val="Приложение"/>
    <w:basedOn w:val="1"/>
    <w:next w:val="a3"/>
    <w:qFormat/>
    <w:rsid w:val="002B182F"/>
    <w:pPr>
      <w:numPr>
        <w:numId w:val="3"/>
      </w:numPr>
      <w:ind w:left="0" w:firstLine="0"/>
    </w:pPr>
  </w:style>
  <w:style w:type="table" w:styleId="aa">
    <w:name w:val="Table Grid"/>
    <w:basedOn w:val="a6"/>
    <w:uiPriority w:val="59"/>
    <w:rsid w:val="009575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Normal (Web)"/>
    <w:basedOn w:val="a3"/>
    <w:rsid w:val="003B339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3"/>
    <w:link w:val="HTML0"/>
    <w:uiPriority w:val="99"/>
    <w:rsid w:val="003B3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uiPriority w:val="99"/>
    <w:rsid w:val="003B339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caption"/>
    <w:aliases w:val="Название таблиц"/>
    <w:basedOn w:val="a3"/>
    <w:next w:val="a3"/>
    <w:uiPriority w:val="35"/>
    <w:qFormat/>
    <w:rsid w:val="00156ABD"/>
    <w:pPr>
      <w:spacing w:line="240" w:lineRule="auto"/>
      <w:jc w:val="right"/>
    </w:pPr>
    <w:rPr>
      <w:bCs/>
      <w:szCs w:val="18"/>
    </w:rPr>
  </w:style>
  <w:style w:type="paragraph" w:customStyle="1" w:styleId="p">
    <w:name w:val="p"/>
    <w:basedOn w:val="a3"/>
    <w:rsid w:val="00F679E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ad">
    <w:name w:val="Body Text Indent"/>
    <w:basedOn w:val="a3"/>
    <w:link w:val="ae"/>
    <w:rsid w:val="00BA4537"/>
    <w:pPr>
      <w:spacing w:after="0" w:line="240" w:lineRule="auto"/>
      <w:ind w:firstLine="708"/>
    </w:pPr>
    <w:rPr>
      <w:rFonts w:eastAsia="Times New Roman"/>
      <w:sz w:val="28"/>
      <w:szCs w:val="28"/>
      <w:lang w:val="x-none" w:eastAsia="ru-RU"/>
    </w:rPr>
  </w:style>
  <w:style w:type="character" w:customStyle="1" w:styleId="ae">
    <w:name w:val="Основной текст с отступом Знак"/>
    <w:link w:val="ad"/>
    <w:rsid w:val="00BA453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2">
    <w:name w:val="Body Text Indent 3"/>
    <w:basedOn w:val="a3"/>
    <w:link w:val="33"/>
    <w:uiPriority w:val="99"/>
    <w:semiHidden/>
    <w:unhideWhenUsed/>
    <w:rsid w:val="006D5590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link w:val="32"/>
    <w:uiPriority w:val="99"/>
    <w:semiHidden/>
    <w:rsid w:val="006D5590"/>
    <w:rPr>
      <w:rFonts w:ascii="Times New Roman" w:hAnsi="Times New Roman"/>
      <w:sz w:val="16"/>
      <w:szCs w:val="16"/>
    </w:rPr>
  </w:style>
  <w:style w:type="paragraph" w:styleId="af">
    <w:name w:val="header"/>
    <w:basedOn w:val="a3"/>
    <w:link w:val="af0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6A7113"/>
    <w:rPr>
      <w:rFonts w:ascii="Times New Roman" w:hAnsi="Times New Roman"/>
      <w:sz w:val="24"/>
    </w:rPr>
  </w:style>
  <w:style w:type="paragraph" w:styleId="af1">
    <w:name w:val="footer"/>
    <w:basedOn w:val="a3"/>
    <w:link w:val="af2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6A7113"/>
    <w:rPr>
      <w:rFonts w:ascii="Times New Roman" w:hAnsi="Times New Roman"/>
      <w:sz w:val="24"/>
    </w:rPr>
  </w:style>
  <w:style w:type="paragraph" w:styleId="af3">
    <w:name w:val="Balloon Text"/>
    <w:basedOn w:val="a3"/>
    <w:link w:val="af4"/>
    <w:uiPriority w:val="99"/>
    <w:semiHidden/>
    <w:unhideWhenUsed/>
    <w:rsid w:val="006A71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semiHidden/>
    <w:rsid w:val="006A7113"/>
    <w:rPr>
      <w:rFonts w:ascii="Tahoma" w:hAnsi="Tahoma" w:cs="Tahoma"/>
      <w:sz w:val="16"/>
      <w:szCs w:val="16"/>
    </w:rPr>
  </w:style>
  <w:style w:type="paragraph" w:customStyle="1" w:styleId="af5">
    <w:name w:val="Раздел"/>
    <w:basedOn w:val="1"/>
    <w:next w:val="a3"/>
    <w:qFormat/>
    <w:rsid w:val="006B0939"/>
    <w:pPr>
      <w:ind w:left="1134" w:hanging="425"/>
      <w:jc w:val="left"/>
    </w:pPr>
  </w:style>
  <w:style w:type="paragraph" w:customStyle="1" w:styleId="a2">
    <w:name w:val="Подраздел"/>
    <w:basedOn w:val="2"/>
    <w:next w:val="a3"/>
    <w:qFormat/>
    <w:rsid w:val="009B4FCA"/>
    <w:pPr>
      <w:numPr>
        <w:numId w:val="4"/>
      </w:numPr>
    </w:pPr>
  </w:style>
  <w:style w:type="paragraph" w:customStyle="1" w:styleId="a4">
    <w:name w:val="Пункт"/>
    <w:basedOn w:val="a2"/>
    <w:next w:val="a3"/>
    <w:qFormat/>
    <w:rsid w:val="008B005D"/>
    <w:pPr>
      <w:numPr>
        <w:ilvl w:val="0"/>
        <w:numId w:val="0"/>
      </w:numPr>
    </w:pPr>
  </w:style>
  <w:style w:type="paragraph" w:customStyle="1" w:styleId="af6">
    <w:name w:val="Подпункт"/>
    <w:basedOn w:val="a4"/>
    <w:qFormat/>
    <w:rsid w:val="00402756"/>
    <w:pPr>
      <w:outlineLvl w:val="3"/>
    </w:pPr>
  </w:style>
  <w:style w:type="paragraph" w:customStyle="1" w:styleId="af7">
    <w:name w:val="Ненумерованные заголовки"/>
    <w:basedOn w:val="1"/>
    <w:qFormat/>
    <w:rsid w:val="0095597D"/>
  </w:style>
  <w:style w:type="paragraph" w:styleId="af8">
    <w:name w:val="TOC Heading"/>
    <w:basedOn w:val="1"/>
    <w:next w:val="a3"/>
    <w:uiPriority w:val="39"/>
    <w:qFormat/>
    <w:rsid w:val="00373ADD"/>
    <w:pPr>
      <w:spacing w:line="276" w:lineRule="auto"/>
      <w:jc w:val="left"/>
      <w:outlineLvl w:val="9"/>
    </w:pPr>
    <w:rPr>
      <w:rFonts w:ascii="Cambria" w:hAnsi="Cambria"/>
      <w:caps/>
      <w:color w:val="365F91"/>
    </w:rPr>
  </w:style>
  <w:style w:type="paragraph" w:styleId="12">
    <w:name w:val="toc 1"/>
    <w:aliases w:val="Содержание"/>
    <w:basedOn w:val="a3"/>
    <w:next w:val="a3"/>
    <w:autoRedefine/>
    <w:uiPriority w:val="39"/>
    <w:unhideWhenUsed/>
    <w:rsid w:val="002B5394"/>
    <w:pPr>
      <w:tabs>
        <w:tab w:val="left" w:pos="142"/>
        <w:tab w:val="left" w:pos="284"/>
        <w:tab w:val="left" w:pos="425"/>
        <w:tab w:val="left" w:pos="1200"/>
        <w:tab w:val="right" w:leader="dot" w:pos="9355"/>
      </w:tabs>
      <w:spacing w:after="0"/>
      <w:ind w:left="709" w:right="991" w:firstLine="0"/>
    </w:pPr>
    <w:rPr>
      <w:b/>
      <w:caps/>
      <w:sz w:val="28"/>
    </w:rPr>
  </w:style>
  <w:style w:type="paragraph" w:styleId="21">
    <w:name w:val="toc 2"/>
    <w:basedOn w:val="a3"/>
    <w:next w:val="a3"/>
    <w:autoRedefine/>
    <w:uiPriority w:val="39"/>
    <w:unhideWhenUsed/>
    <w:rsid w:val="005860C1"/>
    <w:pPr>
      <w:spacing w:after="0"/>
      <w:ind w:left="709" w:firstLine="0"/>
    </w:pPr>
    <w:rPr>
      <w:b/>
      <w:sz w:val="28"/>
    </w:rPr>
  </w:style>
  <w:style w:type="character" w:styleId="af9">
    <w:name w:val="Hyperlink"/>
    <w:uiPriority w:val="99"/>
    <w:unhideWhenUsed/>
    <w:rsid w:val="00373ADD"/>
    <w:rPr>
      <w:color w:val="0000FF"/>
      <w:u w:val="single"/>
    </w:rPr>
  </w:style>
  <w:style w:type="paragraph" w:styleId="60">
    <w:name w:val="toc 6"/>
    <w:basedOn w:val="a3"/>
    <w:next w:val="a3"/>
    <w:autoRedefine/>
    <w:uiPriority w:val="39"/>
    <w:semiHidden/>
    <w:unhideWhenUsed/>
    <w:rsid w:val="00373ADD"/>
    <w:pPr>
      <w:ind w:left="1200"/>
    </w:pPr>
  </w:style>
  <w:style w:type="paragraph" w:styleId="afa">
    <w:name w:val="Body Text"/>
    <w:basedOn w:val="a3"/>
    <w:link w:val="afb"/>
    <w:uiPriority w:val="99"/>
    <w:semiHidden/>
    <w:unhideWhenUsed/>
    <w:rsid w:val="006C4DA6"/>
    <w:pPr>
      <w:spacing w:after="120"/>
    </w:pPr>
    <w:rPr>
      <w:lang w:val="x-none"/>
    </w:rPr>
  </w:style>
  <w:style w:type="character" w:customStyle="1" w:styleId="afb">
    <w:name w:val="Основной текст Знак"/>
    <w:link w:val="afa"/>
    <w:uiPriority w:val="99"/>
    <w:semiHidden/>
    <w:rsid w:val="006C4DA6"/>
    <w:rPr>
      <w:rFonts w:ascii="Times New Roman" w:hAnsi="Times New Roman"/>
      <w:sz w:val="24"/>
      <w:szCs w:val="22"/>
      <w:lang w:eastAsia="en-US"/>
    </w:rPr>
  </w:style>
  <w:style w:type="paragraph" w:customStyle="1" w:styleId="afc">
    <w:name w:val="Абзац"/>
    <w:basedOn w:val="a3"/>
    <w:autoRedefine/>
    <w:qFormat/>
    <w:rsid w:val="00397A40"/>
    <w:pPr>
      <w:spacing w:after="0"/>
      <w:contextualSpacing/>
    </w:pPr>
  </w:style>
  <w:style w:type="character" w:styleId="afd">
    <w:name w:val="page number"/>
    <w:basedOn w:val="a5"/>
    <w:rsid w:val="002B182F"/>
  </w:style>
  <w:style w:type="paragraph" w:styleId="34">
    <w:name w:val="toc 3"/>
    <w:basedOn w:val="a3"/>
    <w:next w:val="a3"/>
    <w:autoRedefine/>
    <w:uiPriority w:val="39"/>
    <w:rsid w:val="005860C1"/>
    <w:pPr>
      <w:spacing w:after="0"/>
      <w:ind w:left="709" w:firstLine="0"/>
    </w:pPr>
    <w:rPr>
      <w:b/>
      <w:sz w:val="28"/>
    </w:rPr>
  </w:style>
  <w:style w:type="paragraph" w:customStyle="1" w:styleId="afe">
    <w:name w:val="Заголовок таблицы"/>
    <w:basedOn w:val="a3"/>
    <w:rsid w:val="00371627"/>
    <w:pPr>
      <w:spacing w:after="0"/>
      <w:ind w:firstLine="0"/>
    </w:pPr>
    <w:rPr>
      <w:b/>
    </w:rPr>
  </w:style>
  <w:style w:type="paragraph" w:customStyle="1" w:styleId="-">
    <w:name w:val="Таблица-заголовок"/>
    <w:basedOn w:val="a3"/>
    <w:autoRedefine/>
    <w:rsid w:val="00371627"/>
    <w:pPr>
      <w:spacing w:after="0"/>
      <w:ind w:firstLine="0"/>
    </w:pPr>
    <w:rPr>
      <w:b/>
    </w:rPr>
  </w:style>
  <w:style w:type="paragraph" w:customStyle="1" w:styleId="0">
    <w:name w:val="_Текст0"/>
    <w:rsid w:val="006903F9"/>
    <w:pPr>
      <w:ind w:firstLine="709"/>
      <w:jc w:val="both"/>
    </w:pPr>
    <w:rPr>
      <w:rFonts w:ascii="Arial" w:eastAsia="Times New Roman" w:hAnsi="Arial"/>
      <w:sz w:val="24"/>
      <w:szCs w:val="24"/>
    </w:rPr>
  </w:style>
  <w:style w:type="paragraph" w:customStyle="1" w:styleId="00">
    <w:name w:val="_Текст0_ПереченьТерминов"/>
    <w:rsid w:val="006903F9"/>
    <w:pPr>
      <w:spacing w:before="20" w:after="220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1">
    <w:name w:val="_Текст0_Список 1 уровня"/>
    <w:rsid w:val="00765F0E"/>
    <w:pPr>
      <w:numPr>
        <w:numId w:val="6"/>
      </w:numPr>
      <w:tabs>
        <w:tab w:val="decimal" w:pos="992"/>
      </w:tabs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22">
    <w:name w:val="Стиль Заголовок 2"/>
    <w:aliases w:val="Подраздел + Перед:  0 пт"/>
    <w:basedOn w:val="2"/>
    <w:rsid w:val="00765F0E"/>
    <w:pPr>
      <w:keepLines w:val="0"/>
      <w:numPr>
        <w:numId w:val="0"/>
      </w:numPr>
      <w:tabs>
        <w:tab w:val="clear" w:pos="1276"/>
        <w:tab w:val="left" w:pos="1191"/>
        <w:tab w:val="num" w:pos="1285"/>
      </w:tabs>
      <w:spacing w:before="240" w:line="240" w:lineRule="auto"/>
      <w:ind w:left="1285" w:hanging="576"/>
    </w:pPr>
    <w:rPr>
      <w:rFonts w:cs="Arial"/>
      <w:sz w:val="24"/>
      <w:szCs w:val="24"/>
      <w:lang w:eastAsia="ru-RU"/>
    </w:rPr>
  </w:style>
  <w:style w:type="paragraph" w:customStyle="1" w:styleId="04">
    <w:name w:val="_Текст0 Знак"/>
    <w:rsid w:val="002E13E1"/>
    <w:pPr>
      <w:ind w:firstLine="709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2">
    <w:name w:val="_Текст0_Список 2 уровня"/>
    <w:rsid w:val="001D769D"/>
    <w:pPr>
      <w:numPr>
        <w:numId w:val="7"/>
      </w:numPr>
      <w:tabs>
        <w:tab w:val="left" w:pos="1701"/>
      </w:tabs>
      <w:ind w:left="1702" w:hanging="284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13">
    <w:name w:val="Заголовок 1 Знак"/>
    <w:aliases w:val="Раздел Знак"/>
    <w:rsid w:val="001D769D"/>
    <w:rPr>
      <w:rFonts w:ascii="Arial" w:hAnsi="Arial" w:cs="Arial"/>
      <w:b/>
      <w:bCs/>
      <w:caps/>
      <w:kern w:val="32"/>
      <w:sz w:val="28"/>
      <w:szCs w:val="28"/>
      <w:lang w:val="ru-RU" w:eastAsia="ru-RU"/>
    </w:rPr>
  </w:style>
  <w:style w:type="paragraph" w:customStyle="1" w:styleId="aff">
    <w:name w:val="_Титул_Название изделия"/>
    <w:basedOn w:val="a3"/>
    <w:next w:val="a3"/>
    <w:rsid w:val="001D769D"/>
    <w:pPr>
      <w:spacing w:after="120" w:line="240" w:lineRule="auto"/>
      <w:ind w:firstLine="0"/>
      <w:jc w:val="center"/>
    </w:pPr>
    <w:rPr>
      <w:rFonts w:eastAsia="Times New Roman" w:cs="Arial"/>
      <w:b/>
      <w:bCs/>
      <w:sz w:val="32"/>
      <w:szCs w:val="32"/>
      <w:lang w:eastAsia="ru-RU"/>
    </w:rPr>
  </w:style>
  <w:style w:type="paragraph" w:customStyle="1" w:styleId="aff0">
    <w:name w:val="_Титул_Количество листов"/>
    <w:basedOn w:val="a3"/>
    <w:next w:val="a3"/>
    <w:rsid w:val="001D769D"/>
    <w:pPr>
      <w:spacing w:after="0" w:line="240" w:lineRule="auto"/>
      <w:ind w:firstLine="0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1">
    <w:name w:val="_Аннотация"/>
    <w:next w:val="a3"/>
    <w:rsid w:val="001D769D"/>
    <w:pPr>
      <w:pageBreakBefore/>
      <w:spacing w:after="28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paragraph" w:customStyle="1" w:styleId="aff2">
    <w:name w:val="_Содержание"/>
    <w:next w:val="a3"/>
    <w:rsid w:val="001D769D"/>
    <w:pPr>
      <w:pageBreakBefore/>
      <w:spacing w:before="240" w:after="24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character" w:customStyle="1" w:styleId="aff3">
    <w:name w:val="_Символы_Гиперссылки"/>
    <w:rsid w:val="001D769D"/>
    <w:rPr>
      <w:color w:val="0000FF"/>
      <w:lang w:val="ru-RU" w:eastAsia="x-none"/>
    </w:rPr>
  </w:style>
  <w:style w:type="paragraph" w:customStyle="1" w:styleId="aff4">
    <w:name w:val="_Табл_Заголовок"/>
    <w:rsid w:val="001D769D"/>
    <w:pPr>
      <w:keepNext/>
      <w:spacing w:before="60" w:after="60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aff5">
    <w:name w:val="_Рис_Название"/>
    <w:next w:val="a3"/>
    <w:rsid w:val="001D769D"/>
    <w:pPr>
      <w:spacing w:before="120" w:after="120"/>
      <w:jc w:val="center"/>
    </w:pPr>
    <w:rPr>
      <w:rFonts w:ascii="Arial" w:eastAsia="Times New Roman" w:hAnsi="Arial" w:cs="Arial"/>
      <w:sz w:val="24"/>
      <w:szCs w:val="24"/>
    </w:rPr>
  </w:style>
  <w:style w:type="paragraph" w:styleId="aff6">
    <w:name w:val="footnote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16"/>
      <w:szCs w:val="16"/>
      <w:lang w:eastAsia="ru-RU"/>
    </w:rPr>
  </w:style>
  <w:style w:type="paragraph" w:styleId="40">
    <w:name w:val="toc 4"/>
    <w:basedOn w:val="a3"/>
    <w:next w:val="a3"/>
    <w:autoRedefine/>
    <w:semiHidden/>
    <w:rsid w:val="001D769D"/>
    <w:pPr>
      <w:spacing w:after="120" w:line="240" w:lineRule="auto"/>
      <w:ind w:left="720" w:firstLine="0"/>
    </w:pPr>
    <w:rPr>
      <w:rFonts w:eastAsia="Times New Roman" w:cs="Arial"/>
      <w:szCs w:val="24"/>
      <w:lang w:eastAsia="ru-RU"/>
    </w:rPr>
  </w:style>
  <w:style w:type="paragraph" w:customStyle="1" w:styleId="aff7">
    <w:name w:val="_Рисунок"/>
    <w:next w:val="a3"/>
    <w:rsid w:val="001D769D"/>
    <w:pPr>
      <w:keepNext/>
      <w:spacing w:after="120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05">
    <w:name w:val="_Текст0_Рисунок_название"/>
    <w:basedOn w:val="a3"/>
    <w:rsid w:val="001D769D"/>
    <w:pPr>
      <w:spacing w:before="240" w:after="240" w:line="240" w:lineRule="auto"/>
      <w:ind w:firstLine="0"/>
      <w:jc w:val="center"/>
    </w:pPr>
    <w:rPr>
      <w:rFonts w:eastAsia="Times New Roman" w:cs="Arial"/>
      <w:szCs w:val="24"/>
      <w:lang w:eastAsia="ru-RU"/>
    </w:rPr>
  </w:style>
  <w:style w:type="paragraph" w:customStyle="1" w:styleId="06">
    <w:name w:val="_Текст0_Табл_название"/>
    <w:basedOn w:val="05"/>
    <w:next w:val="04"/>
    <w:rsid w:val="001D769D"/>
    <w:pPr>
      <w:keepNext/>
    </w:pPr>
    <w:rPr>
      <w:b/>
      <w:bCs/>
    </w:rPr>
  </w:style>
  <w:style w:type="paragraph" w:customStyle="1" w:styleId="010">
    <w:name w:val="_Текст0_СписНум 1 уровня"/>
    <w:rsid w:val="001D769D"/>
    <w:pPr>
      <w:numPr>
        <w:numId w:val="9"/>
      </w:numPr>
      <w:spacing w:after="120"/>
      <w:jc w:val="both"/>
    </w:pPr>
    <w:rPr>
      <w:rFonts w:ascii="Arial" w:eastAsia="Times New Roman" w:hAnsi="Arial" w:cs="Arial"/>
      <w:sz w:val="24"/>
      <w:szCs w:val="24"/>
    </w:rPr>
  </w:style>
  <w:style w:type="paragraph" w:styleId="50">
    <w:name w:val="toc 5"/>
    <w:basedOn w:val="a3"/>
    <w:next w:val="a3"/>
    <w:autoRedefine/>
    <w:semiHidden/>
    <w:rsid w:val="001D769D"/>
    <w:pPr>
      <w:spacing w:after="120" w:line="240" w:lineRule="auto"/>
      <w:ind w:left="960" w:firstLine="0"/>
    </w:pPr>
    <w:rPr>
      <w:rFonts w:eastAsia="Times New Roman" w:cs="Arial"/>
      <w:szCs w:val="24"/>
      <w:lang w:eastAsia="ru-RU"/>
    </w:rPr>
  </w:style>
  <w:style w:type="paragraph" w:styleId="71">
    <w:name w:val="toc 7"/>
    <w:basedOn w:val="a3"/>
    <w:next w:val="a3"/>
    <w:autoRedefine/>
    <w:semiHidden/>
    <w:rsid w:val="001D769D"/>
    <w:pPr>
      <w:spacing w:after="120" w:line="240" w:lineRule="auto"/>
      <w:ind w:left="1440" w:firstLine="0"/>
    </w:pPr>
    <w:rPr>
      <w:rFonts w:eastAsia="Times New Roman" w:cs="Arial"/>
      <w:szCs w:val="24"/>
      <w:lang w:eastAsia="ru-RU"/>
    </w:rPr>
  </w:style>
  <w:style w:type="paragraph" w:styleId="80">
    <w:name w:val="toc 8"/>
    <w:basedOn w:val="a3"/>
    <w:next w:val="a3"/>
    <w:autoRedefine/>
    <w:semiHidden/>
    <w:rsid w:val="001D769D"/>
    <w:pPr>
      <w:spacing w:after="120" w:line="240" w:lineRule="auto"/>
      <w:ind w:left="1680" w:firstLine="0"/>
    </w:pPr>
    <w:rPr>
      <w:rFonts w:eastAsia="Times New Roman" w:cs="Arial"/>
      <w:szCs w:val="24"/>
      <w:lang w:eastAsia="ru-RU"/>
    </w:rPr>
  </w:style>
  <w:style w:type="paragraph" w:styleId="91">
    <w:name w:val="toc 9"/>
    <w:basedOn w:val="a3"/>
    <w:next w:val="a3"/>
    <w:autoRedefine/>
    <w:semiHidden/>
    <w:rsid w:val="001D769D"/>
    <w:pPr>
      <w:spacing w:after="120" w:line="240" w:lineRule="auto"/>
      <w:ind w:left="1920" w:firstLine="0"/>
    </w:pPr>
    <w:rPr>
      <w:rFonts w:eastAsia="Times New Roman" w:cs="Arial"/>
      <w:szCs w:val="24"/>
      <w:lang w:eastAsia="ru-RU"/>
    </w:rPr>
  </w:style>
  <w:style w:type="paragraph" w:styleId="aff8">
    <w:name w:val="annotation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20"/>
      <w:szCs w:val="20"/>
      <w:lang w:eastAsia="ru-RU"/>
    </w:rPr>
  </w:style>
  <w:style w:type="character" w:styleId="aff9">
    <w:name w:val="FollowedHyperlink"/>
    <w:rsid w:val="001D769D"/>
    <w:rPr>
      <w:color w:val="800080"/>
      <w:u w:val="single"/>
    </w:rPr>
  </w:style>
  <w:style w:type="paragraph" w:styleId="affa">
    <w:name w:val="Document Map"/>
    <w:basedOn w:val="a3"/>
    <w:semiHidden/>
    <w:rsid w:val="001D769D"/>
    <w:pPr>
      <w:shd w:val="clear" w:color="auto" w:fill="000080"/>
      <w:spacing w:after="120" w:line="240" w:lineRule="auto"/>
      <w:ind w:firstLine="0"/>
    </w:pPr>
    <w:rPr>
      <w:rFonts w:ascii="Tahoma" w:eastAsia="Times New Roman" w:hAnsi="Tahoma" w:cs="Tahoma"/>
      <w:szCs w:val="24"/>
      <w:lang w:eastAsia="ru-RU"/>
    </w:rPr>
  </w:style>
  <w:style w:type="paragraph" w:customStyle="1" w:styleId="14">
    <w:name w:val="_Приложение_Заголовок 1"/>
    <w:basedOn w:val="1"/>
    <w:next w:val="23"/>
    <w:rsid w:val="001D769D"/>
    <w:pPr>
      <w:tabs>
        <w:tab w:val="left" w:pos="397"/>
        <w:tab w:val="num" w:pos="3240"/>
      </w:tabs>
      <w:spacing w:before="0" w:line="240" w:lineRule="auto"/>
      <w:jc w:val="right"/>
    </w:pPr>
    <w:rPr>
      <w:rFonts w:cs="Arial"/>
      <w:kern w:val="32"/>
      <w:lang w:eastAsia="ru-RU"/>
    </w:rPr>
  </w:style>
  <w:style w:type="paragraph" w:customStyle="1" w:styleId="23">
    <w:name w:val="_Приложение_Заголовок 2"/>
    <w:basedOn w:val="2"/>
    <w:rsid w:val="001D769D"/>
    <w:pPr>
      <w:keepLines w:val="0"/>
      <w:numPr>
        <w:ilvl w:val="0"/>
        <w:numId w:val="0"/>
      </w:numPr>
      <w:tabs>
        <w:tab w:val="left" w:pos="1191"/>
        <w:tab w:val="num" w:pos="1429"/>
      </w:tabs>
      <w:spacing w:before="0" w:line="240" w:lineRule="auto"/>
    </w:pPr>
    <w:rPr>
      <w:rFonts w:cs="Arial"/>
      <w:sz w:val="24"/>
      <w:szCs w:val="24"/>
      <w:lang w:eastAsia="ru-RU"/>
    </w:rPr>
  </w:style>
  <w:style w:type="paragraph" w:customStyle="1" w:styleId="30">
    <w:name w:val="_Приложение_Заголовок 3"/>
    <w:basedOn w:val="3"/>
    <w:rsid w:val="001D769D"/>
    <w:pPr>
      <w:keepLines w:val="0"/>
      <w:numPr>
        <w:numId w:val="8"/>
      </w:numPr>
      <w:spacing w:line="240" w:lineRule="auto"/>
      <w:ind w:left="0" w:firstLine="0"/>
    </w:pPr>
    <w:rPr>
      <w:rFonts w:cs="Arial"/>
      <w:b w:val="0"/>
      <w:bCs w:val="0"/>
      <w:i/>
      <w:iCs/>
      <w:sz w:val="24"/>
      <w:szCs w:val="24"/>
      <w:lang w:eastAsia="ru-RU"/>
    </w:rPr>
  </w:style>
  <w:style w:type="paragraph" w:styleId="affb">
    <w:name w:val="Title"/>
    <w:basedOn w:val="a3"/>
    <w:qFormat/>
    <w:rsid w:val="001D769D"/>
    <w:pPr>
      <w:spacing w:after="0"/>
      <w:ind w:firstLine="0"/>
      <w:jc w:val="center"/>
      <w:outlineLvl w:val="0"/>
    </w:pPr>
    <w:rPr>
      <w:rFonts w:eastAsia="Times New Roman" w:cs="Arial"/>
      <w:kern w:val="28"/>
      <w:sz w:val="26"/>
      <w:szCs w:val="26"/>
      <w:lang w:eastAsia="ru-RU"/>
    </w:rPr>
  </w:style>
  <w:style w:type="paragraph" w:styleId="affc">
    <w:name w:val="Plain Text"/>
    <w:basedOn w:val="a3"/>
    <w:rsid w:val="001D769D"/>
    <w:pPr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d">
    <w:name w:val="Т_ТАБЛ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character" w:customStyle="1" w:styleId="affe">
    <w:name w:val="Т_ТАБЛ Знак"/>
    <w:rsid w:val="001D769D"/>
    <w:rPr>
      <w:rFonts w:ascii="Arial" w:hAnsi="Arial" w:cs="Arial"/>
      <w:sz w:val="24"/>
      <w:szCs w:val="24"/>
      <w:lang w:val="ru-RU" w:eastAsia="ru-RU"/>
    </w:rPr>
  </w:style>
  <w:style w:type="paragraph" w:customStyle="1" w:styleId="afff">
    <w:name w:val="Обычный.Абзац"/>
    <w:autoRedefine/>
    <w:rsid w:val="001D769D"/>
    <w:pPr>
      <w:ind w:firstLine="680"/>
      <w:jc w:val="both"/>
    </w:pPr>
    <w:rPr>
      <w:rFonts w:ascii="Times New Roman" w:eastAsia="Times New Roman" w:hAnsi="Times New Roman"/>
      <w:sz w:val="24"/>
      <w:szCs w:val="24"/>
    </w:rPr>
  </w:style>
  <w:style w:type="paragraph" w:styleId="afff0">
    <w:name w:val="Body Text First Indent"/>
    <w:basedOn w:val="afa"/>
    <w:rsid w:val="001D769D"/>
    <w:pPr>
      <w:spacing w:line="240" w:lineRule="auto"/>
      <w:ind w:firstLine="210"/>
    </w:pPr>
    <w:rPr>
      <w:rFonts w:eastAsia="Times New Roman" w:cs="Arial"/>
      <w:szCs w:val="24"/>
      <w:lang w:eastAsia="ru-RU"/>
    </w:rPr>
  </w:style>
  <w:style w:type="paragraph" w:customStyle="1" w:styleId="a">
    <w:name w:val="Список а)"/>
    <w:basedOn w:val="a3"/>
    <w:rsid w:val="001D769D"/>
    <w:pPr>
      <w:numPr>
        <w:numId w:val="10"/>
      </w:numPr>
      <w:spacing w:after="0"/>
    </w:pPr>
    <w:rPr>
      <w:rFonts w:eastAsia="Times New Roman" w:cs="Arial"/>
      <w:szCs w:val="24"/>
      <w:lang w:val="fr-FR" w:eastAsia="ru-RU"/>
    </w:rPr>
  </w:style>
  <w:style w:type="paragraph" w:customStyle="1" w:styleId="35">
    <w:name w:val="Подпункт (3 уровень)"/>
    <w:basedOn w:val="a3"/>
    <w:next w:val="a3"/>
    <w:rsid w:val="001D769D"/>
    <w:pPr>
      <w:spacing w:before="120" w:after="120"/>
      <w:ind w:left="1778" w:hanging="720"/>
      <w:outlineLvl w:val="2"/>
    </w:pPr>
    <w:rPr>
      <w:rFonts w:eastAsia="Times New Roman" w:cs="Arial"/>
      <w:szCs w:val="24"/>
      <w:lang w:eastAsia="ru-RU"/>
    </w:rPr>
  </w:style>
  <w:style w:type="paragraph" w:customStyle="1" w:styleId="Default">
    <w:name w:val="Default"/>
    <w:rsid w:val="001D769D"/>
    <w:pPr>
      <w:autoSpaceDE w:val="0"/>
      <w:autoSpaceDN w:val="0"/>
      <w:adjustRightInd w:val="0"/>
    </w:pPr>
    <w:rPr>
      <w:rFonts w:ascii="TimesNewRoman" w:eastAsia="Times New Roman" w:hAnsi="TimesNewRoman" w:cs="TimesNewRoman"/>
    </w:rPr>
  </w:style>
  <w:style w:type="paragraph" w:customStyle="1" w:styleId="12712">
    <w:name w:val="Стиль Стиль Первая строка:  127 см Междустр.интервал:  множитель 12..."/>
    <w:basedOn w:val="a3"/>
    <w:rsid w:val="001D769D"/>
    <w:pPr>
      <w:spacing w:after="0" w:line="300" w:lineRule="auto"/>
      <w:ind w:firstLine="720"/>
    </w:pPr>
    <w:rPr>
      <w:rFonts w:eastAsia="Times New Roman" w:cs="Arial"/>
      <w:szCs w:val="24"/>
      <w:lang w:eastAsia="ru-RU"/>
    </w:rPr>
  </w:style>
  <w:style w:type="paragraph" w:customStyle="1" w:styleId="afff1">
    <w:name w:val="Ссылка"/>
    <w:basedOn w:val="a3"/>
    <w:rsid w:val="001D769D"/>
    <w:pPr>
      <w:spacing w:after="60"/>
      <w:ind w:firstLine="0"/>
      <w:jc w:val="left"/>
    </w:pPr>
    <w:rPr>
      <w:rFonts w:eastAsia="Times New Roman" w:cs="Arial"/>
      <w:i/>
      <w:iCs/>
      <w:sz w:val="22"/>
      <w:lang w:eastAsia="ru-RU"/>
    </w:rPr>
  </w:style>
  <w:style w:type="paragraph" w:customStyle="1" w:styleId="03">
    <w:name w:val="_Текст0_Список 3 уровня"/>
    <w:basedOn w:val="02"/>
    <w:rsid w:val="001D769D"/>
    <w:pPr>
      <w:numPr>
        <w:numId w:val="2"/>
      </w:numPr>
      <w:tabs>
        <w:tab w:val="num" w:pos="2268"/>
      </w:tabs>
      <w:ind w:left="2268" w:hanging="284"/>
    </w:pPr>
  </w:style>
  <w:style w:type="paragraph" w:styleId="a0">
    <w:name w:val="List"/>
    <w:basedOn w:val="a3"/>
    <w:rsid w:val="001D769D"/>
    <w:pPr>
      <w:widowControl w:val="0"/>
      <w:numPr>
        <w:numId w:val="11"/>
      </w:numPr>
      <w:adjustRightInd w:val="0"/>
      <w:spacing w:after="0"/>
      <w:textAlignment w:val="baseline"/>
    </w:pPr>
    <w:rPr>
      <w:rFonts w:eastAsia="Times New Roman" w:cs="Arial"/>
      <w:szCs w:val="24"/>
      <w:lang w:val="fr-FR" w:eastAsia="ru-RU"/>
    </w:rPr>
  </w:style>
  <w:style w:type="paragraph" w:customStyle="1" w:styleId="zag1">
    <w:name w:val="zag1"/>
    <w:basedOn w:val="a3"/>
    <w:rsid w:val="001D769D"/>
    <w:pPr>
      <w:spacing w:before="48" w:after="48" w:line="240" w:lineRule="auto"/>
      <w:ind w:firstLine="0"/>
      <w:jc w:val="center"/>
    </w:pPr>
    <w:rPr>
      <w:rFonts w:eastAsia="Times New Roman" w:cs="Arial"/>
      <w:b/>
      <w:bCs/>
      <w:sz w:val="34"/>
      <w:szCs w:val="34"/>
      <w:lang w:eastAsia="ru-RU"/>
    </w:rPr>
  </w:style>
  <w:style w:type="paragraph" w:customStyle="1" w:styleId="tekst">
    <w:name w:val="tekst"/>
    <w:basedOn w:val="a3"/>
    <w:rsid w:val="001D769D"/>
    <w:pPr>
      <w:spacing w:before="48" w:after="48" w:line="240" w:lineRule="auto"/>
      <w:ind w:firstLine="720"/>
    </w:pPr>
    <w:rPr>
      <w:rFonts w:eastAsia="Times New Roman" w:cs="Arial"/>
      <w:szCs w:val="24"/>
      <w:lang w:eastAsia="ru-RU"/>
    </w:rPr>
  </w:style>
  <w:style w:type="paragraph" w:styleId="15">
    <w:name w:val="index 1"/>
    <w:basedOn w:val="a3"/>
    <w:next w:val="a3"/>
    <w:autoRedefine/>
    <w:semiHidden/>
    <w:rsid w:val="001D769D"/>
    <w:pPr>
      <w:spacing w:before="120" w:after="0" w:line="240" w:lineRule="auto"/>
      <w:ind w:left="567" w:hanging="567"/>
      <w:jc w:val="left"/>
    </w:pPr>
    <w:rPr>
      <w:rFonts w:eastAsia="Times New Roman" w:cs="Arial"/>
      <w:sz w:val="20"/>
      <w:szCs w:val="20"/>
      <w:lang w:eastAsia="ru-RU"/>
    </w:rPr>
  </w:style>
  <w:style w:type="paragraph" w:styleId="24">
    <w:name w:val="index 2"/>
    <w:basedOn w:val="a3"/>
    <w:next w:val="a3"/>
    <w:autoRedefine/>
    <w:semiHidden/>
    <w:rsid w:val="001D769D"/>
    <w:pPr>
      <w:spacing w:after="0" w:line="240" w:lineRule="auto"/>
      <w:ind w:left="4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36">
    <w:name w:val="index 3"/>
    <w:basedOn w:val="a3"/>
    <w:next w:val="a3"/>
    <w:autoRedefine/>
    <w:semiHidden/>
    <w:rsid w:val="001D769D"/>
    <w:pPr>
      <w:spacing w:after="0" w:line="240" w:lineRule="auto"/>
      <w:ind w:left="7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41">
    <w:name w:val="index 4"/>
    <w:basedOn w:val="a3"/>
    <w:next w:val="a3"/>
    <w:autoRedefine/>
    <w:semiHidden/>
    <w:rsid w:val="001D769D"/>
    <w:pPr>
      <w:spacing w:after="0" w:line="240" w:lineRule="auto"/>
      <w:ind w:left="9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51">
    <w:name w:val="index 5"/>
    <w:basedOn w:val="a3"/>
    <w:next w:val="a3"/>
    <w:autoRedefine/>
    <w:semiHidden/>
    <w:rsid w:val="001D769D"/>
    <w:pPr>
      <w:spacing w:after="0" w:line="240" w:lineRule="auto"/>
      <w:ind w:left="120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62">
    <w:name w:val="index 6"/>
    <w:basedOn w:val="a3"/>
    <w:next w:val="a3"/>
    <w:autoRedefine/>
    <w:semiHidden/>
    <w:rsid w:val="001D769D"/>
    <w:pPr>
      <w:spacing w:after="0" w:line="240" w:lineRule="auto"/>
      <w:ind w:left="144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72">
    <w:name w:val="index 7"/>
    <w:basedOn w:val="a3"/>
    <w:next w:val="a3"/>
    <w:autoRedefine/>
    <w:semiHidden/>
    <w:rsid w:val="001D769D"/>
    <w:pPr>
      <w:spacing w:after="0" w:line="240" w:lineRule="auto"/>
      <w:ind w:left="16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81">
    <w:name w:val="index 8"/>
    <w:basedOn w:val="a3"/>
    <w:next w:val="a3"/>
    <w:autoRedefine/>
    <w:semiHidden/>
    <w:rsid w:val="001D769D"/>
    <w:pPr>
      <w:spacing w:after="0" w:line="240" w:lineRule="auto"/>
      <w:ind w:left="19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92">
    <w:name w:val="index 9"/>
    <w:basedOn w:val="a3"/>
    <w:next w:val="a3"/>
    <w:autoRedefine/>
    <w:semiHidden/>
    <w:rsid w:val="001D769D"/>
    <w:pPr>
      <w:spacing w:after="0" w:line="240" w:lineRule="auto"/>
      <w:ind w:left="21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afff2">
    <w:name w:val="index heading"/>
    <w:basedOn w:val="a3"/>
    <w:next w:val="15"/>
    <w:semiHidden/>
    <w:rsid w:val="001D769D"/>
    <w:pPr>
      <w:spacing w:after="0" w:line="240" w:lineRule="auto"/>
      <w:ind w:firstLine="0"/>
      <w:jc w:val="left"/>
    </w:pPr>
    <w:rPr>
      <w:rFonts w:eastAsia="Times New Roman" w:cs="Arial"/>
      <w:sz w:val="20"/>
      <w:szCs w:val="20"/>
      <w:lang w:eastAsia="ru-RU"/>
    </w:rPr>
  </w:style>
  <w:style w:type="character" w:styleId="afff3">
    <w:name w:val="Emphasis"/>
    <w:uiPriority w:val="20"/>
    <w:qFormat/>
    <w:rsid w:val="00831CF2"/>
    <w:rPr>
      <w:b/>
      <w:color w:val="auto"/>
    </w:rPr>
  </w:style>
  <w:style w:type="paragraph" w:customStyle="1" w:styleId="afff4">
    <w:name w:val="_ВВЕДЕНИЕ"/>
    <w:basedOn w:val="a3"/>
    <w:next w:val="04"/>
    <w:rsid w:val="001D769D"/>
    <w:pPr>
      <w:keepNext/>
      <w:pageBreakBefore/>
      <w:spacing w:after="240" w:line="240" w:lineRule="auto"/>
      <w:ind w:firstLine="0"/>
      <w:jc w:val="center"/>
      <w:outlineLvl w:val="0"/>
    </w:pPr>
    <w:rPr>
      <w:rFonts w:eastAsia="Times New Roman" w:cs="Arial"/>
      <w:b/>
      <w:bCs/>
      <w:caps/>
      <w:sz w:val="28"/>
      <w:szCs w:val="28"/>
      <w:lang w:eastAsia="ru-RU"/>
    </w:rPr>
  </w:style>
  <w:style w:type="paragraph" w:customStyle="1" w:styleId="16">
    <w:name w:val="_Приложение_Заголовок1_поЦентру"/>
    <w:basedOn w:val="14"/>
    <w:next w:val="a3"/>
    <w:rsid w:val="001D769D"/>
    <w:pPr>
      <w:tabs>
        <w:tab w:val="clear" w:pos="3240"/>
      </w:tabs>
      <w:jc w:val="center"/>
    </w:pPr>
  </w:style>
  <w:style w:type="paragraph" w:customStyle="1" w:styleId="07">
    <w:name w:val="_Табл_Текст0 внутри"/>
    <w:rsid w:val="001D769D"/>
    <w:pPr>
      <w:keepNext/>
      <w:spacing w:before="20" w:after="20"/>
    </w:pPr>
    <w:rPr>
      <w:rFonts w:ascii="Arial" w:eastAsia="Times New Roman" w:hAnsi="Arial" w:cs="Arial"/>
      <w:sz w:val="24"/>
      <w:szCs w:val="24"/>
    </w:rPr>
  </w:style>
  <w:style w:type="paragraph" w:customStyle="1" w:styleId="afff5">
    <w:name w:val="Текст_"/>
    <w:basedOn w:val="a3"/>
    <w:rsid w:val="001D769D"/>
    <w:pPr>
      <w:spacing w:after="0"/>
      <w:ind w:firstLine="567"/>
    </w:pPr>
    <w:rPr>
      <w:rFonts w:eastAsia="Times New Roman" w:cs="Arial"/>
      <w:sz w:val="26"/>
      <w:szCs w:val="26"/>
      <w:lang w:eastAsia="ru-RU"/>
    </w:rPr>
  </w:style>
  <w:style w:type="paragraph" w:customStyle="1" w:styleId="afff6">
    <w:name w:val="Термин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f7">
    <w:name w:val="Определение"/>
    <w:basedOn w:val="afff6"/>
    <w:rsid w:val="001D769D"/>
    <w:rPr>
      <w:b w:val="0"/>
      <w:bCs w:val="0"/>
    </w:rPr>
  </w:style>
  <w:style w:type="paragraph" w:styleId="25">
    <w:name w:val="Body Text Indent 2"/>
    <w:basedOn w:val="a3"/>
    <w:rsid w:val="001D769D"/>
    <w:pPr>
      <w:spacing w:after="0" w:line="240" w:lineRule="auto"/>
      <w:ind w:firstLine="700"/>
    </w:pPr>
    <w:rPr>
      <w:rFonts w:ascii="Arial" w:eastAsia="Times New Roman" w:hAnsi="Arial" w:cs="Arial"/>
      <w:szCs w:val="24"/>
      <w:lang w:eastAsia="ru-RU"/>
    </w:rPr>
  </w:style>
  <w:style w:type="character" w:customStyle="1" w:styleId="08">
    <w:name w:val="_Текст0 Знак Знак"/>
    <w:rsid w:val="001D769D"/>
    <w:rPr>
      <w:rFonts w:ascii="Arial" w:hAnsi="Arial" w:cs="Arial"/>
      <w:sz w:val="24"/>
      <w:szCs w:val="24"/>
      <w:lang w:val="ru-RU" w:eastAsia="ru-RU" w:bidi="ar-SA"/>
    </w:rPr>
  </w:style>
  <w:style w:type="paragraph" w:styleId="26">
    <w:name w:val="List 2"/>
    <w:basedOn w:val="a3"/>
    <w:rsid w:val="001D769D"/>
    <w:pPr>
      <w:spacing w:after="120" w:line="240" w:lineRule="auto"/>
      <w:ind w:left="566" w:hanging="283"/>
    </w:pPr>
    <w:rPr>
      <w:rFonts w:eastAsia="Times New Roman" w:cs="Arial"/>
      <w:szCs w:val="24"/>
      <w:lang w:eastAsia="ru-RU"/>
    </w:rPr>
  </w:style>
  <w:style w:type="paragraph" w:customStyle="1" w:styleId="afff8">
    <w:name w:val="Основной текст таблицы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paragraph" w:customStyle="1" w:styleId="11">
    <w:name w:val="Знак Знак1"/>
    <w:basedOn w:val="a3"/>
    <w:rsid w:val="00DF5CB6"/>
    <w:pPr>
      <w:ind w:firstLine="0"/>
    </w:pPr>
  </w:style>
  <w:style w:type="paragraph" w:customStyle="1" w:styleId="ds-markdown-paragraph">
    <w:name w:val="ds-markdown-paragraph"/>
    <w:basedOn w:val="a3"/>
    <w:rsid w:val="00A939E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10">
    <w:name w:val="Прощание1"/>
    <w:basedOn w:val="1"/>
    <w:next w:val="a3"/>
    <w:qFormat/>
    <w:rsid w:val="00C7238E"/>
    <w:pPr>
      <w:numPr>
        <w:numId w:val="37"/>
      </w:numPr>
      <w:suppressAutoHyphens/>
      <w:spacing w:after="120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9282">
          <w:marLeft w:val="43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a\Desktop\&#1053;&#1072;&#1096;%20&#1096;&#1072;&#1073;&#1083;&#1086;&#1085;%20&#1076;&#1083;&#1103;%20&#1044;&#1048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7C241-4121-4C06-8740-BBF148DEB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Наш шаблон для ДИТ.dot</Template>
  <TotalTime>0</TotalTime>
  <Pages>34</Pages>
  <Words>4064</Words>
  <Characters>23167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27177</CharactersWithSpaces>
  <SharedDoc>false</SharedDoc>
  <HLinks>
    <vt:vector size="306" baseType="variant">
      <vt:variant>
        <vt:i4>1703985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_Toc534923241</vt:lpwstr>
      </vt:variant>
      <vt:variant>
        <vt:i4>1703985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_Toc534923240</vt:lpwstr>
      </vt:variant>
      <vt:variant>
        <vt:i4>1900593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_Toc534923239</vt:lpwstr>
      </vt:variant>
      <vt:variant>
        <vt:i4>1900593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_Toc534923238</vt:lpwstr>
      </vt:variant>
      <vt:variant>
        <vt:i4>1900593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_Toc534923237</vt:lpwstr>
      </vt:variant>
      <vt:variant>
        <vt:i4>1900593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_Toc534923236</vt:lpwstr>
      </vt:variant>
      <vt:variant>
        <vt:i4>1900593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_Toc534923235</vt:lpwstr>
      </vt:variant>
      <vt:variant>
        <vt:i4>1900593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_Toc534923234</vt:lpwstr>
      </vt:variant>
      <vt:variant>
        <vt:i4>1900593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_Toc534923233</vt:lpwstr>
      </vt:variant>
      <vt:variant>
        <vt:i4>1900593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_Toc534923232</vt:lpwstr>
      </vt:variant>
      <vt:variant>
        <vt:i4>1900593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_Toc534923231</vt:lpwstr>
      </vt:variant>
      <vt:variant>
        <vt:i4>1900593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_Toc534923230</vt:lpwstr>
      </vt:variant>
      <vt:variant>
        <vt:i4>1835057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_Toc534923229</vt:lpwstr>
      </vt:variant>
      <vt:variant>
        <vt:i4>1835057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_Toc534923228</vt:lpwstr>
      </vt:variant>
      <vt:variant>
        <vt:i4>1835057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_Toc534923227</vt:lpwstr>
      </vt:variant>
      <vt:variant>
        <vt:i4>1835057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_Toc534923226</vt:lpwstr>
      </vt:variant>
      <vt:variant>
        <vt:i4>1835057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_Toc534923225</vt:lpwstr>
      </vt:variant>
      <vt:variant>
        <vt:i4>1835057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_Toc534923224</vt:lpwstr>
      </vt:variant>
      <vt:variant>
        <vt:i4>1835057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_Toc534923223</vt:lpwstr>
      </vt:variant>
      <vt:variant>
        <vt:i4>1835057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_Toc534923222</vt:lpwstr>
      </vt:variant>
      <vt:variant>
        <vt:i4>1835057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_Toc534923221</vt:lpwstr>
      </vt:variant>
      <vt:variant>
        <vt:i4>1835057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_Toc534923220</vt:lpwstr>
      </vt:variant>
      <vt:variant>
        <vt:i4>2031665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_Toc534923219</vt:lpwstr>
      </vt:variant>
      <vt:variant>
        <vt:i4>2031665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_Toc534923218</vt:lpwstr>
      </vt:variant>
      <vt:variant>
        <vt:i4>2031665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_Toc534923217</vt:lpwstr>
      </vt:variant>
      <vt:variant>
        <vt:i4>2031665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_Toc534923216</vt:lpwstr>
      </vt:variant>
      <vt:variant>
        <vt:i4>2031665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_Toc534923215</vt:lpwstr>
      </vt:variant>
      <vt:variant>
        <vt:i4>2031665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_Toc534923214</vt:lpwstr>
      </vt:variant>
      <vt:variant>
        <vt:i4>2031665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_Toc534923213</vt:lpwstr>
      </vt:variant>
      <vt:variant>
        <vt:i4>2031665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_Toc534923212</vt:lpwstr>
      </vt:variant>
      <vt:variant>
        <vt:i4>2031665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_Toc534923211</vt:lpwstr>
      </vt:variant>
      <vt:variant>
        <vt:i4>2031665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_Toc534923210</vt:lpwstr>
      </vt:variant>
      <vt:variant>
        <vt:i4>1966129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_Toc534923209</vt:lpwstr>
      </vt:variant>
      <vt:variant>
        <vt:i4>1966129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_Toc534923208</vt:lpwstr>
      </vt:variant>
      <vt:variant>
        <vt:i4>1966129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_Toc534923207</vt:lpwstr>
      </vt:variant>
      <vt:variant>
        <vt:i4>1966129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_Toc534923206</vt:lpwstr>
      </vt:variant>
      <vt:variant>
        <vt:i4>1966129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_Toc534923205</vt:lpwstr>
      </vt:variant>
      <vt:variant>
        <vt:i4>1966129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_Toc534923204</vt:lpwstr>
      </vt:variant>
      <vt:variant>
        <vt:i4>1966129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_Toc534923203</vt:lpwstr>
      </vt:variant>
      <vt:variant>
        <vt:i4>1966129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_Toc534923202</vt:lpwstr>
      </vt:variant>
      <vt:variant>
        <vt:i4>1966129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_Toc534923201</vt:lpwstr>
      </vt:variant>
      <vt:variant>
        <vt:i4>1966129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_Toc534923200</vt:lpwstr>
      </vt:variant>
      <vt:variant>
        <vt:i4>1507378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_Toc534923199</vt:lpwstr>
      </vt:variant>
      <vt:variant>
        <vt:i4>1507378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_Toc534923198</vt:lpwstr>
      </vt:variant>
      <vt:variant>
        <vt:i4>1507378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_Toc534923197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_Toc534923196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_Toc534923195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_Toc534923194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_Toc534923193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_Toc534923192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_Toc534923191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Название системы</dc:subject>
  <dc:creator>КСА</dc:creator>
  <cp:keywords/>
  <cp:lastModifiedBy>naumkin</cp:lastModifiedBy>
  <cp:revision>2</cp:revision>
  <cp:lastPrinted>2026-10-21T05:56:00Z</cp:lastPrinted>
  <dcterms:created xsi:type="dcterms:W3CDTF">2026-10-29T07:39:00Z</dcterms:created>
  <dcterms:modified xsi:type="dcterms:W3CDTF">2026-10-29T07:39:00Z</dcterms:modified>
</cp:coreProperties>
</file>