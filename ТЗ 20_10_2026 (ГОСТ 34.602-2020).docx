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ook w:val="04A0" w:firstRow="1" w:lastRow="0" w:firstColumn="1" w:lastColumn="0" w:noHBand="0" w:noVBand="1"/>
      </w:tblPr>
      <w:tblGrid>
        <w:gridCol w:w="4441"/>
        <w:gridCol w:w="480"/>
        <w:gridCol w:w="4434"/>
      </w:tblGrid>
      <w:tr w:rsidR="008E63E4" w:rsidRPr="008E63E4" w14:paraId="4178B00C" w14:textId="77777777" w:rsidTr="008E63E4">
        <w:trPr>
          <w:trHeight w:val="1698"/>
        </w:trPr>
        <w:tc>
          <w:tcPr>
            <w:tcW w:w="10207" w:type="dxa"/>
            <w:gridSpan w:val="3"/>
          </w:tcPr>
          <w:p w14:paraId="5EE63B2A" w14:textId="77777777" w:rsidR="00575E9C" w:rsidRPr="008E63E4" w:rsidRDefault="0015215C" w:rsidP="00373ADD">
            <w:pPr>
              <w:pStyle w:val="SystemName"/>
              <w:spacing w:before="0" w:after="0"/>
              <w:rPr>
                <w:sz w:val="28"/>
                <w:lang w:val="ru-RU"/>
              </w:rPr>
            </w:pPr>
            <w:r>
              <w:rPr>
                <w:sz w:val="28"/>
              </w:rPr>
              <w:t xml:space="preserve"> </w:t>
            </w:r>
            <w:r w:rsidRPr="0015215C">
              <w:rPr>
                <w:sz w:val="28"/>
                <w:lang w:val="ru-RU"/>
              </w:rPr>
              <w:t>НИЯУ МИФИ, кафедра КСиТ №12</w:t>
            </w:r>
          </w:p>
        </w:tc>
      </w:tr>
      <w:tr w:rsidR="008E63E4" w:rsidRPr="008E63E4" w14:paraId="17C210A6" w14:textId="77777777" w:rsidTr="00575E9C">
        <w:trPr>
          <w:trHeight w:hRule="exact" w:val="2132"/>
        </w:trPr>
        <w:tc>
          <w:tcPr>
            <w:tcW w:w="4820" w:type="dxa"/>
          </w:tcPr>
          <w:p w14:paraId="4E068484" w14:textId="77777777" w:rsidR="00CC6702" w:rsidRPr="008E63E4" w:rsidRDefault="001B3AE0" w:rsidP="00CC6702">
            <w:pPr>
              <w:spacing w:after="0" w:line="240" w:lineRule="auto"/>
              <w:ind w:firstLine="0"/>
              <w:contextualSpacing/>
              <w:jc w:val="center"/>
              <w:rPr>
                <w:b/>
                <w:szCs w:val="24"/>
              </w:rPr>
            </w:pPr>
            <w:r w:rsidRPr="008E63E4">
              <w:rPr>
                <w:b/>
                <w:szCs w:val="24"/>
              </w:rPr>
              <w:t>УТВЕРЖДАЮ</w:t>
            </w:r>
          </w:p>
          <w:p w14:paraId="6B1692B8" w14:textId="77777777" w:rsidR="00CC6702" w:rsidRPr="008E63E4" w:rsidRDefault="00CC6702" w:rsidP="00CC6702">
            <w:pPr>
              <w:spacing w:after="0"/>
              <w:ind w:firstLine="0"/>
              <w:contextualSpacing/>
              <w:jc w:val="center"/>
              <w:rPr>
                <w:sz w:val="22"/>
              </w:rPr>
            </w:pPr>
            <w:r w:rsidRPr="008E63E4">
              <w:rPr>
                <w:sz w:val="22"/>
              </w:rPr>
              <w:t>Должность</w:t>
            </w:r>
          </w:p>
          <w:p w14:paraId="5C0783B8" w14:textId="77777777" w:rsidR="00CC6702" w:rsidRPr="008E63E4" w:rsidRDefault="00CC6702" w:rsidP="00CC6702">
            <w:pPr>
              <w:pStyle w:val="HTML"/>
              <w:contextualSpacing/>
              <w:jc w:val="right"/>
              <w:rPr>
                <w:rFonts w:ascii="Times New Roman" w:hAnsi="Times New Roman"/>
                <w:sz w:val="24"/>
                <w:lang w:val="ru-RU"/>
              </w:rPr>
            </w:pPr>
            <w:r w:rsidRPr="008E63E4">
              <w:rPr>
                <w:rFonts w:ascii="Times New Roman" w:hAnsi="Times New Roman"/>
                <w:sz w:val="24"/>
                <w:lang w:val="ru-RU"/>
              </w:rPr>
              <w:t>______________________Х.Х. ХХХХ</w:t>
            </w:r>
          </w:p>
          <w:p w14:paraId="275512D2" w14:textId="77777777" w:rsidR="00CC6702" w:rsidRPr="008E63E4" w:rsidRDefault="00CC6702" w:rsidP="00CC6702">
            <w:pPr>
              <w:pStyle w:val="HTML"/>
              <w:contextualSpacing/>
              <w:jc w:val="center"/>
              <w:rPr>
                <w:rFonts w:ascii="Times New Roman" w:hAnsi="Times New Roman"/>
                <w:sz w:val="16"/>
                <w:lang w:val="ru-RU"/>
              </w:rPr>
            </w:pPr>
            <w:r w:rsidRPr="008E63E4">
              <w:rPr>
                <w:rFonts w:ascii="Times New Roman" w:hAnsi="Times New Roman"/>
                <w:sz w:val="16"/>
                <w:lang w:val="ru-RU"/>
              </w:rPr>
              <w:t xml:space="preserve">(личная подпись) </w:t>
            </w:r>
            <w:r w:rsidR="00575E9C" w:rsidRPr="008E63E4">
              <w:rPr>
                <w:rFonts w:ascii="Times New Roman" w:hAnsi="Times New Roman"/>
                <w:sz w:val="16"/>
                <w:lang w:val="ru-RU"/>
              </w:rPr>
              <w:t xml:space="preserve">           </w:t>
            </w:r>
            <w:r w:rsidRPr="008E63E4">
              <w:rPr>
                <w:rFonts w:ascii="Times New Roman" w:hAnsi="Times New Roman"/>
                <w:sz w:val="16"/>
                <w:lang w:val="ru-RU"/>
              </w:rPr>
              <w:t>(расшифровка подписи)</w:t>
            </w:r>
          </w:p>
          <w:p w14:paraId="05BFC820" w14:textId="77777777" w:rsidR="00CC6702" w:rsidRPr="008E63E4" w:rsidRDefault="00CC6702" w:rsidP="00575E9C">
            <w:pPr>
              <w:ind w:firstLine="0"/>
              <w:contextualSpacing/>
              <w:jc w:val="center"/>
            </w:pPr>
            <w:r w:rsidRPr="008E63E4">
              <w:rPr>
                <w:sz w:val="22"/>
              </w:rPr>
              <w:t>«___» ______________</w:t>
            </w:r>
            <w:r w:rsidR="00CE0F00">
              <w:rPr>
                <w:sz w:val="22"/>
              </w:rPr>
              <w:t>2026</w:t>
            </w:r>
            <w:r w:rsidRPr="008E63E4">
              <w:rPr>
                <w:sz w:val="22"/>
              </w:rPr>
              <w:t xml:space="preserve"> г</w:t>
            </w:r>
          </w:p>
        </w:tc>
        <w:tc>
          <w:tcPr>
            <w:tcW w:w="567" w:type="dxa"/>
          </w:tcPr>
          <w:p w14:paraId="296D3231" w14:textId="77777777" w:rsidR="00CC6702" w:rsidRPr="008E63E4" w:rsidRDefault="00CC6702" w:rsidP="00CC6702">
            <w:pPr>
              <w:ind w:firstLine="0"/>
              <w:contextualSpacing/>
            </w:pPr>
          </w:p>
        </w:tc>
        <w:tc>
          <w:tcPr>
            <w:tcW w:w="4820" w:type="dxa"/>
          </w:tcPr>
          <w:p w14:paraId="5D2B4EFA" w14:textId="77777777" w:rsidR="00CC6702" w:rsidRPr="008E63E4" w:rsidRDefault="00CC6702" w:rsidP="00CC6702">
            <w:pPr>
              <w:spacing w:after="0" w:line="240" w:lineRule="auto"/>
              <w:ind w:firstLine="0"/>
              <w:contextualSpacing/>
              <w:jc w:val="center"/>
              <w:rPr>
                <w:b/>
                <w:szCs w:val="24"/>
              </w:rPr>
            </w:pPr>
            <w:r w:rsidRPr="008E63E4">
              <w:rPr>
                <w:b/>
                <w:szCs w:val="24"/>
              </w:rPr>
              <w:t>УТВЕРЖДАЮ</w:t>
            </w:r>
          </w:p>
          <w:p w14:paraId="6181AA1B" w14:textId="77777777" w:rsidR="00CC6702" w:rsidRPr="00CE0F00" w:rsidRDefault="00CE0F00" w:rsidP="00CC6702">
            <w:pPr>
              <w:spacing w:after="0"/>
              <w:ind w:firstLine="0"/>
              <w:contextualSpacing/>
              <w:jc w:val="center"/>
              <w:rPr>
                <w:sz w:val="22"/>
              </w:rPr>
            </w:pPr>
            <w:r>
              <w:rPr>
                <w:sz w:val="22"/>
              </w:rPr>
              <w:t>Преподаватель</w:t>
            </w:r>
          </w:p>
          <w:p w14:paraId="4667AD1E" w14:textId="48923311" w:rsidR="00CC6702" w:rsidRPr="008E63E4" w:rsidRDefault="00EF431B" w:rsidP="00CC6702">
            <w:pPr>
              <w:pStyle w:val="HTML"/>
              <w:contextualSpacing/>
              <w:jc w:val="right"/>
              <w:rPr>
                <w:rFonts w:ascii="Times New Roman" w:hAnsi="Times New Roman"/>
                <w:sz w:val="24"/>
                <w:lang w:val="ru-RU"/>
              </w:rPr>
            </w:pPr>
            <w:r>
              <w:rPr>
                <w:rFonts w:ascii="Times New Roman" w:hAnsi="Times New Roman"/>
                <w:sz w:val="24"/>
                <w:lang w:val="ru-RU"/>
              </w:rPr>
              <w:t>___________________</w:t>
            </w:r>
            <w:r w:rsidR="00CE0F00">
              <w:rPr>
                <w:rFonts w:ascii="Times New Roman" w:hAnsi="Times New Roman"/>
                <w:sz w:val="24"/>
                <w:lang w:val="ru-RU"/>
              </w:rPr>
              <w:t>С.А. Красникова</w:t>
            </w:r>
          </w:p>
          <w:p w14:paraId="1269338A" w14:textId="77777777" w:rsidR="00CC6702" w:rsidRPr="008E63E4" w:rsidRDefault="00CC6702" w:rsidP="00CC6702">
            <w:pPr>
              <w:pStyle w:val="HTML"/>
              <w:contextualSpacing/>
              <w:jc w:val="center"/>
              <w:rPr>
                <w:rFonts w:ascii="Times New Roman" w:hAnsi="Times New Roman"/>
                <w:sz w:val="16"/>
                <w:lang w:val="ru-RU"/>
              </w:rPr>
            </w:pPr>
            <w:r w:rsidRPr="008E63E4">
              <w:rPr>
                <w:rFonts w:ascii="Times New Roman" w:hAnsi="Times New Roman"/>
                <w:sz w:val="16"/>
                <w:lang w:val="ru-RU"/>
              </w:rPr>
              <w:t>(личная подпись)                             (расшифровка подписи)</w:t>
            </w:r>
          </w:p>
          <w:p w14:paraId="68EAEE3A" w14:textId="77777777" w:rsidR="00CC6702" w:rsidRPr="008E63E4" w:rsidRDefault="00CC6702" w:rsidP="00CE0F00">
            <w:pPr>
              <w:ind w:firstLine="0"/>
              <w:contextualSpacing/>
              <w:jc w:val="center"/>
            </w:pPr>
            <w:r w:rsidRPr="008E63E4">
              <w:rPr>
                <w:sz w:val="22"/>
              </w:rPr>
              <w:t>«___» ______________</w:t>
            </w:r>
            <w:r w:rsidR="00A420CD">
              <w:rPr>
                <w:sz w:val="22"/>
              </w:rPr>
              <w:t>20</w:t>
            </w:r>
            <w:r w:rsidR="00CE0F00">
              <w:rPr>
                <w:sz w:val="22"/>
              </w:rPr>
              <w:t>26</w:t>
            </w:r>
            <w:r w:rsidRPr="008E63E4">
              <w:rPr>
                <w:sz w:val="22"/>
              </w:rPr>
              <w:t xml:space="preserve"> г</w:t>
            </w:r>
          </w:p>
        </w:tc>
      </w:tr>
      <w:tr w:rsidR="008E63E4" w:rsidRPr="008E63E4" w14:paraId="7FE2CB10" w14:textId="77777777" w:rsidTr="00575E9C">
        <w:trPr>
          <w:trHeight w:hRule="exact" w:val="2985"/>
        </w:trPr>
        <w:tc>
          <w:tcPr>
            <w:tcW w:w="10207" w:type="dxa"/>
            <w:gridSpan w:val="3"/>
          </w:tcPr>
          <w:p w14:paraId="0B056129" w14:textId="77777777" w:rsidR="00650298" w:rsidRPr="008E63E4" w:rsidRDefault="00575E9C" w:rsidP="00575E9C">
            <w:pPr>
              <w:pStyle w:val="DocumentName"/>
              <w:ind w:left="0" w:right="0"/>
              <w:contextualSpacing/>
              <w:rPr>
                <w:caps/>
                <w:sz w:val="28"/>
                <w:szCs w:val="28"/>
              </w:rPr>
            </w:pPr>
            <w:r w:rsidRPr="008E63E4">
              <w:rPr>
                <w:caps/>
                <w:sz w:val="28"/>
                <w:szCs w:val="28"/>
              </w:rPr>
              <w:t>НАЗВАНИЕ СИСТЕМЫ</w:t>
            </w:r>
          </w:p>
          <w:p w14:paraId="686D25DA" w14:textId="77777777" w:rsidR="00CC6702" w:rsidRPr="008E63E4" w:rsidRDefault="00575E9C" w:rsidP="00575E9C">
            <w:pPr>
              <w:pStyle w:val="DocumentName"/>
              <w:ind w:left="0" w:right="0"/>
              <w:contextualSpacing/>
              <w:rPr>
                <w:sz w:val="28"/>
                <w:szCs w:val="28"/>
              </w:rPr>
            </w:pPr>
            <w:r w:rsidRPr="008E63E4">
              <w:rPr>
                <w:sz w:val="28"/>
                <w:szCs w:val="28"/>
              </w:rPr>
              <w:t>ТЕХНИЧЕСКОЕ ЗАДАНИЕ</w:t>
            </w:r>
          </w:p>
          <w:p w14:paraId="3E5212BB" w14:textId="77777777" w:rsidR="00CC6702" w:rsidRPr="008E63E4" w:rsidRDefault="00575E9C" w:rsidP="00575E9C">
            <w:pPr>
              <w:pStyle w:val="DocumentName"/>
              <w:ind w:left="0" w:right="0"/>
              <w:contextualSpacing/>
              <w:rPr>
                <w:b w:val="0"/>
                <w:sz w:val="24"/>
                <w:szCs w:val="24"/>
              </w:rPr>
            </w:pPr>
            <w:r w:rsidRPr="008E63E4">
              <w:rPr>
                <w:b w:val="0"/>
                <w:sz w:val="24"/>
                <w:szCs w:val="24"/>
              </w:rPr>
              <w:t>ШИФР</w:t>
            </w:r>
            <w:r w:rsidR="003320B9" w:rsidRPr="008E63E4">
              <w:rPr>
                <w:b w:val="0"/>
                <w:sz w:val="24"/>
                <w:szCs w:val="24"/>
              </w:rPr>
              <w:t>-ЛУ</w:t>
            </w:r>
          </w:p>
          <w:p w14:paraId="6DA57768" w14:textId="77777777" w:rsidR="00CC6702" w:rsidRPr="008E63E4" w:rsidRDefault="00CC6702" w:rsidP="00274172">
            <w:pPr>
              <w:ind w:firstLine="0"/>
              <w:contextualSpacing/>
              <w:jc w:val="center"/>
            </w:pPr>
            <w:r w:rsidRPr="008E63E4">
              <w:rPr>
                <w:szCs w:val="24"/>
              </w:rPr>
              <w:t xml:space="preserve">Версия </w:t>
            </w:r>
            <w:r w:rsidR="00CE0F00">
              <w:rPr>
                <w:szCs w:val="24"/>
              </w:rPr>
              <w:t>1.0</w:t>
            </w:r>
          </w:p>
        </w:tc>
      </w:tr>
      <w:tr w:rsidR="00CC6702" w:rsidRPr="008E63E4" w14:paraId="6ABA442B" w14:textId="77777777">
        <w:trPr>
          <w:trHeight w:hRule="exact" w:val="567"/>
        </w:trPr>
        <w:tc>
          <w:tcPr>
            <w:tcW w:w="4820" w:type="dxa"/>
          </w:tcPr>
          <w:p w14:paraId="3A950F70" w14:textId="77777777" w:rsidR="00CC6702" w:rsidRPr="008E63E4" w:rsidRDefault="00CC6702" w:rsidP="00CC6702">
            <w:pPr>
              <w:spacing w:line="240" w:lineRule="auto"/>
              <w:ind w:firstLine="0"/>
              <w:contextualSpacing/>
              <w:jc w:val="center"/>
              <w:rPr>
                <w:b/>
                <w:szCs w:val="24"/>
              </w:rPr>
            </w:pPr>
            <w:r w:rsidRPr="008E63E4">
              <w:rPr>
                <w:b/>
                <w:szCs w:val="24"/>
              </w:rPr>
              <w:t>СОГЛАСОВАНО</w:t>
            </w:r>
          </w:p>
        </w:tc>
        <w:tc>
          <w:tcPr>
            <w:tcW w:w="567" w:type="dxa"/>
          </w:tcPr>
          <w:p w14:paraId="037E0173" w14:textId="77777777" w:rsidR="00CC6702" w:rsidRPr="008E63E4" w:rsidRDefault="00CC6702" w:rsidP="00CC6702">
            <w:pPr>
              <w:spacing w:line="240" w:lineRule="auto"/>
              <w:ind w:firstLine="0"/>
              <w:contextualSpacing/>
              <w:jc w:val="center"/>
              <w:rPr>
                <w:b/>
                <w:szCs w:val="24"/>
              </w:rPr>
            </w:pPr>
          </w:p>
        </w:tc>
        <w:tc>
          <w:tcPr>
            <w:tcW w:w="4820" w:type="dxa"/>
          </w:tcPr>
          <w:p w14:paraId="140A5061" w14:textId="77777777" w:rsidR="00CC6702" w:rsidRPr="008E63E4" w:rsidRDefault="00CC6702" w:rsidP="00CC6702">
            <w:pPr>
              <w:spacing w:line="240" w:lineRule="auto"/>
              <w:ind w:firstLine="0"/>
              <w:contextualSpacing/>
              <w:jc w:val="center"/>
              <w:rPr>
                <w:b/>
                <w:szCs w:val="24"/>
              </w:rPr>
            </w:pPr>
            <w:r w:rsidRPr="008E63E4">
              <w:rPr>
                <w:b/>
                <w:szCs w:val="24"/>
              </w:rPr>
              <w:t>Представители организации Разработчика</w:t>
            </w:r>
          </w:p>
        </w:tc>
      </w:tr>
      <w:tr w:rsidR="008E63E4" w:rsidRPr="008E63E4" w14:paraId="62A8D431" w14:textId="77777777">
        <w:trPr>
          <w:trHeight w:hRule="exact" w:val="1418"/>
        </w:trPr>
        <w:tc>
          <w:tcPr>
            <w:tcW w:w="4820" w:type="dxa"/>
          </w:tcPr>
          <w:p w14:paraId="06D628E6" w14:textId="77777777" w:rsidR="00CE0F00" w:rsidRPr="008E63E4" w:rsidRDefault="00CE0F00" w:rsidP="00CE0F00">
            <w:pPr>
              <w:spacing w:after="0"/>
              <w:ind w:firstLine="0"/>
              <w:contextualSpacing/>
              <w:jc w:val="center"/>
              <w:rPr>
                <w:sz w:val="22"/>
              </w:rPr>
            </w:pPr>
            <w:r>
              <w:rPr>
                <w:sz w:val="22"/>
              </w:rPr>
              <w:t>Руководитель проекта НОСТРО</w:t>
            </w:r>
          </w:p>
          <w:p w14:paraId="60EBBC05" w14:textId="77777777" w:rsidR="00CC6702" w:rsidRPr="008E63E4" w:rsidRDefault="00CE0F00" w:rsidP="00CC6702">
            <w:pPr>
              <w:pStyle w:val="HTML"/>
              <w:ind w:left="720"/>
              <w:contextualSpacing/>
              <w:jc w:val="center"/>
              <w:rPr>
                <w:rFonts w:ascii="Times New Roman" w:hAnsi="Times New Roman"/>
                <w:sz w:val="24"/>
                <w:lang w:val="ru-RU"/>
              </w:rPr>
            </w:pPr>
            <w:r>
              <w:rPr>
                <w:rFonts w:ascii="Times New Roman" w:hAnsi="Times New Roman"/>
                <w:sz w:val="24"/>
                <w:lang w:val="ru-RU"/>
              </w:rPr>
              <w:t>_______________А.Н. Яцковская</w:t>
            </w:r>
          </w:p>
          <w:p w14:paraId="4E98FC0F" w14:textId="7D3E22B3" w:rsidR="00CC6702" w:rsidRPr="008E63E4" w:rsidRDefault="00CC6702" w:rsidP="00E43C7F">
            <w:pPr>
              <w:pStyle w:val="HTML"/>
              <w:ind w:left="720"/>
              <w:contextualSpacing/>
              <w:jc w:val="right"/>
              <w:rPr>
                <w:rFonts w:ascii="Times New Roman" w:hAnsi="Times New Roman"/>
                <w:sz w:val="16"/>
                <w:lang w:val="ru-RU"/>
              </w:rPr>
            </w:pPr>
            <w:r w:rsidRPr="008E63E4">
              <w:rPr>
                <w:rFonts w:ascii="Times New Roman" w:hAnsi="Times New Roman"/>
                <w:sz w:val="16"/>
                <w:lang w:val="ru-RU"/>
              </w:rPr>
              <w:t xml:space="preserve">(личная подпись)        </w:t>
            </w:r>
            <w:r w:rsidR="00E43C7F">
              <w:rPr>
                <w:rFonts w:ascii="Times New Roman" w:hAnsi="Times New Roman"/>
                <w:sz w:val="16"/>
                <w:lang w:val="ru-RU"/>
              </w:rPr>
              <w:t xml:space="preserve"> </w:t>
            </w:r>
            <w:r w:rsidRPr="008E63E4">
              <w:rPr>
                <w:rFonts w:ascii="Times New Roman" w:hAnsi="Times New Roman"/>
                <w:sz w:val="16"/>
                <w:lang w:val="ru-RU"/>
              </w:rPr>
              <w:t>(расшифровка подписи)</w:t>
            </w:r>
          </w:p>
          <w:p w14:paraId="5E0AA908" w14:textId="77777777" w:rsidR="00CC6702" w:rsidRPr="008E63E4" w:rsidRDefault="00CC6702" w:rsidP="00CE0F00">
            <w:pPr>
              <w:ind w:firstLine="0"/>
              <w:contextualSpacing/>
              <w:jc w:val="center"/>
            </w:pPr>
            <w:r w:rsidRPr="008E63E4">
              <w:rPr>
                <w:sz w:val="22"/>
              </w:rPr>
              <w:t>«___» ______________</w:t>
            </w:r>
            <w:r w:rsidR="00A420CD">
              <w:rPr>
                <w:sz w:val="22"/>
              </w:rPr>
              <w:t>20</w:t>
            </w:r>
            <w:r w:rsidR="00CE0F00">
              <w:rPr>
                <w:sz w:val="22"/>
              </w:rPr>
              <w:t>26</w:t>
            </w:r>
            <w:r w:rsidRPr="008E63E4">
              <w:rPr>
                <w:sz w:val="22"/>
              </w:rPr>
              <w:t xml:space="preserve"> г</w:t>
            </w:r>
          </w:p>
        </w:tc>
        <w:tc>
          <w:tcPr>
            <w:tcW w:w="567" w:type="dxa"/>
          </w:tcPr>
          <w:p w14:paraId="5A039316" w14:textId="77777777" w:rsidR="00CC6702" w:rsidRPr="008E63E4" w:rsidRDefault="00CC6702" w:rsidP="00CC6702">
            <w:pPr>
              <w:ind w:firstLine="0"/>
              <w:contextualSpacing/>
            </w:pPr>
          </w:p>
        </w:tc>
        <w:tc>
          <w:tcPr>
            <w:tcW w:w="4820" w:type="dxa"/>
          </w:tcPr>
          <w:p w14:paraId="562EA482" w14:textId="77777777" w:rsidR="00CC6702" w:rsidRPr="008E63E4" w:rsidRDefault="00CE0F00" w:rsidP="00CC6702">
            <w:pPr>
              <w:spacing w:after="0"/>
              <w:ind w:firstLine="0"/>
              <w:contextualSpacing/>
              <w:jc w:val="center"/>
              <w:rPr>
                <w:sz w:val="22"/>
              </w:rPr>
            </w:pPr>
            <w:r>
              <w:rPr>
                <w:sz w:val="22"/>
              </w:rPr>
              <w:t>Руководитель проекта</w:t>
            </w:r>
          </w:p>
          <w:p w14:paraId="5669F02F" w14:textId="77777777" w:rsidR="00CC6702" w:rsidRPr="008E63E4" w:rsidRDefault="00CE0F00" w:rsidP="00CC6702">
            <w:pPr>
              <w:pStyle w:val="HTML"/>
              <w:ind w:left="720"/>
              <w:contextualSpacing/>
              <w:jc w:val="center"/>
              <w:rPr>
                <w:rFonts w:ascii="Times New Roman" w:hAnsi="Times New Roman"/>
                <w:sz w:val="24"/>
                <w:lang w:val="ru-RU"/>
              </w:rPr>
            </w:pPr>
            <w:r>
              <w:rPr>
                <w:rFonts w:ascii="Times New Roman" w:hAnsi="Times New Roman"/>
                <w:sz w:val="24"/>
                <w:lang w:val="ru-RU"/>
              </w:rPr>
              <w:t>______________</w:t>
            </w:r>
            <w:r w:rsidR="00CC6702" w:rsidRPr="008E63E4">
              <w:rPr>
                <w:rFonts w:ascii="Times New Roman" w:hAnsi="Times New Roman"/>
                <w:sz w:val="24"/>
                <w:lang w:val="ru-RU"/>
              </w:rPr>
              <w:t>__</w:t>
            </w:r>
            <w:r>
              <w:rPr>
                <w:rFonts w:ascii="Times New Roman" w:hAnsi="Times New Roman"/>
                <w:sz w:val="24"/>
                <w:lang w:val="ru-RU"/>
              </w:rPr>
              <w:t>С.В. Наумкин</w:t>
            </w:r>
          </w:p>
          <w:p w14:paraId="39301690" w14:textId="6F0A47C0" w:rsidR="00CC6702" w:rsidRPr="008E63E4" w:rsidRDefault="00CC6702" w:rsidP="00E43C7F">
            <w:pPr>
              <w:pStyle w:val="HTML"/>
              <w:ind w:left="720"/>
              <w:contextualSpacing/>
              <w:jc w:val="right"/>
              <w:rPr>
                <w:rFonts w:ascii="Times New Roman" w:hAnsi="Times New Roman"/>
                <w:sz w:val="16"/>
                <w:lang w:val="ru-RU"/>
              </w:rPr>
            </w:pPr>
            <w:r w:rsidRPr="008E63E4">
              <w:rPr>
                <w:rFonts w:ascii="Times New Roman" w:hAnsi="Times New Roman"/>
                <w:sz w:val="16"/>
                <w:lang w:val="ru-RU"/>
              </w:rPr>
              <w:t xml:space="preserve">(личная подпись)    </w:t>
            </w:r>
            <w:r w:rsidR="00E43C7F">
              <w:rPr>
                <w:rFonts w:ascii="Times New Roman" w:hAnsi="Times New Roman"/>
                <w:sz w:val="16"/>
                <w:lang w:val="ru-RU"/>
              </w:rPr>
              <w:t xml:space="preserve"> </w:t>
            </w:r>
            <w:r w:rsidRPr="008E63E4">
              <w:rPr>
                <w:rFonts w:ascii="Times New Roman" w:hAnsi="Times New Roman"/>
                <w:sz w:val="16"/>
                <w:lang w:val="ru-RU"/>
              </w:rPr>
              <w:t>(расшифровка подписи)</w:t>
            </w:r>
          </w:p>
          <w:p w14:paraId="04DE63D7" w14:textId="77777777" w:rsidR="00CC6702" w:rsidRPr="008E63E4" w:rsidRDefault="00CC6702" w:rsidP="00CE0F00">
            <w:pPr>
              <w:ind w:firstLine="0"/>
              <w:contextualSpacing/>
              <w:jc w:val="center"/>
            </w:pPr>
            <w:r w:rsidRPr="008E63E4">
              <w:rPr>
                <w:sz w:val="22"/>
              </w:rPr>
              <w:t>«___» ______________</w:t>
            </w:r>
            <w:r w:rsidR="00A420CD">
              <w:rPr>
                <w:sz w:val="22"/>
              </w:rPr>
              <w:t>20</w:t>
            </w:r>
            <w:r w:rsidR="00CE0F00">
              <w:rPr>
                <w:sz w:val="22"/>
              </w:rPr>
              <w:t>26</w:t>
            </w:r>
            <w:r w:rsidRPr="008E63E4">
              <w:rPr>
                <w:sz w:val="22"/>
              </w:rPr>
              <w:t xml:space="preserve"> г</w:t>
            </w:r>
          </w:p>
        </w:tc>
      </w:tr>
      <w:tr w:rsidR="00CC6702" w:rsidRPr="008E63E4" w14:paraId="3BDDCD80" w14:textId="77777777">
        <w:trPr>
          <w:trHeight w:hRule="exact" w:val="1418"/>
        </w:trPr>
        <w:tc>
          <w:tcPr>
            <w:tcW w:w="4820" w:type="dxa"/>
          </w:tcPr>
          <w:p w14:paraId="01E158A3" w14:textId="77777777" w:rsidR="00CC6702" w:rsidRPr="008E63E4" w:rsidRDefault="00CC6702" w:rsidP="00CC6702">
            <w:pPr>
              <w:spacing w:after="0"/>
              <w:ind w:firstLine="0"/>
              <w:contextualSpacing/>
              <w:jc w:val="center"/>
            </w:pPr>
          </w:p>
        </w:tc>
        <w:tc>
          <w:tcPr>
            <w:tcW w:w="567" w:type="dxa"/>
          </w:tcPr>
          <w:p w14:paraId="3D1209DB" w14:textId="77777777" w:rsidR="00CC6702" w:rsidRPr="008E63E4" w:rsidRDefault="00CC6702" w:rsidP="00CC6702">
            <w:pPr>
              <w:ind w:firstLine="0"/>
              <w:contextualSpacing/>
            </w:pPr>
          </w:p>
        </w:tc>
        <w:tc>
          <w:tcPr>
            <w:tcW w:w="4820" w:type="dxa"/>
          </w:tcPr>
          <w:p w14:paraId="7810E994" w14:textId="77777777" w:rsidR="00CC6702" w:rsidRPr="008E63E4" w:rsidRDefault="00CC6702" w:rsidP="00CC6702">
            <w:pPr>
              <w:spacing w:after="0"/>
              <w:ind w:firstLine="0"/>
              <w:contextualSpacing/>
              <w:jc w:val="center"/>
            </w:pPr>
          </w:p>
        </w:tc>
      </w:tr>
      <w:tr w:rsidR="008E63E4" w:rsidRPr="008E63E4" w14:paraId="7E0A89A2" w14:textId="77777777">
        <w:trPr>
          <w:trHeight w:hRule="exact" w:val="1418"/>
        </w:trPr>
        <w:tc>
          <w:tcPr>
            <w:tcW w:w="4820" w:type="dxa"/>
          </w:tcPr>
          <w:p w14:paraId="47216F5B" w14:textId="77777777" w:rsidR="00CC6702" w:rsidRPr="008E63E4" w:rsidRDefault="00CC6702" w:rsidP="00CC6702">
            <w:pPr>
              <w:spacing w:after="0"/>
              <w:ind w:firstLine="0"/>
              <w:contextualSpacing/>
              <w:jc w:val="center"/>
            </w:pPr>
          </w:p>
        </w:tc>
        <w:tc>
          <w:tcPr>
            <w:tcW w:w="567" w:type="dxa"/>
          </w:tcPr>
          <w:p w14:paraId="68B9D750" w14:textId="77777777" w:rsidR="00CC6702" w:rsidRPr="008E63E4" w:rsidRDefault="00CC6702" w:rsidP="00CC6702">
            <w:pPr>
              <w:ind w:firstLine="0"/>
              <w:contextualSpacing/>
            </w:pPr>
          </w:p>
        </w:tc>
        <w:tc>
          <w:tcPr>
            <w:tcW w:w="4820" w:type="dxa"/>
          </w:tcPr>
          <w:p w14:paraId="3C860F6C" w14:textId="77777777" w:rsidR="00CC6702" w:rsidRPr="008E63E4" w:rsidRDefault="00CC6702" w:rsidP="00CC6702">
            <w:pPr>
              <w:spacing w:after="0"/>
              <w:ind w:firstLine="0"/>
              <w:contextualSpacing/>
              <w:jc w:val="center"/>
            </w:pPr>
          </w:p>
        </w:tc>
      </w:tr>
      <w:tr w:rsidR="00575E9C" w:rsidRPr="008E63E4" w14:paraId="30B0CED6" w14:textId="77777777">
        <w:trPr>
          <w:trHeight w:hRule="exact" w:val="1418"/>
        </w:trPr>
        <w:tc>
          <w:tcPr>
            <w:tcW w:w="4820" w:type="dxa"/>
          </w:tcPr>
          <w:p w14:paraId="754EFF2A" w14:textId="77777777" w:rsidR="00575E9C" w:rsidRPr="008E63E4" w:rsidRDefault="00575E9C" w:rsidP="00CC6702">
            <w:pPr>
              <w:spacing w:after="0"/>
              <w:ind w:firstLine="0"/>
              <w:contextualSpacing/>
              <w:jc w:val="center"/>
            </w:pPr>
          </w:p>
        </w:tc>
        <w:tc>
          <w:tcPr>
            <w:tcW w:w="567" w:type="dxa"/>
          </w:tcPr>
          <w:p w14:paraId="729FDD13" w14:textId="77777777" w:rsidR="00575E9C" w:rsidRPr="008E63E4" w:rsidRDefault="00575E9C" w:rsidP="00CC6702">
            <w:pPr>
              <w:ind w:firstLine="0"/>
              <w:contextualSpacing/>
            </w:pPr>
          </w:p>
        </w:tc>
        <w:tc>
          <w:tcPr>
            <w:tcW w:w="4820" w:type="dxa"/>
          </w:tcPr>
          <w:p w14:paraId="79F1149D" w14:textId="77777777" w:rsidR="00575E9C" w:rsidRPr="008E63E4" w:rsidRDefault="00575E9C" w:rsidP="00CC6702">
            <w:pPr>
              <w:spacing w:after="0"/>
              <w:ind w:firstLine="0"/>
              <w:contextualSpacing/>
              <w:jc w:val="center"/>
            </w:pPr>
          </w:p>
        </w:tc>
      </w:tr>
      <w:tr w:rsidR="008E63E4" w:rsidRPr="008E63E4" w14:paraId="1769E365" w14:textId="77777777">
        <w:trPr>
          <w:trHeight w:hRule="exact" w:val="284"/>
        </w:trPr>
        <w:tc>
          <w:tcPr>
            <w:tcW w:w="10207" w:type="dxa"/>
            <w:gridSpan w:val="3"/>
          </w:tcPr>
          <w:p w14:paraId="09FBAEB4" w14:textId="77777777" w:rsidR="00CC6702" w:rsidRPr="008E63E4" w:rsidRDefault="00A420CD" w:rsidP="00CE0F00">
            <w:pPr>
              <w:spacing w:after="0"/>
              <w:ind w:firstLine="0"/>
              <w:contextualSpacing/>
              <w:jc w:val="center"/>
            </w:pPr>
            <w:r>
              <w:t>20</w:t>
            </w:r>
            <w:r w:rsidR="00CE0F00">
              <w:t>26</w:t>
            </w:r>
          </w:p>
        </w:tc>
      </w:tr>
    </w:tbl>
    <w:p w14:paraId="54454F6A" w14:textId="77777777" w:rsidR="00394FC7" w:rsidRPr="008E63E4" w:rsidRDefault="00394FC7" w:rsidP="00CC6702">
      <w:pPr>
        <w:pStyle w:val="SystemName"/>
        <w:spacing w:before="0" w:after="0"/>
        <w:jc w:val="both"/>
        <w:rPr>
          <w:lang w:val="ru-RU"/>
        </w:rPr>
        <w:sectPr w:rsidR="00394FC7" w:rsidRPr="008E63E4" w:rsidSect="00E35518">
          <w:footerReference w:type="even" r:id="rId7"/>
          <w:footerReference w:type="default" r:id="rId8"/>
          <w:pgSz w:w="11906" w:h="16838" w:code="9"/>
          <w:pgMar w:top="1134" w:right="850" w:bottom="1134" w:left="1701" w:header="709" w:footer="709" w:gutter="0"/>
          <w:pgNumType w:start="2"/>
          <w:cols w:space="708"/>
          <w:titlePg/>
          <w:docGrid w:linePitch="360"/>
        </w:sect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55"/>
      </w:tblGrid>
      <w:tr w:rsidR="008E63E4" w:rsidRPr="008E63E4" w14:paraId="008C4B5C" w14:textId="77777777" w:rsidTr="008E63E4">
        <w:trPr>
          <w:trHeight w:hRule="exact" w:val="975"/>
        </w:trPr>
        <w:tc>
          <w:tcPr>
            <w:tcW w:w="10421" w:type="dxa"/>
          </w:tcPr>
          <w:p w14:paraId="0204786B" w14:textId="77777777" w:rsidR="00575E9C" w:rsidRPr="008E63E4" w:rsidRDefault="00575E9C" w:rsidP="00A14B8B">
            <w:pPr>
              <w:pStyle w:val="SystemName"/>
              <w:spacing w:before="0" w:after="0"/>
              <w:ind w:left="25"/>
              <w:contextualSpacing/>
              <w:rPr>
                <w:lang w:val="ru-RU"/>
              </w:rPr>
            </w:pPr>
            <w:r w:rsidRPr="008E63E4">
              <w:rPr>
                <w:sz w:val="28"/>
                <w:lang w:val="ru-RU"/>
              </w:rPr>
              <w:lastRenderedPageBreak/>
              <w:t>ОРГАНИЗАЦИЯ</w:t>
            </w:r>
          </w:p>
        </w:tc>
      </w:tr>
      <w:tr w:rsidR="00A14B8B" w:rsidRPr="008E63E4" w14:paraId="23D80FCC" w14:textId="77777777">
        <w:trPr>
          <w:trHeight w:hRule="exact" w:val="964"/>
        </w:trPr>
        <w:tc>
          <w:tcPr>
            <w:tcW w:w="10421" w:type="dxa"/>
          </w:tcPr>
          <w:p w14:paraId="2133BB87" w14:textId="77777777" w:rsidR="00A14B8B" w:rsidRPr="008E63E4" w:rsidRDefault="00A14B8B" w:rsidP="00A14B8B">
            <w:pPr>
              <w:spacing w:after="0"/>
              <w:ind w:firstLine="0"/>
              <w:contextualSpacing/>
              <w:rPr>
                <w:szCs w:val="24"/>
              </w:rPr>
            </w:pPr>
            <w:r w:rsidRPr="008E63E4">
              <w:rPr>
                <w:szCs w:val="24"/>
              </w:rPr>
              <w:t>Утвержден</w:t>
            </w:r>
          </w:p>
          <w:p w14:paraId="58ADEFDE" w14:textId="77777777" w:rsidR="00A14B8B" w:rsidRPr="008E63E4" w:rsidRDefault="00575E9C" w:rsidP="00A14B8B">
            <w:pPr>
              <w:ind w:firstLine="0"/>
              <w:contextualSpacing/>
              <w:rPr>
                <w:szCs w:val="24"/>
              </w:rPr>
            </w:pPr>
            <w:r w:rsidRPr="008E63E4">
              <w:rPr>
                <w:szCs w:val="24"/>
              </w:rPr>
              <w:t>ШИФР</w:t>
            </w:r>
            <w:r w:rsidR="00A14B8B" w:rsidRPr="008E63E4">
              <w:rPr>
                <w:szCs w:val="24"/>
              </w:rPr>
              <w:t>-ЛУ</w:t>
            </w:r>
          </w:p>
        </w:tc>
      </w:tr>
      <w:tr w:rsidR="00A14B8B" w:rsidRPr="008E63E4" w14:paraId="4E66EAFA" w14:textId="77777777" w:rsidTr="00E35518">
        <w:trPr>
          <w:trHeight w:hRule="exact" w:val="11238"/>
        </w:trPr>
        <w:tc>
          <w:tcPr>
            <w:tcW w:w="10421" w:type="dxa"/>
          </w:tcPr>
          <w:p w14:paraId="32E2D5BC" w14:textId="77777777" w:rsidR="00CE0F00" w:rsidRPr="00CE0F00" w:rsidRDefault="00CE0F00" w:rsidP="00CE0F00">
            <w:pPr>
              <w:pStyle w:val="DocumentName"/>
              <w:contextualSpacing/>
              <w:rPr>
                <w:caps/>
                <w:sz w:val="28"/>
                <w:szCs w:val="28"/>
              </w:rPr>
            </w:pPr>
            <w:r w:rsidRPr="00CE0F00">
              <w:rPr>
                <w:caps/>
                <w:sz w:val="28"/>
                <w:szCs w:val="28"/>
              </w:rPr>
              <w:t>АИС «Платежи и позиции</w:t>
            </w:r>
          </w:p>
          <w:p w14:paraId="432E51DB" w14:textId="77777777" w:rsidR="00CE0F00" w:rsidRDefault="00CE0F00" w:rsidP="00CE0F00">
            <w:pPr>
              <w:pStyle w:val="DocumentName"/>
              <w:ind w:left="0" w:right="0"/>
              <w:contextualSpacing/>
              <w:rPr>
                <w:caps/>
                <w:sz w:val="28"/>
                <w:szCs w:val="28"/>
              </w:rPr>
            </w:pPr>
            <w:r w:rsidRPr="00CE0F00">
              <w:rPr>
                <w:caps/>
                <w:sz w:val="28"/>
                <w:szCs w:val="28"/>
              </w:rPr>
              <w:t>по счетам НОСТРО»</w:t>
            </w:r>
          </w:p>
          <w:p w14:paraId="6307201D" w14:textId="77777777" w:rsidR="00575E9C" w:rsidRPr="008E63E4" w:rsidRDefault="00575E9C" w:rsidP="00CE0F00">
            <w:pPr>
              <w:pStyle w:val="DocumentName"/>
              <w:ind w:left="0" w:right="0"/>
              <w:contextualSpacing/>
              <w:rPr>
                <w:sz w:val="28"/>
                <w:szCs w:val="28"/>
              </w:rPr>
            </w:pPr>
            <w:r w:rsidRPr="008E63E4">
              <w:rPr>
                <w:sz w:val="28"/>
                <w:szCs w:val="28"/>
              </w:rPr>
              <w:t>ТЕХНИЧЕСКОЕ ЗАДАНИЕ</w:t>
            </w:r>
          </w:p>
          <w:p w14:paraId="2367E568" w14:textId="77777777" w:rsidR="00A14B8B" w:rsidRPr="008E63E4" w:rsidRDefault="00575E9C" w:rsidP="00A14B8B">
            <w:pPr>
              <w:pStyle w:val="DocumentName"/>
              <w:ind w:left="0" w:right="284"/>
              <w:contextualSpacing/>
              <w:rPr>
                <w:b w:val="0"/>
                <w:sz w:val="24"/>
                <w:szCs w:val="24"/>
              </w:rPr>
            </w:pPr>
            <w:r w:rsidRPr="008E63E4">
              <w:rPr>
                <w:b w:val="0"/>
                <w:sz w:val="24"/>
                <w:szCs w:val="24"/>
              </w:rPr>
              <w:t>ШИФР</w:t>
            </w:r>
          </w:p>
          <w:p w14:paraId="63D89DB2" w14:textId="77777777" w:rsidR="00A14B8B" w:rsidRPr="008E63E4" w:rsidRDefault="00A14B8B" w:rsidP="00A14B8B">
            <w:pPr>
              <w:pStyle w:val="DocumentName"/>
              <w:tabs>
                <w:tab w:val="left" w:pos="1605"/>
              </w:tabs>
              <w:ind w:left="0" w:right="284"/>
              <w:contextualSpacing/>
              <w:rPr>
                <w:b w:val="0"/>
                <w:sz w:val="24"/>
                <w:szCs w:val="24"/>
              </w:rPr>
            </w:pPr>
            <w:r w:rsidRPr="008E63E4">
              <w:rPr>
                <w:b w:val="0"/>
                <w:sz w:val="24"/>
                <w:szCs w:val="24"/>
              </w:rPr>
              <w:t xml:space="preserve">Листов </w:t>
            </w:r>
            <w:r w:rsidRPr="008E63E4">
              <w:rPr>
                <w:b w:val="0"/>
                <w:sz w:val="24"/>
                <w:szCs w:val="24"/>
              </w:rPr>
              <w:fldChar w:fldCharType="begin"/>
            </w:r>
            <w:r w:rsidRPr="008E63E4">
              <w:rPr>
                <w:b w:val="0"/>
                <w:sz w:val="24"/>
                <w:szCs w:val="24"/>
              </w:rPr>
              <w:instrText xml:space="preserve"> SECTIONPAGES   \* MERGEFORMAT </w:instrText>
            </w:r>
            <w:r w:rsidRPr="008E63E4">
              <w:rPr>
                <w:b w:val="0"/>
                <w:sz w:val="24"/>
                <w:szCs w:val="24"/>
              </w:rPr>
              <w:fldChar w:fldCharType="separate"/>
            </w:r>
            <w:r w:rsidR="00E35518">
              <w:rPr>
                <w:b w:val="0"/>
                <w:noProof/>
                <w:sz w:val="24"/>
                <w:szCs w:val="24"/>
              </w:rPr>
              <w:t>38</w:t>
            </w:r>
            <w:r w:rsidRPr="008E63E4">
              <w:rPr>
                <w:b w:val="0"/>
                <w:sz w:val="24"/>
                <w:szCs w:val="24"/>
              </w:rPr>
              <w:fldChar w:fldCharType="end"/>
            </w:r>
          </w:p>
          <w:p w14:paraId="0826AA7B" w14:textId="77777777" w:rsidR="00A14B8B" w:rsidRPr="008E63E4" w:rsidRDefault="00A14B8B" w:rsidP="00E35518">
            <w:pPr>
              <w:pStyle w:val="DocumentName"/>
              <w:ind w:left="0" w:right="284"/>
              <w:contextualSpacing/>
            </w:pPr>
            <w:r w:rsidRPr="008E63E4">
              <w:rPr>
                <w:b w:val="0"/>
                <w:sz w:val="24"/>
                <w:szCs w:val="24"/>
              </w:rPr>
              <w:t xml:space="preserve">Версия </w:t>
            </w:r>
            <w:r w:rsidR="00CE0F00">
              <w:rPr>
                <w:b w:val="0"/>
                <w:sz w:val="24"/>
                <w:szCs w:val="24"/>
              </w:rPr>
              <w:t>1.0</w:t>
            </w:r>
          </w:p>
        </w:tc>
      </w:tr>
      <w:tr w:rsidR="008E63E4" w:rsidRPr="008E63E4" w14:paraId="15AE9A1E" w14:textId="77777777">
        <w:trPr>
          <w:trHeight w:hRule="exact" w:val="284"/>
        </w:trPr>
        <w:tc>
          <w:tcPr>
            <w:tcW w:w="10421" w:type="dxa"/>
          </w:tcPr>
          <w:p w14:paraId="5D515ECC" w14:textId="77777777" w:rsidR="00A14B8B" w:rsidRPr="008E63E4" w:rsidRDefault="00CE0F00" w:rsidP="00575E9C">
            <w:pPr>
              <w:ind w:firstLine="0"/>
              <w:contextualSpacing/>
              <w:jc w:val="center"/>
              <w:rPr>
                <w:szCs w:val="24"/>
              </w:rPr>
            </w:pPr>
            <w:r>
              <w:rPr>
                <w:szCs w:val="24"/>
              </w:rPr>
              <w:t>2026</w:t>
            </w:r>
          </w:p>
        </w:tc>
      </w:tr>
    </w:tbl>
    <w:p w14:paraId="665B3ADA" w14:textId="77777777" w:rsidR="003D7918" w:rsidRPr="008E63E4" w:rsidRDefault="0062089C" w:rsidP="00932917">
      <w:pPr>
        <w:ind w:firstLine="0"/>
        <w:jc w:val="center"/>
        <w:rPr>
          <w:b/>
          <w:caps/>
          <w:sz w:val="28"/>
          <w:szCs w:val="28"/>
        </w:rPr>
      </w:pPr>
      <w:r w:rsidRPr="008E63E4">
        <w:br w:type="page"/>
      </w:r>
      <w:r w:rsidR="003D7918" w:rsidRPr="008E63E4">
        <w:rPr>
          <w:b/>
          <w:caps/>
          <w:sz w:val="28"/>
          <w:szCs w:val="28"/>
        </w:rPr>
        <w:lastRenderedPageBreak/>
        <w:t>Аннотация</w:t>
      </w:r>
    </w:p>
    <w:p w14:paraId="54EDA1C0" w14:textId="28EC47DA" w:rsidR="006903F9" w:rsidRPr="008E63E4" w:rsidRDefault="00AC3CF4" w:rsidP="00BF4C89">
      <w:pPr>
        <w:pStyle w:val="afc"/>
      </w:pPr>
      <w:r w:rsidRPr="00AC3CF4">
        <w:t>Настоящий документ представляет собой Техническое задание (ТЗ) на создание Автоматизированной информационной системы «Платежи и позиции по счетам НОСТРО» (АИС «НОСТРО»). Документ разработан в соответствии с требованиями ГОСТ 34.602-2020 и Уставом проекта от 23.09.2026. ТЗ определяет назначение, цели создания, требования к системе в целом, к функциям, видам обеспечения, а также состав и сроки выполнения работ.</w:t>
      </w:r>
    </w:p>
    <w:p w14:paraId="3B631373" w14:textId="77777777" w:rsidR="006903F9" w:rsidRPr="008E63E4" w:rsidRDefault="006903F9" w:rsidP="00BF4C89">
      <w:pPr>
        <w:pStyle w:val="afc"/>
      </w:pPr>
    </w:p>
    <w:p w14:paraId="62EDEE4E" w14:textId="77777777" w:rsidR="006C4DA6" w:rsidRPr="008E63E4" w:rsidRDefault="006C4DA6" w:rsidP="006C4DA6"/>
    <w:p w14:paraId="5CDC03C5" w14:textId="77777777" w:rsidR="00373ADD" w:rsidRPr="008E63E4" w:rsidRDefault="00373ADD" w:rsidP="002B182F">
      <w:pPr>
        <w:ind w:firstLine="0"/>
        <w:jc w:val="center"/>
        <w:rPr>
          <w:b/>
          <w:sz w:val="28"/>
          <w:szCs w:val="28"/>
        </w:rPr>
      </w:pPr>
      <w:r w:rsidRPr="008E63E4">
        <w:br w:type="page"/>
      </w:r>
      <w:r w:rsidR="00FA4BF1" w:rsidRPr="008E63E4">
        <w:rPr>
          <w:b/>
          <w:sz w:val="28"/>
          <w:szCs w:val="28"/>
        </w:rPr>
        <w:lastRenderedPageBreak/>
        <w:t>СОДЕРЖАНИЕ</w:t>
      </w:r>
    </w:p>
    <w:p w14:paraId="7F8989CF" w14:textId="77777777" w:rsidR="00F24DA9" w:rsidRDefault="005860C1">
      <w:pPr>
        <w:pStyle w:val="12"/>
        <w:rPr>
          <w:rFonts w:asciiTheme="minorHAnsi" w:eastAsiaTheme="minorEastAsia" w:hAnsiTheme="minorHAnsi" w:cstheme="minorBidi"/>
          <w:b w:val="0"/>
          <w:caps w:val="0"/>
          <w:noProof/>
          <w:sz w:val="22"/>
          <w:lang w:eastAsia="ru-RU"/>
        </w:rPr>
      </w:pPr>
      <w:r w:rsidRPr="008E63E4">
        <w:rPr>
          <w:highlight w:val="yellow"/>
        </w:rPr>
        <w:fldChar w:fldCharType="begin"/>
      </w:r>
      <w:r w:rsidRPr="008E63E4">
        <w:rPr>
          <w:highlight w:val="yellow"/>
        </w:rPr>
        <w:instrText xml:space="preserve"> TOC \o "1-3" \h \z \u </w:instrText>
      </w:r>
      <w:r w:rsidRPr="008E63E4">
        <w:rPr>
          <w:highlight w:val="yellow"/>
        </w:rPr>
        <w:fldChar w:fldCharType="separate"/>
      </w:r>
      <w:hyperlink w:anchor="_Toc243045296" w:history="1">
        <w:r w:rsidR="00F24DA9" w:rsidRPr="00885AB1">
          <w:rPr>
            <w:rStyle w:val="af9"/>
            <w:noProof/>
          </w:rPr>
          <w:t>1</w:t>
        </w:r>
        <w:r w:rsidR="00F24DA9">
          <w:rPr>
            <w:rFonts w:asciiTheme="minorHAnsi" w:eastAsiaTheme="minorEastAsia" w:hAnsiTheme="minorHAnsi" w:cstheme="minorBidi"/>
            <w:b w:val="0"/>
            <w:caps w:val="0"/>
            <w:noProof/>
            <w:sz w:val="22"/>
            <w:lang w:eastAsia="ru-RU"/>
          </w:rPr>
          <w:tab/>
        </w:r>
        <w:r w:rsidR="00F24DA9" w:rsidRPr="00885AB1">
          <w:rPr>
            <w:rStyle w:val="af9"/>
            <w:noProof/>
          </w:rPr>
          <w:t>Общие сведения</w:t>
        </w:r>
        <w:r w:rsidR="00F24DA9">
          <w:rPr>
            <w:noProof/>
            <w:webHidden/>
          </w:rPr>
          <w:tab/>
        </w:r>
        <w:r w:rsidR="00F24DA9">
          <w:rPr>
            <w:noProof/>
            <w:webHidden/>
          </w:rPr>
          <w:fldChar w:fldCharType="begin"/>
        </w:r>
        <w:r w:rsidR="00F24DA9">
          <w:rPr>
            <w:noProof/>
            <w:webHidden/>
          </w:rPr>
          <w:instrText xml:space="preserve"> PAGEREF _Toc243045296 \h </w:instrText>
        </w:r>
        <w:r w:rsidR="00F24DA9">
          <w:rPr>
            <w:noProof/>
            <w:webHidden/>
          </w:rPr>
        </w:r>
        <w:r w:rsidR="00F24DA9">
          <w:rPr>
            <w:noProof/>
            <w:webHidden/>
          </w:rPr>
          <w:fldChar w:fldCharType="separate"/>
        </w:r>
        <w:r w:rsidR="00F24DA9">
          <w:rPr>
            <w:noProof/>
            <w:webHidden/>
          </w:rPr>
          <w:t>7</w:t>
        </w:r>
        <w:r w:rsidR="00F24DA9">
          <w:rPr>
            <w:noProof/>
            <w:webHidden/>
          </w:rPr>
          <w:fldChar w:fldCharType="end"/>
        </w:r>
      </w:hyperlink>
    </w:p>
    <w:p w14:paraId="5A78C3F5" w14:textId="77777777" w:rsidR="00F24DA9" w:rsidRDefault="006C1633">
      <w:pPr>
        <w:pStyle w:val="21"/>
        <w:tabs>
          <w:tab w:val="left" w:pos="1440"/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sz w:val="22"/>
          <w:lang w:eastAsia="ru-RU"/>
        </w:rPr>
      </w:pPr>
      <w:hyperlink w:anchor="_Toc243045297" w:history="1">
        <w:r w:rsidR="00F24DA9" w:rsidRPr="00885AB1">
          <w:rPr>
            <w:rStyle w:val="af9"/>
            <w:noProof/>
          </w:rPr>
          <w:t>1.1</w:t>
        </w:r>
        <w:r w:rsidR="00F24DA9">
          <w:rPr>
            <w:rFonts w:asciiTheme="minorHAnsi" w:eastAsiaTheme="minorEastAsia" w:hAnsiTheme="minorHAnsi" w:cstheme="minorBidi"/>
            <w:b w:val="0"/>
            <w:noProof/>
            <w:sz w:val="22"/>
            <w:lang w:eastAsia="ru-RU"/>
          </w:rPr>
          <w:tab/>
        </w:r>
        <w:r w:rsidR="00F24DA9" w:rsidRPr="00885AB1">
          <w:rPr>
            <w:rStyle w:val="af9"/>
            <w:noProof/>
          </w:rPr>
          <w:t>Полное наименование системы и ее условное обозначение</w:t>
        </w:r>
        <w:r w:rsidR="00F24DA9">
          <w:rPr>
            <w:noProof/>
            <w:webHidden/>
          </w:rPr>
          <w:tab/>
        </w:r>
        <w:r w:rsidR="00F24DA9">
          <w:rPr>
            <w:noProof/>
            <w:webHidden/>
          </w:rPr>
          <w:fldChar w:fldCharType="begin"/>
        </w:r>
        <w:r w:rsidR="00F24DA9">
          <w:rPr>
            <w:noProof/>
            <w:webHidden/>
          </w:rPr>
          <w:instrText xml:space="preserve"> PAGEREF _Toc243045297 \h </w:instrText>
        </w:r>
        <w:r w:rsidR="00F24DA9">
          <w:rPr>
            <w:noProof/>
            <w:webHidden/>
          </w:rPr>
        </w:r>
        <w:r w:rsidR="00F24DA9">
          <w:rPr>
            <w:noProof/>
            <w:webHidden/>
          </w:rPr>
          <w:fldChar w:fldCharType="separate"/>
        </w:r>
        <w:r w:rsidR="00F24DA9">
          <w:rPr>
            <w:noProof/>
            <w:webHidden/>
          </w:rPr>
          <w:t>7</w:t>
        </w:r>
        <w:r w:rsidR="00F24DA9">
          <w:rPr>
            <w:noProof/>
            <w:webHidden/>
          </w:rPr>
          <w:fldChar w:fldCharType="end"/>
        </w:r>
      </w:hyperlink>
    </w:p>
    <w:p w14:paraId="66026E49" w14:textId="77777777" w:rsidR="00F24DA9" w:rsidRDefault="006C1633">
      <w:pPr>
        <w:pStyle w:val="21"/>
        <w:tabs>
          <w:tab w:val="left" w:pos="1440"/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sz w:val="22"/>
          <w:lang w:eastAsia="ru-RU"/>
        </w:rPr>
      </w:pPr>
      <w:hyperlink w:anchor="_Toc243045298" w:history="1">
        <w:r w:rsidR="00F24DA9" w:rsidRPr="00885AB1">
          <w:rPr>
            <w:rStyle w:val="af9"/>
            <w:noProof/>
          </w:rPr>
          <w:t>1.2</w:t>
        </w:r>
        <w:r w:rsidR="00F24DA9">
          <w:rPr>
            <w:rFonts w:asciiTheme="minorHAnsi" w:eastAsiaTheme="minorEastAsia" w:hAnsiTheme="minorHAnsi" w:cstheme="minorBidi"/>
            <w:b w:val="0"/>
            <w:noProof/>
            <w:sz w:val="22"/>
            <w:lang w:eastAsia="ru-RU"/>
          </w:rPr>
          <w:tab/>
        </w:r>
        <w:r w:rsidR="00F24DA9" w:rsidRPr="00885AB1">
          <w:rPr>
            <w:rStyle w:val="af9"/>
            <w:noProof/>
          </w:rPr>
          <w:t>Номер договора</w:t>
        </w:r>
        <w:r w:rsidR="00F24DA9">
          <w:rPr>
            <w:noProof/>
            <w:webHidden/>
          </w:rPr>
          <w:tab/>
        </w:r>
        <w:r w:rsidR="00F24DA9">
          <w:rPr>
            <w:noProof/>
            <w:webHidden/>
          </w:rPr>
          <w:fldChar w:fldCharType="begin"/>
        </w:r>
        <w:r w:rsidR="00F24DA9">
          <w:rPr>
            <w:noProof/>
            <w:webHidden/>
          </w:rPr>
          <w:instrText xml:space="preserve"> PAGEREF _Toc243045298 \h </w:instrText>
        </w:r>
        <w:r w:rsidR="00F24DA9">
          <w:rPr>
            <w:noProof/>
            <w:webHidden/>
          </w:rPr>
        </w:r>
        <w:r w:rsidR="00F24DA9">
          <w:rPr>
            <w:noProof/>
            <w:webHidden/>
          </w:rPr>
          <w:fldChar w:fldCharType="separate"/>
        </w:r>
        <w:r w:rsidR="00F24DA9">
          <w:rPr>
            <w:noProof/>
            <w:webHidden/>
          </w:rPr>
          <w:t>7</w:t>
        </w:r>
        <w:r w:rsidR="00F24DA9">
          <w:rPr>
            <w:noProof/>
            <w:webHidden/>
          </w:rPr>
          <w:fldChar w:fldCharType="end"/>
        </w:r>
      </w:hyperlink>
    </w:p>
    <w:p w14:paraId="064DD006" w14:textId="77777777" w:rsidR="00F24DA9" w:rsidRDefault="006C1633">
      <w:pPr>
        <w:pStyle w:val="21"/>
        <w:tabs>
          <w:tab w:val="left" w:pos="1440"/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sz w:val="22"/>
          <w:lang w:eastAsia="ru-RU"/>
        </w:rPr>
      </w:pPr>
      <w:hyperlink w:anchor="_Toc243045299" w:history="1">
        <w:r w:rsidR="00F24DA9" w:rsidRPr="00885AB1">
          <w:rPr>
            <w:rStyle w:val="af9"/>
            <w:noProof/>
          </w:rPr>
          <w:t>1.3</w:t>
        </w:r>
        <w:r w:rsidR="00F24DA9">
          <w:rPr>
            <w:rFonts w:asciiTheme="minorHAnsi" w:eastAsiaTheme="minorEastAsia" w:hAnsiTheme="minorHAnsi" w:cstheme="minorBidi"/>
            <w:b w:val="0"/>
            <w:noProof/>
            <w:sz w:val="22"/>
            <w:lang w:eastAsia="ru-RU"/>
          </w:rPr>
          <w:tab/>
        </w:r>
        <w:r w:rsidR="00F24DA9" w:rsidRPr="00885AB1">
          <w:rPr>
            <w:rStyle w:val="af9"/>
            <w:noProof/>
          </w:rPr>
          <w:t>Наименования предприятий разработчика и заказчика системы</w:t>
        </w:r>
        <w:r w:rsidR="00F24DA9">
          <w:rPr>
            <w:noProof/>
            <w:webHidden/>
          </w:rPr>
          <w:tab/>
        </w:r>
        <w:r w:rsidR="00F24DA9">
          <w:rPr>
            <w:noProof/>
            <w:webHidden/>
          </w:rPr>
          <w:fldChar w:fldCharType="begin"/>
        </w:r>
        <w:r w:rsidR="00F24DA9">
          <w:rPr>
            <w:noProof/>
            <w:webHidden/>
          </w:rPr>
          <w:instrText xml:space="preserve"> PAGEREF _Toc243045299 \h </w:instrText>
        </w:r>
        <w:r w:rsidR="00F24DA9">
          <w:rPr>
            <w:noProof/>
            <w:webHidden/>
          </w:rPr>
        </w:r>
        <w:r w:rsidR="00F24DA9">
          <w:rPr>
            <w:noProof/>
            <w:webHidden/>
          </w:rPr>
          <w:fldChar w:fldCharType="separate"/>
        </w:r>
        <w:r w:rsidR="00F24DA9">
          <w:rPr>
            <w:noProof/>
            <w:webHidden/>
          </w:rPr>
          <w:t>7</w:t>
        </w:r>
        <w:r w:rsidR="00F24DA9">
          <w:rPr>
            <w:noProof/>
            <w:webHidden/>
          </w:rPr>
          <w:fldChar w:fldCharType="end"/>
        </w:r>
      </w:hyperlink>
    </w:p>
    <w:p w14:paraId="72322010" w14:textId="77777777" w:rsidR="00F24DA9" w:rsidRDefault="006C1633">
      <w:pPr>
        <w:pStyle w:val="21"/>
        <w:tabs>
          <w:tab w:val="left" w:pos="1440"/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sz w:val="22"/>
          <w:lang w:eastAsia="ru-RU"/>
        </w:rPr>
      </w:pPr>
      <w:hyperlink w:anchor="_Toc243045300" w:history="1">
        <w:r w:rsidR="00F24DA9" w:rsidRPr="00885AB1">
          <w:rPr>
            <w:rStyle w:val="af9"/>
            <w:noProof/>
          </w:rPr>
          <w:t>1.4</w:t>
        </w:r>
        <w:r w:rsidR="00F24DA9">
          <w:rPr>
            <w:rFonts w:asciiTheme="minorHAnsi" w:eastAsiaTheme="minorEastAsia" w:hAnsiTheme="minorHAnsi" w:cstheme="minorBidi"/>
            <w:b w:val="0"/>
            <w:noProof/>
            <w:sz w:val="22"/>
            <w:lang w:eastAsia="ru-RU"/>
          </w:rPr>
          <w:tab/>
        </w:r>
        <w:r w:rsidR="00F24DA9" w:rsidRPr="00885AB1">
          <w:rPr>
            <w:rStyle w:val="af9"/>
            <w:noProof/>
          </w:rPr>
          <w:t>Перечень документов, на основании которых создается система</w:t>
        </w:r>
        <w:r w:rsidR="00F24DA9">
          <w:rPr>
            <w:noProof/>
            <w:webHidden/>
          </w:rPr>
          <w:tab/>
        </w:r>
        <w:r w:rsidR="00F24DA9">
          <w:rPr>
            <w:noProof/>
            <w:webHidden/>
          </w:rPr>
          <w:fldChar w:fldCharType="begin"/>
        </w:r>
        <w:r w:rsidR="00F24DA9">
          <w:rPr>
            <w:noProof/>
            <w:webHidden/>
          </w:rPr>
          <w:instrText xml:space="preserve"> PAGEREF _Toc243045300 \h </w:instrText>
        </w:r>
        <w:r w:rsidR="00F24DA9">
          <w:rPr>
            <w:noProof/>
            <w:webHidden/>
          </w:rPr>
        </w:r>
        <w:r w:rsidR="00F24DA9">
          <w:rPr>
            <w:noProof/>
            <w:webHidden/>
          </w:rPr>
          <w:fldChar w:fldCharType="separate"/>
        </w:r>
        <w:r w:rsidR="00F24DA9">
          <w:rPr>
            <w:noProof/>
            <w:webHidden/>
          </w:rPr>
          <w:t>7</w:t>
        </w:r>
        <w:r w:rsidR="00F24DA9">
          <w:rPr>
            <w:noProof/>
            <w:webHidden/>
          </w:rPr>
          <w:fldChar w:fldCharType="end"/>
        </w:r>
      </w:hyperlink>
    </w:p>
    <w:p w14:paraId="0804F443" w14:textId="77777777" w:rsidR="00F24DA9" w:rsidRDefault="006C1633">
      <w:pPr>
        <w:pStyle w:val="21"/>
        <w:tabs>
          <w:tab w:val="left" w:pos="1200"/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sz w:val="22"/>
          <w:lang w:eastAsia="ru-RU"/>
        </w:rPr>
      </w:pPr>
      <w:hyperlink w:anchor="_Toc243045301" w:history="1">
        <w:r w:rsidR="00F24DA9" w:rsidRPr="00885AB1">
          <w:rPr>
            <w:rStyle w:val="af9"/>
            <w:rFonts w:ascii="Symbol" w:hAnsi="Symbol"/>
            <w:noProof/>
          </w:rPr>
          <w:t></w:t>
        </w:r>
        <w:r w:rsidR="00F24DA9">
          <w:rPr>
            <w:rFonts w:asciiTheme="minorHAnsi" w:eastAsiaTheme="minorEastAsia" w:hAnsiTheme="minorHAnsi" w:cstheme="minorBidi"/>
            <w:b w:val="0"/>
            <w:noProof/>
            <w:sz w:val="22"/>
            <w:lang w:eastAsia="ru-RU"/>
          </w:rPr>
          <w:tab/>
        </w:r>
        <w:r w:rsidR="00F24DA9" w:rsidRPr="00885AB1">
          <w:rPr>
            <w:rStyle w:val="af9"/>
            <w:noProof/>
          </w:rPr>
          <w:t>ГОСТ 34.602-2020</w:t>
        </w:r>
        <w:r w:rsidR="00F24DA9">
          <w:rPr>
            <w:noProof/>
            <w:webHidden/>
          </w:rPr>
          <w:tab/>
        </w:r>
        <w:r w:rsidR="00F24DA9">
          <w:rPr>
            <w:noProof/>
            <w:webHidden/>
          </w:rPr>
          <w:fldChar w:fldCharType="begin"/>
        </w:r>
        <w:r w:rsidR="00F24DA9">
          <w:rPr>
            <w:noProof/>
            <w:webHidden/>
          </w:rPr>
          <w:instrText xml:space="preserve"> PAGEREF _Toc243045301 \h </w:instrText>
        </w:r>
        <w:r w:rsidR="00F24DA9">
          <w:rPr>
            <w:noProof/>
            <w:webHidden/>
          </w:rPr>
        </w:r>
        <w:r w:rsidR="00F24DA9">
          <w:rPr>
            <w:noProof/>
            <w:webHidden/>
          </w:rPr>
          <w:fldChar w:fldCharType="separate"/>
        </w:r>
        <w:r w:rsidR="00F24DA9">
          <w:rPr>
            <w:noProof/>
            <w:webHidden/>
          </w:rPr>
          <w:t>7</w:t>
        </w:r>
        <w:r w:rsidR="00F24DA9">
          <w:rPr>
            <w:noProof/>
            <w:webHidden/>
          </w:rPr>
          <w:fldChar w:fldCharType="end"/>
        </w:r>
      </w:hyperlink>
    </w:p>
    <w:p w14:paraId="411B57ED" w14:textId="77777777" w:rsidR="00F24DA9" w:rsidRDefault="006C1633">
      <w:pPr>
        <w:pStyle w:val="21"/>
        <w:tabs>
          <w:tab w:val="left" w:pos="1200"/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sz w:val="22"/>
          <w:lang w:eastAsia="ru-RU"/>
        </w:rPr>
      </w:pPr>
      <w:hyperlink w:anchor="_Toc243045302" w:history="1">
        <w:r w:rsidR="00F24DA9" w:rsidRPr="00885AB1">
          <w:rPr>
            <w:rStyle w:val="af9"/>
            <w:rFonts w:ascii="Symbol" w:hAnsi="Symbol"/>
            <w:noProof/>
          </w:rPr>
          <w:t></w:t>
        </w:r>
        <w:r w:rsidR="00F24DA9">
          <w:rPr>
            <w:rFonts w:asciiTheme="minorHAnsi" w:eastAsiaTheme="minorEastAsia" w:hAnsiTheme="minorHAnsi" w:cstheme="minorBidi"/>
            <w:b w:val="0"/>
            <w:noProof/>
            <w:sz w:val="22"/>
            <w:lang w:eastAsia="ru-RU"/>
          </w:rPr>
          <w:tab/>
        </w:r>
        <w:r w:rsidR="00F24DA9" w:rsidRPr="00885AB1">
          <w:rPr>
            <w:rStyle w:val="af9"/>
            <w:noProof/>
          </w:rPr>
          <w:t>«Техническое задание на создание автоматизированной системы».</w:t>
        </w:r>
        <w:r w:rsidR="00F24DA9">
          <w:rPr>
            <w:noProof/>
            <w:webHidden/>
          </w:rPr>
          <w:tab/>
        </w:r>
        <w:r w:rsidR="00F24DA9">
          <w:rPr>
            <w:noProof/>
            <w:webHidden/>
          </w:rPr>
          <w:fldChar w:fldCharType="begin"/>
        </w:r>
        <w:r w:rsidR="00F24DA9">
          <w:rPr>
            <w:noProof/>
            <w:webHidden/>
          </w:rPr>
          <w:instrText xml:space="preserve"> PAGEREF _Toc243045302 \h </w:instrText>
        </w:r>
        <w:r w:rsidR="00F24DA9">
          <w:rPr>
            <w:noProof/>
            <w:webHidden/>
          </w:rPr>
        </w:r>
        <w:r w:rsidR="00F24DA9">
          <w:rPr>
            <w:noProof/>
            <w:webHidden/>
          </w:rPr>
          <w:fldChar w:fldCharType="separate"/>
        </w:r>
        <w:r w:rsidR="00F24DA9">
          <w:rPr>
            <w:noProof/>
            <w:webHidden/>
          </w:rPr>
          <w:t>7</w:t>
        </w:r>
        <w:r w:rsidR="00F24DA9">
          <w:rPr>
            <w:noProof/>
            <w:webHidden/>
          </w:rPr>
          <w:fldChar w:fldCharType="end"/>
        </w:r>
      </w:hyperlink>
    </w:p>
    <w:p w14:paraId="5108F1AB" w14:textId="77777777" w:rsidR="00F24DA9" w:rsidRDefault="006C1633">
      <w:pPr>
        <w:pStyle w:val="21"/>
        <w:tabs>
          <w:tab w:val="left" w:pos="1200"/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sz w:val="22"/>
          <w:lang w:eastAsia="ru-RU"/>
        </w:rPr>
      </w:pPr>
      <w:hyperlink w:anchor="_Toc243045303" w:history="1">
        <w:r w:rsidR="00F24DA9" w:rsidRPr="00885AB1">
          <w:rPr>
            <w:rStyle w:val="af9"/>
            <w:rFonts w:ascii="Symbol" w:hAnsi="Symbol"/>
            <w:noProof/>
          </w:rPr>
          <w:t></w:t>
        </w:r>
        <w:r w:rsidR="00F24DA9">
          <w:rPr>
            <w:rFonts w:asciiTheme="minorHAnsi" w:eastAsiaTheme="minorEastAsia" w:hAnsiTheme="minorHAnsi" w:cstheme="minorBidi"/>
            <w:b w:val="0"/>
            <w:noProof/>
            <w:sz w:val="22"/>
            <w:lang w:eastAsia="ru-RU"/>
          </w:rPr>
          <w:tab/>
        </w:r>
        <w:r w:rsidR="00F24DA9" w:rsidRPr="00885AB1">
          <w:rPr>
            <w:rStyle w:val="af9"/>
            <w:noProof/>
          </w:rPr>
          <w:t>Устав проекта от 23.09.2026.</w:t>
        </w:r>
        <w:r w:rsidR="00F24DA9">
          <w:rPr>
            <w:noProof/>
            <w:webHidden/>
          </w:rPr>
          <w:tab/>
        </w:r>
        <w:r w:rsidR="00F24DA9">
          <w:rPr>
            <w:noProof/>
            <w:webHidden/>
          </w:rPr>
          <w:fldChar w:fldCharType="begin"/>
        </w:r>
        <w:r w:rsidR="00F24DA9">
          <w:rPr>
            <w:noProof/>
            <w:webHidden/>
          </w:rPr>
          <w:instrText xml:space="preserve"> PAGEREF _Toc243045303 \h </w:instrText>
        </w:r>
        <w:r w:rsidR="00F24DA9">
          <w:rPr>
            <w:noProof/>
            <w:webHidden/>
          </w:rPr>
        </w:r>
        <w:r w:rsidR="00F24DA9">
          <w:rPr>
            <w:noProof/>
            <w:webHidden/>
          </w:rPr>
          <w:fldChar w:fldCharType="separate"/>
        </w:r>
        <w:r w:rsidR="00F24DA9">
          <w:rPr>
            <w:noProof/>
            <w:webHidden/>
          </w:rPr>
          <w:t>7</w:t>
        </w:r>
        <w:r w:rsidR="00F24DA9">
          <w:rPr>
            <w:noProof/>
            <w:webHidden/>
          </w:rPr>
          <w:fldChar w:fldCharType="end"/>
        </w:r>
      </w:hyperlink>
    </w:p>
    <w:p w14:paraId="5F2C0D67" w14:textId="77777777" w:rsidR="00F24DA9" w:rsidRDefault="006C1633">
      <w:pPr>
        <w:pStyle w:val="21"/>
        <w:tabs>
          <w:tab w:val="left" w:pos="1200"/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sz w:val="22"/>
          <w:lang w:eastAsia="ru-RU"/>
        </w:rPr>
      </w:pPr>
      <w:hyperlink w:anchor="_Toc243045304" w:history="1">
        <w:r w:rsidR="00F24DA9" w:rsidRPr="00885AB1">
          <w:rPr>
            <w:rStyle w:val="af9"/>
            <w:rFonts w:ascii="Symbol" w:hAnsi="Symbol"/>
            <w:noProof/>
          </w:rPr>
          <w:t></w:t>
        </w:r>
        <w:r w:rsidR="00F24DA9">
          <w:rPr>
            <w:rFonts w:asciiTheme="minorHAnsi" w:eastAsiaTheme="minorEastAsia" w:hAnsiTheme="minorHAnsi" w:cstheme="minorBidi"/>
            <w:b w:val="0"/>
            <w:noProof/>
            <w:sz w:val="22"/>
            <w:lang w:eastAsia="ru-RU"/>
          </w:rPr>
          <w:tab/>
        </w:r>
        <w:r w:rsidR="00F24DA9" w:rsidRPr="00885AB1">
          <w:rPr>
            <w:rStyle w:val="af9"/>
            <w:noProof/>
          </w:rPr>
          <w:t>Диаграмма классов (UML) системы.</w:t>
        </w:r>
        <w:r w:rsidR="00F24DA9">
          <w:rPr>
            <w:noProof/>
            <w:webHidden/>
          </w:rPr>
          <w:tab/>
        </w:r>
        <w:r w:rsidR="00F24DA9">
          <w:rPr>
            <w:noProof/>
            <w:webHidden/>
          </w:rPr>
          <w:fldChar w:fldCharType="begin"/>
        </w:r>
        <w:r w:rsidR="00F24DA9">
          <w:rPr>
            <w:noProof/>
            <w:webHidden/>
          </w:rPr>
          <w:instrText xml:space="preserve"> PAGEREF _Toc243045304 \h </w:instrText>
        </w:r>
        <w:r w:rsidR="00F24DA9">
          <w:rPr>
            <w:noProof/>
            <w:webHidden/>
          </w:rPr>
        </w:r>
        <w:r w:rsidR="00F24DA9">
          <w:rPr>
            <w:noProof/>
            <w:webHidden/>
          </w:rPr>
          <w:fldChar w:fldCharType="separate"/>
        </w:r>
        <w:r w:rsidR="00F24DA9">
          <w:rPr>
            <w:noProof/>
            <w:webHidden/>
          </w:rPr>
          <w:t>7</w:t>
        </w:r>
        <w:r w:rsidR="00F24DA9">
          <w:rPr>
            <w:noProof/>
            <w:webHidden/>
          </w:rPr>
          <w:fldChar w:fldCharType="end"/>
        </w:r>
      </w:hyperlink>
    </w:p>
    <w:p w14:paraId="380B11EB" w14:textId="77777777" w:rsidR="00F24DA9" w:rsidRDefault="006C1633">
      <w:pPr>
        <w:pStyle w:val="21"/>
        <w:tabs>
          <w:tab w:val="left" w:pos="1440"/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sz w:val="22"/>
          <w:lang w:eastAsia="ru-RU"/>
        </w:rPr>
      </w:pPr>
      <w:hyperlink w:anchor="_Toc243045305" w:history="1">
        <w:r w:rsidR="00F24DA9" w:rsidRPr="00885AB1">
          <w:rPr>
            <w:rStyle w:val="af9"/>
            <w:noProof/>
          </w:rPr>
          <w:t>1.5</w:t>
        </w:r>
        <w:r w:rsidR="00F24DA9">
          <w:rPr>
            <w:rFonts w:asciiTheme="minorHAnsi" w:eastAsiaTheme="minorEastAsia" w:hAnsiTheme="minorHAnsi" w:cstheme="minorBidi"/>
            <w:b w:val="0"/>
            <w:noProof/>
            <w:sz w:val="22"/>
            <w:lang w:eastAsia="ru-RU"/>
          </w:rPr>
          <w:tab/>
        </w:r>
        <w:r w:rsidR="00F24DA9" w:rsidRPr="00885AB1">
          <w:rPr>
            <w:rStyle w:val="af9"/>
            <w:noProof/>
          </w:rPr>
          <w:t>Плановые сроки начала и окончания работы по созданию системы</w:t>
        </w:r>
        <w:r w:rsidR="00F24DA9">
          <w:rPr>
            <w:noProof/>
            <w:webHidden/>
          </w:rPr>
          <w:tab/>
        </w:r>
        <w:r w:rsidR="00F24DA9">
          <w:rPr>
            <w:noProof/>
            <w:webHidden/>
          </w:rPr>
          <w:fldChar w:fldCharType="begin"/>
        </w:r>
        <w:r w:rsidR="00F24DA9">
          <w:rPr>
            <w:noProof/>
            <w:webHidden/>
          </w:rPr>
          <w:instrText xml:space="preserve"> PAGEREF _Toc243045305 \h </w:instrText>
        </w:r>
        <w:r w:rsidR="00F24DA9">
          <w:rPr>
            <w:noProof/>
            <w:webHidden/>
          </w:rPr>
        </w:r>
        <w:r w:rsidR="00F24DA9">
          <w:rPr>
            <w:noProof/>
            <w:webHidden/>
          </w:rPr>
          <w:fldChar w:fldCharType="separate"/>
        </w:r>
        <w:r w:rsidR="00F24DA9">
          <w:rPr>
            <w:noProof/>
            <w:webHidden/>
          </w:rPr>
          <w:t>7</w:t>
        </w:r>
        <w:r w:rsidR="00F24DA9">
          <w:rPr>
            <w:noProof/>
            <w:webHidden/>
          </w:rPr>
          <w:fldChar w:fldCharType="end"/>
        </w:r>
      </w:hyperlink>
    </w:p>
    <w:p w14:paraId="1BBB349F" w14:textId="77777777" w:rsidR="00F24DA9" w:rsidRDefault="006C1633">
      <w:pPr>
        <w:pStyle w:val="21"/>
        <w:tabs>
          <w:tab w:val="left" w:pos="1440"/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sz w:val="22"/>
          <w:lang w:eastAsia="ru-RU"/>
        </w:rPr>
      </w:pPr>
      <w:hyperlink w:anchor="_Toc243045306" w:history="1">
        <w:r w:rsidR="00F24DA9" w:rsidRPr="00885AB1">
          <w:rPr>
            <w:rStyle w:val="af9"/>
            <w:noProof/>
          </w:rPr>
          <w:t>1.6</w:t>
        </w:r>
        <w:r w:rsidR="00F24DA9">
          <w:rPr>
            <w:rFonts w:asciiTheme="minorHAnsi" w:eastAsiaTheme="minorEastAsia" w:hAnsiTheme="minorHAnsi" w:cstheme="minorBidi"/>
            <w:b w:val="0"/>
            <w:noProof/>
            <w:sz w:val="22"/>
            <w:lang w:eastAsia="ru-RU"/>
          </w:rPr>
          <w:tab/>
        </w:r>
        <w:r w:rsidR="00F24DA9" w:rsidRPr="00885AB1">
          <w:rPr>
            <w:rStyle w:val="af9"/>
            <w:noProof/>
          </w:rPr>
          <w:t>Сведения об источниках и порядке финансирования работы по созданию системы</w:t>
        </w:r>
        <w:r w:rsidR="00F24DA9">
          <w:rPr>
            <w:noProof/>
            <w:webHidden/>
          </w:rPr>
          <w:tab/>
        </w:r>
        <w:r w:rsidR="00F24DA9">
          <w:rPr>
            <w:noProof/>
            <w:webHidden/>
          </w:rPr>
          <w:fldChar w:fldCharType="begin"/>
        </w:r>
        <w:r w:rsidR="00F24DA9">
          <w:rPr>
            <w:noProof/>
            <w:webHidden/>
          </w:rPr>
          <w:instrText xml:space="preserve"> PAGEREF _Toc243045306 \h </w:instrText>
        </w:r>
        <w:r w:rsidR="00F24DA9">
          <w:rPr>
            <w:noProof/>
            <w:webHidden/>
          </w:rPr>
        </w:r>
        <w:r w:rsidR="00F24DA9">
          <w:rPr>
            <w:noProof/>
            <w:webHidden/>
          </w:rPr>
          <w:fldChar w:fldCharType="separate"/>
        </w:r>
        <w:r w:rsidR="00F24DA9">
          <w:rPr>
            <w:noProof/>
            <w:webHidden/>
          </w:rPr>
          <w:t>7</w:t>
        </w:r>
        <w:r w:rsidR="00F24DA9">
          <w:rPr>
            <w:noProof/>
            <w:webHidden/>
          </w:rPr>
          <w:fldChar w:fldCharType="end"/>
        </w:r>
      </w:hyperlink>
    </w:p>
    <w:p w14:paraId="77DE7FD7" w14:textId="77777777" w:rsidR="00F24DA9" w:rsidRDefault="006C1633">
      <w:pPr>
        <w:pStyle w:val="21"/>
        <w:tabs>
          <w:tab w:val="left" w:pos="1440"/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sz w:val="22"/>
          <w:lang w:eastAsia="ru-RU"/>
        </w:rPr>
      </w:pPr>
      <w:hyperlink w:anchor="_Toc243045307" w:history="1">
        <w:r w:rsidR="00F24DA9" w:rsidRPr="00885AB1">
          <w:rPr>
            <w:rStyle w:val="af9"/>
            <w:noProof/>
          </w:rPr>
          <w:t>1.7</w:t>
        </w:r>
        <w:r w:rsidR="00F24DA9">
          <w:rPr>
            <w:rFonts w:asciiTheme="minorHAnsi" w:eastAsiaTheme="minorEastAsia" w:hAnsiTheme="minorHAnsi" w:cstheme="minorBidi"/>
            <w:b w:val="0"/>
            <w:noProof/>
            <w:sz w:val="22"/>
            <w:lang w:eastAsia="ru-RU"/>
          </w:rPr>
          <w:tab/>
        </w:r>
        <w:r w:rsidR="00F24DA9" w:rsidRPr="00885AB1">
          <w:rPr>
            <w:rStyle w:val="af9"/>
            <w:noProof/>
          </w:rPr>
          <w:t>Порядок оформления и предъявления заказчику результатов работ по созданию системы (ее частей), по изготовлению и наладке отдельных средств (технических, программных, информационных) и программно-технических (программно-методических) комплексов системы</w:t>
        </w:r>
        <w:r w:rsidR="00F24DA9">
          <w:rPr>
            <w:noProof/>
            <w:webHidden/>
          </w:rPr>
          <w:tab/>
        </w:r>
        <w:r w:rsidR="00F24DA9">
          <w:rPr>
            <w:noProof/>
            <w:webHidden/>
          </w:rPr>
          <w:fldChar w:fldCharType="begin"/>
        </w:r>
        <w:r w:rsidR="00F24DA9">
          <w:rPr>
            <w:noProof/>
            <w:webHidden/>
          </w:rPr>
          <w:instrText xml:space="preserve"> PAGEREF _Toc243045307 \h </w:instrText>
        </w:r>
        <w:r w:rsidR="00F24DA9">
          <w:rPr>
            <w:noProof/>
            <w:webHidden/>
          </w:rPr>
        </w:r>
        <w:r w:rsidR="00F24DA9">
          <w:rPr>
            <w:noProof/>
            <w:webHidden/>
          </w:rPr>
          <w:fldChar w:fldCharType="separate"/>
        </w:r>
        <w:r w:rsidR="00F24DA9">
          <w:rPr>
            <w:noProof/>
            <w:webHidden/>
          </w:rPr>
          <w:t>8</w:t>
        </w:r>
        <w:r w:rsidR="00F24DA9">
          <w:rPr>
            <w:noProof/>
            <w:webHidden/>
          </w:rPr>
          <w:fldChar w:fldCharType="end"/>
        </w:r>
      </w:hyperlink>
    </w:p>
    <w:p w14:paraId="2DDB5145" w14:textId="77777777" w:rsidR="00F24DA9" w:rsidRDefault="006C1633">
      <w:pPr>
        <w:pStyle w:val="12"/>
        <w:rPr>
          <w:rFonts w:asciiTheme="minorHAnsi" w:eastAsiaTheme="minorEastAsia" w:hAnsiTheme="minorHAnsi" w:cstheme="minorBidi"/>
          <w:b w:val="0"/>
          <w:caps w:val="0"/>
          <w:noProof/>
          <w:sz w:val="22"/>
          <w:lang w:eastAsia="ru-RU"/>
        </w:rPr>
      </w:pPr>
      <w:hyperlink w:anchor="_Toc243045308" w:history="1">
        <w:r w:rsidR="00F24DA9" w:rsidRPr="00885AB1">
          <w:rPr>
            <w:rStyle w:val="af9"/>
            <w:noProof/>
          </w:rPr>
          <w:t>2</w:t>
        </w:r>
        <w:r w:rsidR="00F24DA9">
          <w:rPr>
            <w:rFonts w:asciiTheme="minorHAnsi" w:eastAsiaTheme="minorEastAsia" w:hAnsiTheme="minorHAnsi" w:cstheme="minorBidi"/>
            <w:b w:val="0"/>
            <w:caps w:val="0"/>
            <w:noProof/>
            <w:sz w:val="22"/>
            <w:lang w:eastAsia="ru-RU"/>
          </w:rPr>
          <w:tab/>
        </w:r>
        <w:r w:rsidR="00F24DA9" w:rsidRPr="00885AB1">
          <w:rPr>
            <w:rStyle w:val="af9"/>
            <w:noProof/>
          </w:rPr>
          <w:t>Назначение и цели создания системы</w:t>
        </w:r>
        <w:r w:rsidR="00F24DA9">
          <w:rPr>
            <w:noProof/>
            <w:webHidden/>
          </w:rPr>
          <w:tab/>
        </w:r>
        <w:r w:rsidR="00F24DA9">
          <w:rPr>
            <w:noProof/>
            <w:webHidden/>
          </w:rPr>
          <w:fldChar w:fldCharType="begin"/>
        </w:r>
        <w:r w:rsidR="00F24DA9">
          <w:rPr>
            <w:noProof/>
            <w:webHidden/>
          </w:rPr>
          <w:instrText xml:space="preserve"> PAGEREF _Toc243045308 \h </w:instrText>
        </w:r>
        <w:r w:rsidR="00F24DA9">
          <w:rPr>
            <w:noProof/>
            <w:webHidden/>
          </w:rPr>
        </w:r>
        <w:r w:rsidR="00F24DA9">
          <w:rPr>
            <w:noProof/>
            <w:webHidden/>
          </w:rPr>
          <w:fldChar w:fldCharType="separate"/>
        </w:r>
        <w:r w:rsidR="00F24DA9">
          <w:rPr>
            <w:noProof/>
            <w:webHidden/>
          </w:rPr>
          <w:t>9</w:t>
        </w:r>
        <w:r w:rsidR="00F24DA9">
          <w:rPr>
            <w:noProof/>
            <w:webHidden/>
          </w:rPr>
          <w:fldChar w:fldCharType="end"/>
        </w:r>
      </w:hyperlink>
    </w:p>
    <w:p w14:paraId="51C988C6" w14:textId="77777777" w:rsidR="00F24DA9" w:rsidRDefault="006C1633">
      <w:pPr>
        <w:pStyle w:val="21"/>
        <w:tabs>
          <w:tab w:val="left" w:pos="1440"/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sz w:val="22"/>
          <w:lang w:eastAsia="ru-RU"/>
        </w:rPr>
      </w:pPr>
      <w:hyperlink w:anchor="_Toc243045309" w:history="1">
        <w:r w:rsidR="00F24DA9" w:rsidRPr="00885AB1">
          <w:rPr>
            <w:rStyle w:val="af9"/>
            <w:noProof/>
          </w:rPr>
          <w:t>2.1</w:t>
        </w:r>
        <w:r w:rsidR="00F24DA9">
          <w:rPr>
            <w:rFonts w:asciiTheme="minorHAnsi" w:eastAsiaTheme="minorEastAsia" w:hAnsiTheme="minorHAnsi" w:cstheme="minorBidi"/>
            <w:b w:val="0"/>
            <w:noProof/>
            <w:sz w:val="22"/>
            <w:lang w:eastAsia="ru-RU"/>
          </w:rPr>
          <w:tab/>
        </w:r>
        <w:r w:rsidR="00F24DA9" w:rsidRPr="00885AB1">
          <w:rPr>
            <w:rStyle w:val="af9"/>
            <w:noProof/>
          </w:rPr>
          <w:t>Назначение системы</w:t>
        </w:r>
        <w:r w:rsidR="00F24DA9">
          <w:rPr>
            <w:noProof/>
            <w:webHidden/>
          </w:rPr>
          <w:tab/>
        </w:r>
        <w:r w:rsidR="00F24DA9">
          <w:rPr>
            <w:noProof/>
            <w:webHidden/>
          </w:rPr>
          <w:fldChar w:fldCharType="begin"/>
        </w:r>
        <w:r w:rsidR="00F24DA9">
          <w:rPr>
            <w:noProof/>
            <w:webHidden/>
          </w:rPr>
          <w:instrText xml:space="preserve"> PAGEREF _Toc243045309 \h </w:instrText>
        </w:r>
        <w:r w:rsidR="00F24DA9">
          <w:rPr>
            <w:noProof/>
            <w:webHidden/>
          </w:rPr>
        </w:r>
        <w:r w:rsidR="00F24DA9">
          <w:rPr>
            <w:noProof/>
            <w:webHidden/>
          </w:rPr>
          <w:fldChar w:fldCharType="separate"/>
        </w:r>
        <w:r w:rsidR="00F24DA9">
          <w:rPr>
            <w:noProof/>
            <w:webHidden/>
          </w:rPr>
          <w:t>9</w:t>
        </w:r>
        <w:r w:rsidR="00F24DA9">
          <w:rPr>
            <w:noProof/>
            <w:webHidden/>
          </w:rPr>
          <w:fldChar w:fldCharType="end"/>
        </w:r>
      </w:hyperlink>
    </w:p>
    <w:p w14:paraId="3B91036C" w14:textId="77777777" w:rsidR="00F24DA9" w:rsidRDefault="006C1633">
      <w:pPr>
        <w:pStyle w:val="21"/>
        <w:tabs>
          <w:tab w:val="left" w:pos="1440"/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sz w:val="22"/>
          <w:lang w:eastAsia="ru-RU"/>
        </w:rPr>
      </w:pPr>
      <w:hyperlink w:anchor="_Toc243045310" w:history="1">
        <w:r w:rsidR="00F24DA9" w:rsidRPr="00885AB1">
          <w:rPr>
            <w:rStyle w:val="af9"/>
            <w:noProof/>
          </w:rPr>
          <w:t>2.2</w:t>
        </w:r>
        <w:r w:rsidR="00F24DA9">
          <w:rPr>
            <w:rFonts w:asciiTheme="minorHAnsi" w:eastAsiaTheme="minorEastAsia" w:hAnsiTheme="minorHAnsi" w:cstheme="minorBidi"/>
            <w:b w:val="0"/>
            <w:noProof/>
            <w:sz w:val="22"/>
            <w:lang w:eastAsia="ru-RU"/>
          </w:rPr>
          <w:tab/>
        </w:r>
        <w:r w:rsidR="00F24DA9" w:rsidRPr="00885AB1">
          <w:rPr>
            <w:rStyle w:val="af9"/>
            <w:noProof/>
          </w:rPr>
          <w:t>Цели создания системы</w:t>
        </w:r>
        <w:r w:rsidR="00F24DA9">
          <w:rPr>
            <w:noProof/>
            <w:webHidden/>
          </w:rPr>
          <w:tab/>
        </w:r>
        <w:r w:rsidR="00F24DA9">
          <w:rPr>
            <w:noProof/>
            <w:webHidden/>
          </w:rPr>
          <w:fldChar w:fldCharType="begin"/>
        </w:r>
        <w:r w:rsidR="00F24DA9">
          <w:rPr>
            <w:noProof/>
            <w:webHidden/>
          </w:rPr>
          <w:instrText xml:space="preserve"> PAGEREF _Toc243045310 \h </w:instrText>
        </w:r>
        <w:r w:rsidR="00F24DA9">
          <w:rPr>
            <w:noProof/>
            <w:webHidden/>
          </w:rPr>
        </w:r>
        <w:r w:rsidR="00F24DA9">
          <w:rPr>
            <w:noProof/>
            <w:webHidden/>
          </w:rPr>
          <w:fldChar w:fldCharType="separate"/>
        </w:r>
        <w:r w:rsidR="00F24DA9">
          <w:rPr>
            <w:noProof/>
            <w:webHidden/>
          </w:rPr>
          <w:t>9</w:t>
        </w:r>
        <w:r w:rsidR="00F24DA9">
          <w:rPr>
            <w:noProof/>
            <w:webHidden/>
          </w:rPr>
          <w:fldChar w:fldCharType="end"/>
        </w:r>
      </w:hyperlink>
    </w:p>
    <w:p w14:paraId="453D2ADD" w14:textId="77777777" w:rsidR="00F24DA9" w:rsidRDefault="006C1633">
      <w:pPr>
        <w:pStyle w:val="12"/>
        <w:rPr>
          <w:rFonts w:asciiTheme="minorHAnsi" w:eastAsiaTheme="minorEastAsia" w:hAnsiTheme="minorHAnsi" w:cstheme="minorBidi"/>
          <w:b w:val="0"/>
          <w:caps w:val="0"/>
          <w:noProof/>
          <w:sz w:val="22"/>
          <w:lang w:eastAsia="ru-RU"/>
        </w:rPr>
      </w:pPr>
      <w:hyperlink w:anchor="_Toc243045311" w:history="1">
        <w:r w:rsidR="00F24DA9" w:rsidRPr="00885AB1">
          <w:rPr>
            <w:rStyle w:val="af9"/>
            <w:noProof/>
          </w:rPr>
          <w:t>3</w:t>
        </w:r>
        <w:r w:rsidR="00F24DA9">
          <w:rPr>
            <w:rFonts w:asciiTheme="minorHAnsi" w:eastAsiaTheme="minorEastAsia" w:hAnsiTheme="minorHAnsi" w:cstheme="minorBidi"/>
            <w:b w:val="0"/>
            <w:caps w:val="0"/>
            <w:noProof/>
            <w:sz w:val="22"/>
            <w:lang w:eastAsia="ru-RU"/>
          </w:rPr>
          <w:tab/>
        </w:r>
        <w:r w:rsidR="00F24DA9" w:rsidRPr="00885AB1">
          <w:rPr>
            <w:rStyle w:val="af9"/>
            <w:noProof/>
          </w:rPr>
          <w:t>Характеристика объектов автоматизации</w:t>
        </w:r>
        <w:r w:rsidR="00F24DA9">
          <w:rPr>
            <w:noProof/>
            <w:webHidden/>
          </w:rPr>
          <w:tab/>
        </w:r>
        <w:r w:rsidR="00F24DA9">
          <w:rPr>
            <w:noProof/>
            <w:webHidden/>
          </w:rPr>
          <w:fldChar w:fldCharType="begin"/>
        </w:r>
        <w:r w:rsidR="00F24DA9">
          <w:rPr>
            <w:noProof/>
            <w:webHidden/>
          </w:rPr>
          <w:instrText xml:space="preserve"> PAGEREF _Toc243045311 \h </w:instrText>
        </w:r>
        <w:r w:rsidR="00F24DA9">
          <w:rPr>
            <w:noProof/>
            <w:webHidden/>
          </w:rPr>
        </w:r>
        <w:r w:rsidR="00F24DA9">
          <w:rPr>
            <w:noProof/>
            <w:webHidden/>
          </w:rPr>
          <w:fldChar w:fldCharType="separate"/>
        </w:r>
        <w:r w:rsidR="00F24DA9">
          <w:rPr>
            <w:noProof/>
            <w:webHidden/>
          </w:rPr>
          <w:t>11</w:t>
        </w:r>
        <w:r w:rsidR="00F24DA9">
          <w:rPr>
            <w:noProof/>
            <w:webHidden/>
          </w:rPr>
          <w:fldChar w:fldCharType="end"/>
        </w:r>
      </w:hyperlink>
    </w:p>
    <w:p w14:paraId="56A237F3" w14:textId="77777777" w:rsidR="00F24DA9" w:rsidRDefault="006C1633">
      <w:pPr>
        <w:pStyle w:val="21"/>
        <w:tabs>
          <w:tab w:val="left" w:pos="1440"/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sz w:val="22"/>
          <w:lang w:eastAsia="ru-RU"/>
        </w:rPr>
      </w:pPr>
      <w:hyperlink w:anchor="_Toc243045312" w:history="1">
        <w:r w:rsidR="00F24DA9" w:rsidRPr="00885AB1">
          <w:rPr>
            <w:rStyle w:val="af9"/>
            <w:noProof/>
          </w:rPr>
          <w:t>3.1</w:t>
        </w:r>
        <w:r w:rsidR="00F24DA9">
          <w:rPr>
            <w:rFonts w:asciiTheme="minorHAnsi" w:eastAsiaTheme="minorEastAsia" w:hAnsiTheme="minorHAnsi" w:cstheme="minorBidi"/>
            <w:b w:val="0"/>
            <w:noProof/>
            <w:sz w:val="22"/>
            <w:lang w:eastAsia="ru-RU"/>
          </w:rPr>
          <w:tab/>
        </w:r>
        <w:r w:rsidR="00F24DA9" w:rsidRPr="00885AB1">
          <w:rPr>
            <w:rStyle w:val="af9"/>
            <w:noProof/>
          </w:rPr>
          <w:t>Краткие сведения об объекте автоматизации</w:t>
        </w:r>
        <w:r w:rsidR="00F24DA9">
          <w:rPr>
            <w:noProof/>
            <w:webHidden/>
          </w:rPr>
          <w:tab/>
        </w:r>
        <w:r w:rsidR="00F24DA9">
          <w:rPr>
            <w:noProof/>
            <w:webHidden/>
          </w:rPr>
          <w:fldChar w:fldCharType="begin"/>
        </w:r>
        <w:r w:rsidR="00F24DA9">
          <w:rPr>
            <w:noProof/>
            <w:webHidden/>
          </w:rPr>
          <w:instrText xml:space="preserve"> PAGEREF _Toc243045312 \h </w:instrText>
        </w:r>
        <w:r w:rsidR="00F24DA9">
          <w:rPr>
            <w:noProof/>
            <w:webHidden/>
          </w:rPr>
        </w:r>
        <w:r w:rsidR="00F24DA9">
          <w:rPr>
            <w:noProof/>
            <w:webHidden/>
          </w:rPr>
          <w:fldChar w:fldCharType="separate"/>
        </w:r>
        <w:r w:rsidR="00F24DA9">
          <w:rPr>
            <w:noProof/>
            <w:webHidden/>
          </w:rPr>
          <w:t>11</w:t>
        </w:r>
        <w:r w:rsidR="00F24DA9">
          <w:rPr>
            <w:noProof/>
            <w:webHidden/>
          </w:rPr>
          <w:fldChar w:fldCharType="end"/>
        </w:r>
      </w:hyperlink>
    </w:p>
    <w:p w14:paraId="2849530D" w14:textId="77777777" w:rsidR="00F24DA9" w:rsidRDefault="006C1633">
      <w:pPr>
        <w:pStyle w:val="21"/>
        <w:tabs>
          <w:tab w:val="left" w:pos="1440"/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sz w:val="22"/>
          <w:lang w:eastAsia="ru-RU"/>
        </w:rPr>
      </w:pPr>
      <w:hyperlink w:anchor="_Toc243045313" w:history="1">
        <w:r w:rsidR="00F24DA9" w:rsidRPr="00885AB1">
          <w:rPr>
            <w:rStyle w:val="af9"/>
            <w:noProof/>
          </w:rPr>
          <w:t>3.2</w:t>
        </w:r>
        <w:r w:rsidR="00F24DA9">
          <w:rPr>
            <w:rFonts w:asciiTheme="minorHAnsi" w:eastAsiaTheme="minorEastAsia" w:hAnsiTheme="minorHAnsi" w:cstheme="minorBidi"/>
            <w:b w:val="0"/>
            <w:noProof/>
            <w:sz w:val="22"/>
            <w:lang w:eastAsia="ru-RU"/>
          </w:rPr>
          <w:tab/>
        </w:r>
        <w:r w:rsidR="00F24DA9" w:rsidRPr="00885AB1">
          <w:rPr>
            <w:rStyle w:val="af9"/>
            <w:noProof/>
          </w:rPr>
          <w:t>Сведения об условиях эксплуатации</w:t>
        </w:r>
        <w:r w:rsidR="00F24DA9">
          <w:rPr>
            <w:noProof/>
            <w:webHidden/>
          </w:rPr>
          <w:tab/>
        </w:r>
        <w:r w:rsidR="00F24DA9">
          <w:rPr>
            <w:noProof/>
            <w:webHidden/>
          </w:rPr>
          <w:fldChar w:fldCharType="begin"/>
        </w:r>
        <w:r w:rsidR="00F24DA9">
          <w:rPr>
            <w:noProof/>
            <w:webHidden/>
          </w:rPr>
          <w:instrText xml:space="preserve"> PAGEREF _Toc243045313 \h </w:instrText>
        </w:r>
        <w:r w:rsidR="00F24DA9">
          <w:rPr>
            <w:noProof/>
            <w:webHidden/>
          </w:rPr>
        </w:r>
        <w:r w:rsidR="00F24DA9">
          <w:rPr>
            <w:noProof/>
            <w:webHidden/>
          </w:rPr>
          <w:fldChar w:fldCharType="separate"/>
        </w:r>
        <w:r w:rsidR="00F24DA9">
          <w:rPr>
            <w:noProof/>
            <w:webHidden/>
          </w:rPr>
          <w:t>12</w:t>
        </w:r>
        <w:r w:rsidR="00F24DA9">
          <w:rPr>
            <w:noProof/>
            <w:webHidden/>
          </w:rPr>
          <w:fldChar w:fldCharType="end"/>
        </w:r>
      </w:hyperlink>
    </w:p>
    <w:p w14:paraId="2003D12C" w14:textId="77777777" w:rsidR="00F24DA9" w:rsidRDefault="006C1633">
      <w:pPr>
        <w:pStyle w:val="12"/>
        <w:rPr>
          <w:rFonts w:asciiTheme="minorHAnsi" w:eastAsiaTheme="minorEastAsia" w:hAnsiTheme="minorHAnsi" w:cstheme="minorBidi"/>
          <w:b w:val="0"/>
          <w:caps w:val="0"/>
          <w:noProof/>
          <w:sz w:val="22"/>
          <w:lang w:eastAsia="ru-RU"/>
        </w:rPr>
      </w:pPr>
      <w:hyperlink w:anchor="_Toc243045314" w:history="1">
        <w:r w:rsidR="00F24DA9" w:rsidRPr="00885AB1">
          <w:rPr>
            <w:rStyle w:val="af9"/>
            <w:noProof/>
          </w:rPr>
          <w:t>4</w:t>
        </w:r>
        <w:r w:rsidR="00F24DA9">
          <w:rPr>
            <w:rFonts w:asciiTheme="minorHAnsi" w:eastAsiaTheme="minorEastAsia" w:hAnsiTheme="minorHAnsi" w:cstheme="minorBidi"/>
            <w:b w:val="0"/>
            <w:caps w:val="0"/>
            <w:noProof/>
            <w:sz w:val="22"/>
            <w:lang w:eastAsia="ru-RU"/>
          </w:rPr>
          <w:tab/>
        </w:r>
        <w:r w:rsidR="00F24DA9" w:rsidRPr="00885AB1">
          <w:rPr>
            <w:rStyle w:val="af9"/>
            <w:noProof/>
          </w:rPr>
          <w:t>Требования к системе в целом</w:t>
        </w:r>
        <w:r w:rsidR="00F24DA9">
          <w:rPr>
            <w:noProof/>
            <w:webHidden/>
          </w:rPr>
          <w:tab/>
        </w:r>
        <w:r w:rsidR="00F24DA9">
          <w:rPr>
            <w:noProof/>
            <w:webHidden/>
          </w:rPr>
          <w:fldChar w:fldCharType="begin"/>
        </w:r>
        <w:r w:rsidR="00F24DA9">
          <w:rPr>
            <w:noProof/>
            <w:webHidden/>
          </w:rPr>
          <w:instrText xml:space="preserve"> PAGEREF _Toc243045314 \h </w:instrText>
        </w:r>
        <w:r w:rsidR="00F24DA9">
          <w:rPr>
            <w:noProof/>
            <w:webHidden/>
          </w:rPr>
        </w:r>
        <w:r w:rsidR="00F24DA9">
          <w:rPr>
            <w:noProof/>
            <w:webHidden/>
          </w:rPr>
          <w:fldChar w:fldCharType="separate"/>
        </w:r>
        <w:r w:rsidR="00F24DA9">
          <w:rPr>
            <w:noProof/>
            <w:webHidden/>
          </w:rPr>
          <w:t>13</w:t>
        </w:r>
        <w:r w:rsidR="00F24DA9">
          <w:rPr>
            <w:noProof/>
            <w:webHidden/>
          </w:rPr>
          <w:fldChar w:fldCharType="end"/>
        </w:r>
      </w:hyperlink>
    </w:p>
    <w:p w14:paraId="4D7C4858" w14:textId="77777777" w:rsidR="00F24DA9" w:rsidRDefault="006C1633">
      <w:pPr>
        <w:pStyle w:val="34"/>
        <w:tabs>
          <w:tab w:val="left" w:pos="1680"/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sz w:val="22"/>
          <w:lang w:eastAsia="ru-RU"/>
        </w:rPr>
      </w:pPr>
      <w:hyperlink w:anchor="_Toc243045315" w:history="1">
        <w:r w:rsidR="00F24DA9" w:rsidRPr="00885AB1">
          <w:rPr>
            <w:rStyle w:val="af9"/>
            <w:noProof/>
          </w:rPr>
          <w:t>4.1.1</w:t>
        </w:r>
        <w:r w:rsidR="00F24DA9">
          <w:rPr>
            <w:rFonts w:asciiTheme="minorHAnsi" w:eastAsiaTheme="minorEastAsia" w:hAnsiTheme="minorHAnsi" w:cstheme="minorBidi"/>
            <w:b w:val="0"/>
            <w:noProof/>
            <w:sz w:val="22"/>
            <w:lang w:eastAsia="ru-RU"/>
          </w:rPr>
          <w:tab/>
        </w:r>
        <w:r w:rsidR="00F24DA9" w:rsidRPr="00885AB1">
          <w:rPr>
            <w:rStyle w:val="af9"/>
            <w:noProof/>
          </w:rPr>
          <w:t>Требования к структуре и функционированию системы</w:t>
        </w:r>
        <w:r w:rsidR="00F24DA9">
          <w:rPr>
            <w:noProof/>
            <w:webHidden/>
          </w:rPr>
          <w:tab/>
        </w:r>
        <w:r w:rsidR="00F24DA9">
          <w:rPr>
            <w:noProof/>
            <w:webHidden/>
          </w:rPr>
          <w:fldChar w:fldCharType="begin"/>
        </w:r>
        <w:r w:rsidR="00F24DA9">
          <w:rPr>
            <w:noProof/>
            <w:webHidden/>
          </w:rPr>
          <w:instrText xml:space="preserve"> PAGEREF _Toc243045315 \h </w:instrText>
        </w:r>
        <w:r w:rsidR="00F24DA9">
          <w:rPr>
            <w:noProof/>
            <w:webHidden/>
          </w:rPr>
        </w:r>
        <w:r w:rsidR="00F24DA9">
          <w:rPr>
            <w:noProof/>
            <w:webHidden/>
          </w:rPr>
          <w:fldChar w:fldCharType="separate"/>
        </w:r>
        <w:r w:rsidR="00F24DA9">
          <w:rPr>
            <w:noProof/>
            <w:webHidden/>
          </w:rPr>
          <w:t>13</w:t>
        </w:r>
        <w:r w:rsidR="00F24DA9">
          <w:rPr>
            <w:noProof/>
            <w:webHidden/>
          </w:rPr>
          <w:fldChar w:fldCharType="end"/>
        </w:r>
      </w:hyperlink>
    </w:p>
    <w:p w14:paraId="33F03D1F" w14:textId="77777777" w:rsidR="00F24DA9" w:rsidRDefault="006C1633">
      <w:pPr>
        <w:pStyle w:val="34"/>
        <w:tabs>
          <w:tab w:val="left" w:pos="1680"/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sz w:val="22"/>
          <w:lang w:eastAsia="ru-RU"/>
        </w:rPr>
      </w:pPr>
      <w:hyperlink w:anchor="_Toc243045316" w:history="1">
        <w:r w:rsidR="00F24DA9" w:rsidRPr="00885AB1">
          <w:rPr>
            <w:rStyle w:val="af9"/>
            <w:noProof/>
          </w:rPr>
          <w:t>4.1.2</w:t>
        </w:r>
        <w:r w:rsidR="00F24DA9">
          <w:rPr>
            <w:rFonts w:asciiTheme="minorHAnsi" w:eastAsiaTheme="minorEastAsia" w:hAnsiTheme="minorHAnsi" w:cstheme="minorBidi"/>
            <w:b w:val="0"/>
            <w:noProof/>
            <w:sz w:val="22"/>
            <w:lang w:eastAsia="ru-RU"/>
          </w:rPr>
          <w:tab/>
        </w:r>
        <w:r w:rsidR="00F24DA9" w:rsidRPr="00885AB1">
          <w:rPr>
            <w:rStyle w:val="af9"/>
            <w:noProof/>
          </w:rPr>
          <w:t>Требования к способам и средствам связи для информационного обмена между компонентами системы</w:t>
        </w:r>
        <w:r w:rsidR="00F24DA9">
          <w:rPr>
            <w:noProof/>
            <w:webHidden/>
          </w:rPr>
          <w:tab/>
        </w:r>
        <w:r w:rsidR="00F24DA9">
          <w:rPr>
            <w:noProof/>
            <w:webHidden/>
          </w:rPr>
          <w:fldChar w:fldCharType="begin"/>
        </w:r>
        <w:r w:rsidR="00F24DA9">
          <w:rPr>
            <w:noProof/>
            <w:webHidden/>
          </w:rPr>
          <w:instrText xml:space="preserve"> PAGEREF _Toc243045316 \h </w:instrText>
        </w:r>
        <w:r w:rsidR="00F24DA9">
          <w:rPr>
            <w:noProof/>
            <w:webHidden/>
          </w:rPr>
        </w:r>
        <w:r w:rsidR="00F24DA9">
          <w:rPr>
            <w:noProof/>
            <w:webHidden/>
          </w:rPr>
          <w:fldChar w:fldCharType="separate"/>
        </w:r>
        <w:r w:rsidR="00F24DA9">
          <w:rPr>
            <w:noProof/>
            <w:webHidden/>
          </w:rPr>
          <w:t>14</w:t>
        </w:r>
        <w:r w:rsidR="00F24DA9">
          <w:rPr>
            <w:noProof/>
            <w:webHidden/>
          </w:rPr>
          <w:fldChar w:fldCharType="end"/>
        </w:r>
      </w:hyperlink>
    </w:p>
    <w:p w14:paraId="2265B058" w14:textId="77777777" w:rsidR="00F24DA9" w:rsidRDefault="006C1633">
      <w:pPr>
        <w:pStyle w:val="34"/>
        <w:tabs>
          <w:tab w:val="left" w:pos="1680"/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sz w:val="22"/>
          <w:lang w:eastAsia="ru-RU"/>
        </w:rPr>
      </w:pPr>
      <w:hyperlink w:anchor="_Toc243045317" w:history="1">
        <w:r w:rsidR="00F24DA9" w:rsidRPr="00885AB1">
          <w:rPr>
            <w:rStyle w:val="af9"/>
            <w:noProof/>
          </w:rPr>
          <w:t>4.1.3</w:t>
        </w:r>
        <w:r w:rsidR="00F24DA9">
          <w:rPr>
            <w:rFonts w:asciiTheme="minorHAnsi" w:eastAsiaTheme="minorEastAsia" w:hAnsiTheme="minorHAnsi" w:cstheme="minorBidi"/>
            <w:b w:val="0"/>
            <w:noProof/>
            <w:sz w:val="22"/>
            <w:lang w:eastAsia="ru-RU"/>
          </w:rPr>
          <w:tab/>
        </w:r>
        <w:r w:rsidR="00F24DA9" w:rsidRPr="00885AB1">
          <w:rPr>
            <w:rStyle w:val="af9"/>
            <w:noProof/>
          </w:rPr>
          <w:t>Требования к характеристикам взаимосвязей создаваемой системы со смежными системами</w:t>
        </w:r>
        <w:r w:rsidR="00F24DA9">
          <w:rPr>
            <w:noProof/>
            <w:webHidden/>
          </w:rPr>
          <w:tab/>
        </w:r>
        <w:r w:rsidR="00F24DA9">
          <w:rPr>
            <w:noProof/>
            <w:webHidden/>
          </w:rPr>
          <w:fldChar w:fldCharType="begin"/>
        </w:r>
        <w:r w:rsidR="00F24DA9">
          <w:rPr>
            <w:noProof/>
            <w:webHidden/>
          </w:rPr>
          <w:instrText xml:space="preserve"> PAGEREF _Toc243045317 \h </w:instrText>
        </w:r>
        <w:r w:rsidR="00F24DA9">
          <w:rPr>
            <w:noProof/>
            <w:webHidden/>
          </w:rPr>
        </w:r>
        <w:r w:rsidR="00F24DA9">
          <w:rPr>
            <w:noProof/>
            <w:webHidden/>
          </w:rPr>
          <w:fldChar w:fldCharType="separate"/>
        </w:r>
        <w:r w:rsidR="00F24DA9">
          <w:rPr>
            <w:noProof/>
            <w:webHidden/>
          </w:rPr>
          <w:t>14</w:t>
        </w:r>
        <w:r w:rsidR="00F24DA9">
          <w:rPr>
            <w:noProof/>
            <w:webHidden/>
          </w:rPr>
          <w:fldChar w:fldCharType="end"/>
        </w:r>
      </w:hyperlink>
    </w:p>
    <w:p w14:paraId="322AF0E4" w14:textId="77777777" w:rsidR="00F24DA9" w:rsidRDefault="006C1633">
      <w:pPr>
        <w:pStyle w:val="34"/>
        <w:tabs>
          <w:tab w:val="left" w:pos="1680"/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sz w:val="22"/>
          <w:lang w:eastAsia="ru-RU"/>
        </w:rPr>
      </w:pPr>
      <w:hyperlink w:anchor="_Toc243045318" w:history="1">
        <w:r w:rsidR="00F24DA9" w:rsidRPr="00885AB1">
          <w:rPr>
            <w:rStyle w:val="af9"/>
            <w:noProof/>
          </w:rPr>
          <w:t>4.1.4</w:t>
        </w:r>
        <w:r w:rsidR="00F24DA9">
          <w:rPr>
            <w:rFonts w:asciiTheme="minorHAnsi" w:eastAsiaTheme="minorEastAsia" w:hAnsiTheme="minorHAnsi" w:cstheme="minorBidi"/>
            <w:b w:val="0"/>
            <w:noProof/>
            <w:sz w:val="22"/>
            <w:lang w:eastAsia="ru-RU"/>
          </w:rPr>
          <w:tab/>
        </w:r>
        <w:r w:rsidR="00F24DA9" w:rsidRPr="00885AB1">
          <w:rPr>
            <w:rStyle w:val="af9"/>
            <w:noProof/>
          </w:rPr>
          <w:t>Требования к режимам функционирования системы</w:t>
        </w:r>
        <w:r w:rsidR="00F24DA9">
          <w:rPr>
            <w:noProof/>
            <w:webHidden/>
          </w:rPr>
          <w:tab/>
        </w:r>
        <w:r w:rsidR="00F24DA9">
          <w:rPr>
            <w:noProof/>
            <w:webHidden/>
          </w:rPr>
          <w:fldChar w:fldCharType="begin"/>
        </w:r>
        <w:r w:rsidR="00F24DA9">
          <w:rPr>
            <w:noProof/>
            <w:webHidden/>
          </w:rPr>
          <w:instrText xml:space="preserve"> PAGEREF _Toc243045318 \h </w:instrText>
        </w:r>
        <w:r w:rsidR="00F24DA9">
          <w:rPr>
            <w:noProof/>
            <w:webHidden/>
          </w:rPr>
        </w:r>
        <w:r w:rsidR="00F24DA9">
          <w:rPr>
            <w:noProof/>
            <w:webHidden/>
          </w:rPr>
          <w:fldChar w:fldCharType="separate"/>
        </w:r>
        <w:r w:rsidR="00F24DA9">
          <w:rPr>
            <w:noProof/>
            <w:webHidden/>
          </w:rPr>
          <w:t>15</w:t>
        </w:r>
        <w:r w:rsidR="00F24DA9">
          <w:rPr>
            <w:noProof/>
            <w:webHidden/>
          </w:rPr>
          <w:fldChar w:fldCharType="end"/>
        </w:r>
      </w:hyperlink>
    </w:p>
    <w:p w14:paraId="34683B43" w14:textId="77777777" w:rsidR="00F24DA9" w:rsidRDefault="006C1633">
      <w:pPr>
        <w:pStyle w:val="34"/>
        <w:tabs>
          <w:tab w:val="left" w:pos="1680"/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sz w:val="22"/>
          <w:lang w:eastAsia="ru-RU"/>
        </w:rPr>
      </w:pPr>
      <w:hyperlink w:anchor="_Toc243045319" w:history="1">
        <w:r w:rsidR="00F24DA9" w:rsidRPr="00885AB1">
          <w:rPr>
            <w:rStyle w:val="af9"/>
            <w:noProof/>
          </w:rPr>
          <w:t>4.1.5</w:t>
        </w:r>
        <w:r w:rsidR="00F24DA9">
          <w:rPr>
            <w:rFonts w:asciiTheme="minorHAnsi" w:eastAsiaTheme="minorEastAsia" w:hAnsiTheme="minorHAnsi" w:cstheme="minorBidi"/>
            <w:b w:val="0"/>
            <w:noProof/>
            <w:sz w:val="22"/>
            <w:lang w:eastAsia="ru-RU"/>
          </w:rPr>
          <w:tab/>
        </w:r>
        <w:r w:rsidR="00F24DA9" w:rsidRPr="00885AB1">
          <w:rPr>
            <w:rStyle w:val="af9"/>
            <w:noProof/>
          </w:rPr>
          <w:t>Перспективы развития. Модернизация Системы</w:t>
        </w:r>
        <w:r w:rsidR="00F24DA9">
          <w:rPr>
            <w:noProof/>
            <w:webHidden/>
          </w:rPr>
          <w:tab/>
        </w:r>
        <w:r w:rsidR="00F24DA9">
          <w:rPr>
            <w:noProof/>
            <w:webHidden/>
          </w:rPr>
          <w:fldChar w:fldCharType="begin"/>
        </w:r>
        <w:r w:rsidR="00F24DA9">
          <w:rPr>
            <w:noProof/>
            <w:webHidden/>
          </w:rPr>
          <w:instrText xml:space="preserve"> PAGEREF _Toc243045319 \h </w:instrText>
        </w:r>
        <w:r w:rsidR="00F24DA9">
          <w:rPr>
            <w:noProof/>
            <w:webHidden/>
          </w:rPr>
        </w:r>
        <w:r w:rsidR="00F24DA9">
          <w:rPr>
            <w:noProof/>
            <w:webHidden/>
          </w:rPr>
          <w:fldChar w:fldCharType="separate"/>
        </w:r>
        <w:r w:rsidR="00F24DA9">
          <w:rPr>
            <w:noProof/>
            <w:webHidden/>
          </w:rPr>
          <w:t>15</w:t>
        </w:r>
        <w:r w:rsidR="00F24DA9">
          <w:rPr>
            <w:noProof/>
            <w:webHidden/>
          </w:rPr>
          <w:fldChar w:fldCharType="end"/>
        </w:r>
      </w:hyperlink>
    </w:p>
    <w:p w14:paraId="1DB64A6A" w14:textId="77777777" w:rsidR="00F24DA9" w:rsidRDefault="006C1633">
      <w:pPr>
        <w:pStyle w:val="21"/>
        <w:tabs>
          <w:tab w:val="left" w:pos="1440"/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sz w:val="22"/>
          <w:lang w:eastAsia="ru-RU"/>
        </w:rPr>
      </w:pPr>
      <w:hyperlink w:anchor="_Toc243045320" w:history="1">
        <w:r w:rsidR="00F24DA9" w:rsidRPr="00885AB1">
          <w:rPr>
            <w:rStyle w:val="af9"/>
            <w:noProof/>
          </w:rPr>
          <w:t>4.2</w:t>
        </w:r>
        <w:r w:rsidR="00F24DA9">
          <w:rPr>
            <w:rFonts w:asciiTheme="minorHAnsi" w:eastAsiaTheme="minorEastAsia" w:hAnsiTheme="minorHAnsi" w:cstheme="minorBidi"/>
            <w:b w:val="0"/>
            <w:noProof/>
            <w:sz w:val="22"/>
            <w:lang w:eastAsia="ru-RU"/>
          </w:rPr>
          <w:tab/>
        </w:r>
        <w:r w:rsidR="00F24DA9" w:rsidRPr="00885AB1">
          <w:rPr>
            <w:rStyle w:val="af9"/>
            <w:noProof/>
          </w:rPr>
          <w:t>Общие технические требования к АС</w:t>
        </w:r>
        <w:r w:rsidR="00F24DA9">
          <w:rPr>
            <w:noProof/>
            <w:webHidden/>
          </w:rPr>
          <w:tab/>
        </w:r>
        <w:r w:rsidR="00F24DA9">
          <w:rPr>
            <w:noProof/>
            <w:webHidden/>
          </w:rPr>
          <w:fldChar w:fldCharType="begin"/>
        </w:r>
        <w:r w:rsidR="00F24DA9">
          <w:rPr>
            <w:noProof/>
            <w:webHidden/>
          </w:rPr>
          <w:instrText xml:space="preserve"> PAGEREF _Toc243045320 \h </w:instrText>
        </w:r>
        <w:r w:rsidR="00F24DA9">
          <w:rPr>
            <w:noProof/>
            <w:webHidden/>
          </w:rPr>
        </w:r>
        <w:r w:rsidR="00F24DA9">
          <w:rPr>
            <w:noProof/>
            <w:webHidden/>
          </w:rPr>
          <w:fldChar w:fldCharType="separate"/>
        </w:r>
        <w:r w:rsidR="00F24DA9">
          <w:rPr>
            <w:noProof/>
            <w:webHidden/>
          </w:rPr>
          <w:t>15</w:t>
        </w:r>
        <w:r w:rsidR="00F24DA9">
          <w:rPr>
            <w:noProof/>
            <w:webHidden/>
          </w:rPr>
          <w:fldChar w:fldCharType="end"/>
        </w:r>
      </w:hyperlink>
    </w:p>
    <w:p w14:paraId="75518C83" w14:textId="77777777" w:rsidR="00F24DA9" w:rsidRDefault="006C1633">
      <w:pPr>
        <w:pStyle w:val="34"/>
        <w:tabs>
          <w:tab w:val="left" w:pos="1680"/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sz w:val="22"/>
          <w:lang w:eastAsia="ru-RU"/>
        </w:rPr>
      </w:pPr>
      <w:hyperlink w:anchor="_Toc243045321" w:history="1">
        <w:r w:rsidR="00F24DA9" w:rsidRPr="00885AB1">
          <w:rPr>
            <w:rStyle w:val="af9"/>
            <w:noProof/>
          </w:rPr>
          <w:t>4.2.1</w:t>
        </w:r>
        <w:r w:rsidR="00F24DA9">
          <w:rPr>
            <w:rFonts w:asciiTheme="minorHAnsi" w:eastAsiaTheme="minorEastAsia" w:hAnsiTheme="minorHAnsi" w:cstheme="minorBidi"/>
            <w:b w:val="0"/>
            <w:noProof/>
            <w:sz w:val="22"/>
            <w:lang w:eastAsia="ru-RU"/>
          </w:rPr>
          <w:tab/>
        </w:r>
        <w:r w:rsidR="00F24DA9" w:rsidRPr="00885AB1">
          <w:rPr>
            <w:rStyle w:val="af9"/>
            <w:noProof/>
          </w:rPr>
          <w:t>Требования к численности и квалификации персонала системы и режиму его работы</w:t>
        </w:r>
        <w:r w:rsidR="00F24DA9">
          <w:rPr>
            <w:noProof/>
            <w:webHidden/>
          </w:rPr>
          <w:tab/>
        </w:r>
        <w:r w:rsidR="00F24DA9">
          <w:rPr>
            <w:noProof/>
            <w:webHidden/>
          </w:rPr>
          <w:fldChar w:fldCharType="begin"/>
        </w:r>
        <w:r w:rsidR="00F24DA9">
          <w:rPr>
            <w:noProof/>
            <w:webHidden/>
          </w:rPr>
          <w:instrText xml:space="preserve"> PAGEREF _Toc243045321 \h </w:instrText>
        </w:r>
        <w:r w:rsidR="00F24DA9">
          <w:rPr>
            <w:noProof/>
            <w:webHidden/>
          </w:rPr>
        </w:r>
        <w:r w:rsidR="00F24DA9">
          <w:rPr>
            <w:noProof/>
            <w:webHidden/>
          </w:rPr>
          <w:fldChar w:fldCharType="separate"/>
        </w:r>
        <w:r w:rsidR="00F24DA9">
          <w:rPr>
            <w:noProof/>
            <w:webHidden/>
          </w:rPr>
          <w:t>15</w:t>
        </w:r>
        <w:r w:rsidR="00F24DA9">
          <w:rPr>
            <w:noProof/>
            <w:webHidden/>
          </w:rPr>
          <w:fldChar w:fldCharType="end"/>
        </w:r>
      </w:hyperlink>
    </w:p>
    <w:p w14:paraId="54886CC8" w14:textId="77777777" w:rsidR="00F24DA9" w:rsidRDefault="006C1633">
      <w:pPr>
        <w:pStyle w:val="34"/>
        <w:tabs>
          <w:tab w:val="left" w:pos="1680"/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sz w:val="22"/>
          <w:lang w:eastAsia="ru-RU"/>
        </w:rPr>
      </w:pPr>
      <w:hyperlink w:anchor="_Toc243045322" w:history="1">
        <w:r w:rsidR="00F24DA9" w:rsidRPr="00885AB1">
          <w:rPr>
            <w:rStyle w:val="af9"/>
            <w:noProof/>
          </w:rPr>
          <w:t>4.2.2</w:t>
        </w:r>
        <w:r w:rsidR="00F24DA9">
          <w:rPr>
            <w:rFonts w:asciiTheme="minorHAnsi" w:eastAsiaTheme="minorEastAsia" w:hAnsiTheme="minorHAnsi" w:cstheme="minorBidi"/>
            <w:b w:val="0"/>
            <w:noProof/>
            <w:sz w:val="22"/>
            <w:lang w:eastAsia="ru-RU"/>
          </w:rPr>
          <w:tab/>
        </w:r>
        <w:r w:rsidR="00F24DA9" w:rsidRPr="00885AB1">
          <w:rPr>
            <w:rStyle w:val="af9"/>
            <w:noProof/>
          </w:rPr>
          <w:t>Показатели назначения</w:t>
        </w:r>
        <w:r w:rsidR="00F24DA9">
          <w:rPr>
            <w:noProof/>
            <w:webHidden/>
          </w:rPr>
          <w:tab/>
        </w:r>
        <w:r w:rsidR="00F24DA9">
          <w:rPr>
            <w:noProof/>
            <w:webHidden/>
          </w:rPr>
          <w:fldChar w:fldCharType="begin"/>
        </w:r>
        <w:r w:rsidR="00F24DA9">
          <w:rPr>
            <w:noProof/>
            <w:webHidden/>
          </w:rPr>
          <w:instrText xml:space="preserve"> PAGEREF _Toc243045322 \h </w:instrText>
        </w:r>
        <w:r w:rsidR="00F24DA9">
          <w:rPr>
            <w:noProof/>
            <w:webHidden/>
          </w:rPr>
        </w:r>
        <w:r w:rsidR="00F24DA9">
          <w:rPr>
            <w:noProof/>
            <w:webHidden/>
          </w:rPr>
          <w:fldChar w:fldCharType="separate"/>
        </w:r>
        <w:r w:rsidR="00F24DA9">
          <w:rPr>
            <w:noProof/>
            <w:webHidden/>
          </w:rPr>
          <w:t>16</w:t>
        </w:r>
        <w:r w:rsidR="00F24DA9">
          <w:rPr>
            <w:noProof/>
            <w:webHidden/>
          </w:rPr>
          <w:fldChar w:fldCharType="end"/>
        </w:r>
      </w:hyperlink>
    </w:p>
    <w:p w14:paraId="10C223C7" w14:textId="77777777" w:rsidR="00F24DA9" w:rsidRDefault="006C1633">
      <w:pPr>
        <w:pStyle w:val="34"/>
        <w:tabs>
          <w:tab w:val="left" w:pos="1680"/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sz w:val="22"/>
          <w:lang w:eastAsia="ru-RU"/>
        </w:rPr>
      </w:pPr>
      <w:hyperlink w:anchor="_Toc243045323" w:history="1">
        <w:r w:rsidR="00F24DA9" w:rsidRPr="00885AB1">
          <w:rPr>
            <w:rStyle w:val="af9"/>
            <w:noProof/>
          </w:rPr>
          <w:t>4.2.3</w:t>
        </w:r>
        <w:r w:rsidR="00F24DA9">
          <w:rPr>
            <w:rFonts w:asciiTheme="minorHAnsi" w:eastAsiaTheme="minorEastAsia" w:hAnsiTheme="minorHAnsi" w:cstheme="minorBidi"/>
            <w:b w:val="0"/>
            <w:noProof/>
            <w:sz w:val="22"/>
            <w:lang w:eastAsia="ru-RU"/>
          </w:rPr>
          <w:tab/>
        </w:r>
        <w:r w:rsidR="00F24DA9" w:rsidRPr="00885AB1">
          <w:rPr>
            <w:rStyle w:val="af9"/>
            <w:noProof/>
          </w:rPr>
          <w:t>Требования к надежности</w:t>
        </w:r>
        <w:r w:rsidR="00F24DA9">
          <w:rPr>
            <w:noProof/>
            <w:webHidden/>
          </w:rPr>
          <w:tab/>
        </w:r>
        <w:r w:rsidR="00F24DA9">
          <w:rPr>
            <w:noProof/>
            <w:webHidden/>
          </w:rPr>
          <w:fldChar w:fldCharType="begin"/>
        </w:r>
        <w:r w:rsidR="00F24DA9">
          <w:rPr>
            <w:noProof/>
            <w:webHidden/>
          </w:rPr>
          <w:instrText xml:space="preserve"> PAGEREF _Toc243045323 \h </w:instrText>
        </w:r>
        <w:r w:rsidR="00F24DA9">
          <w:rPr>
            <w:noProof/>
            <w:webHidden/>
          </w:rPr>
        </w:r>
        <w:r w:rsidR="00F24DA9">
          <w:rPr>
            <w:noProof/>
            <w:webHidden/>
          </w:rPr>
          <w:fldChar w:fldCharType="separate"/>
        </w:r>
        <w:r w:rsidR="00F24DA9">
          <w:rPr>
            <w:noProof/>
            <w:webHidden/>
          </w:rPr>
          <w:t>16</w:t>
        </w:r>
        <w:r w:rsidR="00F24DA9">
          <w:rPr>
            <w:noProof/>
            <w:webHidden/>
          </w:rPr>
          <w:fldChar w:fldCharType="end"/>
        </w:r>
      </w:hyperlink>
    </w:p>
    <w:p w14:paraId="02E34B16" w14:textId="77777777" w:rsidR="00F24DA9" w:rsidRDefault="006C1633">
      <w:pPr>
        <w:pStyle w:val="34"/>
        <w:tabs>
          <w:tab w:val="left" w:pos="1680"/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sz w:val="22"/>
          <w:lang w:eastAsia="ru-RU"/>
        </w:rPr>
      </w:pPr>
      <w:hyperlink w:anchor="_Toc243045324" w:history="1">
        <w:r w:rsidR="00F24DA9" w:rsidRPr="00885AB1">
          <w:rPr>
            <w:rStyle w:val="af9"/>
            <w:noProof/>
          </w:rPr>
          <w:t>4.2.4</w:t>
        </w:r>
        <w:r w:rsidR="00F24DA9">
          <w:rPr>
            <w:rFonts w:asciiTheme="minorHAnsi" w:eastAsiaTheme="minorEastAsia" w:hAnsiTheme="minorHAnsi" w:cstheme="minorBidi"/>
            <w:b w:val="0"/>
            <w:noProof/>
            <w:sz w:val="22"/>
            <w:lang w:eastAsia="ru-RU"/>
          </w:rPr>
          <w:tab/>
        </w:r>
        <w:r w:rsidR="00F24DA9" w:rsidRPr="00885AB1">
          <w:rPr>
            <w:rStyle w:val="af9"/>
            <w:noProof/>
          </w:rPr>
          <w:t>Требования безопасности</w:t>
        </w:r>
        <w:r w:rsidR="00F24DA9">
          <w:rPr>
            <w:noProof/>
            <w:webHidden/>
          </w:rPr>
          <w:tab/>
        </w:r>
        <w:r w:rsidR="00F24DA9">
          <w:rPr>
            <w:noProof/>
            <w:webHidden/>
          </w:rPr>
          <w:fldChar w:fldCharType="begin"/>
        </w:r>
        <w:r w:rsidR="00F24DA9">
          <w:rPr>
            <w:noProof/>
            <w:webHidden/>
          </w:rPr>
          <w:instrText xml:space="preserve"> PAGEREF _Toc243045324 \h </w:instrText>
        </w:r>
        <w:r w:rsidR="00F24DA9">
          <w:rPr>
            <w:noProof/>
            <w:webHidden/>
          </w:rPr>
        </w:r>
        <w:r w:rsidR="00F24DA9">
          <w:rPr>
            <w:noProof/>
            <w:webHidden/>
          </w:rPr>
          <w:fldChar w:fldCharType="separate"/>
        </w:r>
        <w:r w:rsidR="00F24DA9">
          <w:rPr>
            <w:noProof/>
            <w:webHidden/>
          </w:rPr>
          <w:t>16</w:t>
        </w:r>
        <w:r w:rsidR="00F24DA9">
          <w:rPr>
            <w:noProof/>
            <w:webHidden/>
          </w:rPr>
          <w:fldChar w:fldCharType="end"/>
        </w:r>
      </w:hyperlink>
    </w:p>
    <w:p w14:paraId="64C42A89" w14:textId="77777777" w:rsidR="00F24DA9" w:rsidRDefault="006C1633">
      <w:pPr>
        <w:pStyle w:val="34"/>
        <w:tabs>
          <w:tab w:val="left" w:pos="1680"/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sz w:val="22"/>
          <w:lang w:eastAsia="ru-RU"/>
        </w:rPr>
      </w:pPr>
      <w:hyperlink w:anchor="_Toc243045325" w:history="1">
        <w:r w:rsidR="00F24DA9" w:rsidRPr="00885AB1">
          <w:rPr>
            <w:rStyle w:val="af9"/>
            <w:noProof/>
          </w:rPr>
          <w:t>4.2.5</w:t>
        </w:r>
        <w:r w:rsidR="00F24DA9">
          <w:rPr>
            <w:rFonts w:asciiTheme="minorHAnsi" w:eastAsiaTheme="minorEastAsia" w:hAnsiTheme="minorHAnsi" w:cstheme="minorBidi"/>
            <w:b w:val="0"/>
            <w:noProof/>
            <w:sz w:val="22"/>
            <w:lang w:eastAsia="ru-RU"/>
          </w:rPr>
          <w:tab/>
        </w:r>
        <w:r w:rsidR="00F24DA9" w:rsidRPr="00885AB1">
          <w:rPr>
            <w:rStyle w:val="af9"/>
            <w:noProof/>
          </w:rPr>
          <w:t>Требования к эргономике и технической эстетике</w:t>
        </w:r>
        <w:r w:rsidR="00F24DA9">
          <w:rPr>
            <w:noProof/>
            <w:webHidden/>
          </w:rPr>
          <w:tab/>
        </w:r>
        <w:r w:rsidR="00F24DA9">
          <w:rPr>
            <w:noProof/>
            <w:webHidden/>
          </w:rPr>
          <w:fldChar w:fldCharType="begin"/>
        </w:r>
        <w:r w:rsidR="00F24DA9">
          <w:rPr>
            <w:noProof/>
            <w:webHidden/>
          </w:rPr>
          <w:instrText xml:space="preserve"> PAGEREF _Toc243045325 \h </w:instrText>
        </w:r>
        <w:r w:rsidR="00F24DA9">
          <w:rPr>
            <w:noProof/>
            <w:webHidden/>
          </w:rPr>
        </w:r>
        <w:r w:rsidR="00F24DA9">
          <w:rPr>
            <w:noProof/>
            <w:webHidden/>
          </w:rPr>
          <w:fldChar w:fldCharType="separate"/>
        </w:r>
        <w:r w:rsidR="00F24DA9">
          <w:rPr>
            <w:noProof/>
            <w:webHidden/>
          </w:rPr>
          <w:t>16</w:t>
        </w:r>
        <w:r w:rsidR="00F24DA9">
          <w:rPr>
            <w:noProof/>
            <w:webHidden/>
          </w:rPr>
          <w:fldChar w:fldCharType="end"/>
        </w:r>
      </w:hyperlink>
    </w:p>
    <w:p w14:paraId="54A0B5AB" w14:textId="77777777" w:rsidR="00F24DA9" w:rsidRDefault="006C1633">
      <w:pPr>
        <w:pStyle w:val="34"/>
        <w:tabs>
          <w:tab w:val="left" w:pos="1680"/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sz w:val="22"/>
          <w:lang w:eastAsia="ru-RU"/>
        </w:rPr>
      </w:pPr>
      <w:hyperlink w:anchor="_Toc243045326" w:history="1">
        <w:r w:rsidR="00F24DA9" w:rsidRPr="00885AB1">
          <w:rPr>
            <w:rStyle w:val="af9"/>
            <w:noProof/>
          </w:rPr>
          <w:t>4.2.6</w:t>
        </w:r>
        <w:r w:rsidR="00F24DA9">
          <w:rPr>
            <w:rFonts w:asciiTheme="minorHAnsi" w:eastAsiaTheme="minorEastAsia" w:hAnsiTheme="minorHAnsi" w:cstheme="minorBidi"/>
            <w:b w:val="0"/>
            <w:noProof/>
            <w:sz w:val="22"/>
            <w:lang w:eastAsia="ru-RU"/>
          </w:rPr>
          <w:tab/>
        </w:r>
        <w:r w:rsidR="00F24DA9" w:rsidRPr="00885AB1">
          <w:rPr>
            <w:rStyle w:val="af9"/>
            <w:noProof/>
          </w:rPr>
          <w:t>Требования к защите информации от несанкционированного доступа</w:t>
        </w:r>
        <w:r w:rsidR="00F24DA9">
          <w:rPr>
            <w:noProof/>
            <w:webHidden/>
          </w:rPr>
          <w:tab/>
        </w:r>
        <w:r w:rsidR="00F24DA9">
          <w:rPr>
            <w:noProof/>
            <w:webHidden/>
          </w:rPr>
          <w:fldChar w:fldCharType="begin"/>
        </w:r>
        <w:r w:rsidR="00F24DA9">
          <w:rPr>
            <w:noProof/>
            <w:webHidden/>
          </w:rPr>
          <w:instrText xml:space="preserve"> PAGEREF _Toc243045326 \h </w:instrText>
        </w:r>
        <w:r w:rsidR="00F24DA9">
          <w:rPr>
            <w:noProof/>
            <w:webHidden/>
          </w:rPr>
        </w:r>
        <w:r w:rsidR="00F24DA9">
          <w:rPr>
            <w:noProof/>
            <w:webHidden/>
          </w:rPr>
          <w:fldChar w:fldCharType="separate"/>
        </w:r>
        <w:r w:rsidR="00F24DA9">
          <w:rPr>
            <w:noProof/>
            <w:webHidden/>
          </w:rPr>
          <w:t>17</w:t>
        </w:r>
        <w:r w:rsidR="00F24DA9">
          <w:rPr>
            <w:noProof/>
            <w:webHidden/>
          </w:rPr>
          <w:fldChar w:fldCharType="end"/>
        </w:r>
      </w:hyperlink>
    </w:p>
    <w:p w14:paraId="3466412E" w14:textId="77777777" w:rsidR="00F24DA9" w:rsidRDefault="006C1633">
      <w:pPr>
        <w:pStyle w:val="34"/>
        <w:tabs>
          <w:tab w:val="left" w:pos="1680"/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sz w:val="22"/>
          <w:lang w:eastAsia="ru-RU"/>
        </w:rPr>
      </w:pPr>
      <w:hyperlink w:anchor="_Toc243045327" w:history="1">
        <w:r w:rsidR="00F24DA9" w:rsidRPr="00885AB1">
          <w:rPr>
            <w:rStyle w:val="af9"/>
            <w:noProof/>
          </w:rPr>
          <w:t>4.2.7</w:t>
        </w:r>
        <w:r w:rsidR="00F24DA9">
          <w:rPr>
            <w:rFonts w:asciiTheme="minorHAnsi" w:eastAsiaTheme="minorEastAsia" w:hAnsiTheme="minorHAnsi" w:cstheme="minorBidi"/>
            <w:b w:val="0"/>
            <w:noProof/>
            <w:sz w:val="22"/>
            <w:lang w:eastAsia="ru-RU"/>
          </w:rPr>
          <w:tab/>
        </w:r>
        <w:r w:rsidR="00F24DA9" w:rsidRPr="00885AB1">
          <w:rPr>
            <w:rStyle w:val="af9"/>
            <w:noProof/>
          </w:rPr>
          <w:t>Требования по сохранности информации</w:t>
        </w:r>
        <w:r w:rsidR="00F24DA9">
          <w:rPr>
            <w:noProof/>
            <w:webHidden/>
          </w:rPr>
          <w:tab/>
        </w:r>
        <w:r w:rsidR="00F24DA9">
          <w:rPr>
            <w:noProof/>
            <w:webHidden/>
          </w:rPr>
          <w:fldChar w:fldCharType="begin"/>
        </w:r>
        <w:r w:rsidR="00F24DA9">
          <w:rPr>
            <w:noProof/>
            <w:webHidden/>
          </w:rPr>
          <w:instrText xml:space="preserve"> PAGEREF _Toc243045327 \h </w:instrText>
        </w:r>
        <w:r w:rsidR="00F24DA9">
          <w:rPr>
            <w:noProof/>
            <w:webHidden/>
          </w:rPr>
        </w:r>
        <w:r w:rsidR="00F24DA9">
          <w:rPr>
            <w:noProof/>
            <w:webHidden/>
          </w:rPr>
          <w:fldChar w:fldCharType="separate"/>
        </w:r>
        <w:r w:rsidR="00F24DA9">
          <w:rPr>
            <w:noProof/>
            <w:webHidden/>
          </w:rPr>
          <w:t>17</w:t>
        </w:r>
        <w:r w:rsidR="00F24DA9">
          <w:rPr>
            <w:noProof/>
            <w:webHidden/>
          </w:rPr>
          <w:fldChar w:fldCharType="end"/>
        </w:r>
      </w:hyperlink>
    </w:p>
    <w:p w14:paraId="51DF564E" w14:textId="77777777" w:rsidR="00F24DA9" w:rsidRDefault="006C1633">
      <w:pPr>
        <w:pStyle w:val="21"/>
        <w:tabs>
          <w:tab w:val="left" w:pos="1440"/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sz w:val="22"/>
          <w:lang w:eastAsia="ru-RU"/>
        </w:rPr>
      </w:pPr>
      <w:hyperlink w:anchor="_Toc243045328" w:history="1">
        <w:r w:rsidR="00F24DA9" w:rsidRPr="00885AB1">
          <w:rPr>
            <w:rStyle w:val="af9"/>
            <w:noProof/>
          </w:rPr>
          <w:t>4.3</w:t>
        </w:r>
        <w:r w:rsidR="00F24DA9">
          <w:rPr>
            <w:rFonts w:asciiTheme="minorHAnsi" w:eastAsiaTheme="minorEastAsia" w:hAnsiTheme="minorHAnsi" w:cstheme="minorBidi"/>
            <w:b w:val="0"/>
            <w:noProof/>
            <w:sz w:val="22"/>
            <w:lang w:eastAsia="ru-RU"/>
          </w:rPr>
          <w:tab/>
        </w:r>
        <w:r w:rsidR="00F24DA9" w:rsidRPr="00885AB1">
          <w:rPr>
            <w:rStyle w:val="af9"/>
            <w:noProof/>
          </w:rPr>
          <w:t>Требования к функциям, выполняемым Системой</w:t>
        </w:r>
        <w:r w:rsidR="00F24DA9">
          <w:rPr>
            <w:noProof/>
            <w:webHidden/>
          </w:rPr>
          <w:tab/>
        </w:r>
        <w:r w:rsidR="00F24DA9">
          <w:rPr>
            <w:noProof/>
            <w:webHidden/>
          </w:rPr>
          <w:fldChar w:fldCharType="begin"/>
        </w:r>
        <w:r w:rsidR="00F24DA9">
          <w:rPr>
            <w:noProof/>
            <w:webHidden/>
          </w:rPr>
          <w:instrText xml:space="preserve"> PAGEREF _Toc243045328 \h </w:instrText>
        </w:r>
        <w:r w:rsidR="00F24DA9">
          <w:rPr>
            <w:noProof/>
            <w:webHidden/>
          </w:rPr>
        </w:r>
        <w:r w:rsidR="00F24DA9">
          <w:rPr>
            <w:noProof/>
            <w:webHidden/>
          </w:rPr>
          <w:fldChar w:fldCharType="separate"/>
        </w:r>
        <w:r w:rsidR="00F24DA9">
          <w:rPr>
            <w:noProof/>
            <w:webHidden/>
          </w:rPr>
          <w:t>17</w:t>
        </w:r>
        <w:r w:rsidR="00F24DA9">
          <w:rPr>
            <w:noProof/>
            <w:webHidden/>
          </w:rPr>
          <w:fldChar w:fldCharType="end"/>
        </w:r>
      </w:hyperlink>
    </w:p>
    <w:p w14:paraId="7FFECAF2" w14:textId="77777777" w:rsidR="00F24DA9" w:rsidRDefault="006C1633">
      <w:pPr>
        <w:pStyle w:val="34"/>
        <w:tabs>
          <w:tab w:val="left" w:pos="1680"/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sz w:val="22"/>
          <w:lang w:eastAsia="ru-RU"/>
        </w:rPr>
      </w:pPr>
      <w:hyperlink w:anchor="_Toc243045329" w:history="1">
        <w:r w:rsidR="00F24DA9" w:rsidRPr="00885AB1">
          <w:rPr>
            <w:rStyle w:val="af9"/>
            <w:noProof/>
          </w:rPr>
          <w:t>4.3.1</w:t>
        </w:r>
        <w:r w:rsidR="00F24DA9">
          <w:rPr>
            <w:rFonts w:asciiTheme="minorHAnsi" w:eastAsiaTheme="minorEastAsia" w:hAnsiTheme="minorHAnsi" w:cstheme="minorBidi"/>
            <w:b w:val="0"/>
            <w:noProof/>
            <w:sz w:val="22"/>
            <w:lang w:eastAsia="ru-RU"/>
          </w:rPr>
          <w:tab/>
        </w:r>
        <w:r w:rsidR="00F24DA9" w:rsidRPr="00885AB1">
          <w:rPr>
            <w:rStyle w:val="af9"/>
            <w:noProof/>
          </w:rPr>
          <w:t>Требования к составу и форме представления выходной информации</w:t>
        </w:r>
        <w:r w:rsidR="00F24DA9">
          <w:rPr>
            <w:noProof/>
            <w:webHidden/>
          </w:rPr>
          <w:tab/>
        </w:r>
        <w:r w:rsidR="00F24DA9">
          <w:rPr>
            <w:noProof/>
            <w:webHidden/>
          </w:rPr>
          <w:fldChar w:fldCharType="begin"/>
        </w:r>
        <w:r w:rsidR="00F24DA9">
          <w:rPr>
            <w:noProof/>
            <w:webHidden/>
          </w:rPr>
          <w:instrText xml:space="preserve"> PAGEREF _Toc243045329 \h </w:instrText>
        </w:r>
        <w:r w:rsidR="00F24DA9">
          <w:rPr>
            <w:noProof/>
            <w:webHidden/>
          </w:rPr>
        </w:r>
        <w:r w:rsidR="00F24DA9">
          <w:rPr>
            <w:noProof/>
            <w:webHidden/>
          </w:rPr>
          <w:fldChar w:fldCharType="separate"/>
        </w:r>
        <w:r w:rsidR="00F24DA9">
          <w:rPr>
            <w:noProof/>
            <w:webHidden/>
          </w:rPr>
          <w:t>18</w:t>
        </w:r>
        <w:r w:rsidR="00F24DA9">
          <w:rPr>
            <w:noProof/>
            <w:webHidden/>
          </w:rPr>
          <w:fldChar w:fldCharType="end"/>
        </w:r>
      </w:hyperlink>
    </w:p>
    <w:p w14:paraId="6CBC933B" w14:textId="77777777" w:rsidR="00F24DA9" w:rsidRDefault="006C1633">
      <w:pPr>
        <w:pStyle w:val="34"/>
        <w:tabs>
          <w:tab w:val="left" w:pos="1680"/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sz w:val="22"/>
          <w:lang w:eastAsia="ru-RU"/>
        </w:rPr>
      </w:pPr>
      <w:hyperlink w:anchor="_Toc243045330" w:history="1">
        <w:r w:rsidR="00F24DA9" w:rsidRPr="00885AB1">
          <w:rPr>
            <w:rStyle w:val="af9"/>
            <w:noProof/>
          </w:rPr>
          <w:t>4.3.2</w:t>
        </w:r>
        <w:r w:rsidR="00F24DA9">
          <w:rPr>
            <w:rFonts w:asciiTheme="minorHAnsi" w:eastAsiaTheme="minorEastAsia" w:hAnsiTheme="minorHAnsi" w:cstheme="minorBidi"/>
            <w:b w:val="0"/>
            <w:noProof/>
            <w:sz w:val="22"/>
            <w:lang w:eastAsia="ru-RU"/>
          </w:rPr>
          <w:tab/>
        </w:r>
        <w:r w:rsidR="00F24DA9" w:rsidRPr="00885AB1">
          <w:rPr>
            <w:rStyle w:val="af9"/>
            <w:noProof/>
          </w:rPr>
          <w:t>Требования к составу входной информации</w:t>
        </w:r>
        <w:r w:rsidR="00F24DA9">
          <w:rPr>
            <w:noProof/>
            <w:webHidden/>
          </w:rPr>
          <w:tab/>
        </w:r>
        <w:r w:rsidR="00F24DA9">
          <w:rPr>
            <w:noProof/>
            <w:webHidden/>
          </w:rPr>
          <w:fldChar w:fldCharType="begin"/>
        </w:r>
        <w:r w:rsidR="00F24DA9">
          <w:rPr>
            <w:noProof/>
            <w:webHidden/>
          </w:rPr>
          <w:instrText xml:space="preserve"> PAGEREF _Toc243045330 \h </w:instrText>
        </w:r>
        <w:r w:rsidR="00F24DA9">
          <w:rPr>
            <w:noProof/>
            <w:webHidden/>
          </w:rPr>
        </w:r>
        <w:r w:rsidR="00F24DA9">
          <w:rPr>
            <w:noProof/>
            <w:webHidden/>
          </w:rPr>
          <w:fldChar w:fldCharType="separate"/>
        </w:r>
        <w:r w:rsidR="00F24DA9">
          <w:rPr>
            <w:noProof/>
            <w:webHidden/>
          </w:rPr>
          <w:t>18</w:t>
        </w:r>
        <w:r w:rsidR="00F24DA9">
          <w:rPr>
            <w:noProof/>
            <w:webHidden/>
          </w:rPr>
          <w:fldChar w:fldCharType="end"/>
        </w:r>
      </w:hyperlink>
    </w:p>
    <w:p w14:paraId="19693F3D" w14:textId="77777777" w:rsidR="00F24DA9" w:rsidRDefault="006C1633">
      <w:pPr>
        <w:pStyle w:val="34"/>
        <w:tabs>
          <w:tab w:val="left" w:pos="1680"/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sz w:val="22"/>
          <w:lang w:eastAsia="ru-RU"/>
        </w:rPr>
      </w:pPr>
      <w:hyperlink w:anchor="_Toc243045331" w:history="1">
        <w:r w:rsidR="00F24DA9" w:rsidRPr="00885AB1">
          <w:rPr>
            <w:rStyle w:val="af9"/>
            <w:noProof/>
          </w:rPr>
          <w:t>4.3.3</w:t>
        </w:r>
        <w:r w:rsidR="00F24DA9">
          <w:rPr>
            <w:rFonts w:asciiTheme="minorHAnsi" w:eastAsiaTheme="minorEastAsia" w:hAnsiTheme="minorHAnsi" w:cstheme="minorBidi"/>
            <w:b w:val="0"/>
            <w:noProof/>
            <w:sz w:val="22"/>
            <w:lang w:eastAsia="ru-RU"/>
          </w:rPr>
          <w:tab/>
        </w:r>
        <w:r w:rsidR="00F24DA9" w:rsidRPr="00885AB1">
          <w:rPr>
            <w:rStyle w:val="af9"/>
            <w:noProof/>
          </w:rPr>
          <w:t>Требования к интерфейсу пользователя</w:t>
        </w:r>
        <w:r w:rsidR="00F24DA9">
          <w:rPr>
            <w:noProof/>
            <w:webHidden/>
          </w:rPr>
          <w:tab/>
        </w:r>
        <w:r w:rsidR="00F24DA9">
          <w:rPr>
            <w:noProof/>
            <w:webHidden/>
          </w:rPr>
          <w:fldChar w:fldCharType="begin"/>
        </w:r>
        <w:r w:rsidR="00F24DA9">
          <w:rPr>
            <w:noProof/>
            <w:webHidden/>
          </w:rPr>
          <w:instrText xml:space="preserve"> PAGEREF _Toc243045331 \h </w:instrText>
        </w:r>
        <w:r w:rsidR="00F24DA9">
          <w:rPr>
            <w:noProof/>
            <w:webHidden/>
          </w:rPr>
        </w:r>
        <w:r w:rsidR="00F24DA9">
          <w:rPr>
            <w:noProof/>
            <w:webHidden/>
          </w:rPr>
          <w:fldChar w:fldCharType="separate"/>
        </w:r>
        <w:r w:rsidR="00F24DA9">
          <w:rPr>
            <w:noProof/>
            <w:webHidden/>
          </w:rPr>
          <w:t>18</w:t>
        </w:r>
        <w:r w:rsidR="00F24DA9">
          <w:rPr>
            <w:noProof/>
            <w:webHidden/>
          </w:rPr>
          <w:fldChar w:fldCharType="end"/>
        </w:r>
      </w:hyperlink>
    </w:p>
    <w:p w14:paraId="75ABC3ED" w14:textId="77777777" w:rsidR="00F24DA9" w:rsidRDefault="006C1633">
      <w:pPr>
        <w:pStyle w:val="21"/>
        <w:tabs>
          <w:tab w:val="left" w:pos="1440"/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sz w:val="22"/>
          <w:lang w:eastAsia="ru-RU"/>
        </w:rPr>
      </w:pPr>
      <w:hyperlink w:anchor="_Toc243045332" w:history="1">
        <w:r w:rsidR="00F24DA9" w:rsidRPr="00885AB1">
          <w:rPr>
            <w:rStyle w:val="af9"/>
            <w:noProof/>
          </w:rPr>
          <w:t>4.4</w:t>
        </w:r>
        <w:r w:rsidR="00F24DA9">
          <w:rPr>
            <w:rFonts w:asciiTheme="minorHAnsi" w:eastAsiaTheme="minorEastAsia" w:hAnsiTheme="minorHAnsi" w:cstheme="minorBidi"/>
            <w:b w:val="0"/>
            <w:noProof/>
            <w:sz w:val="22"/>
            <w:lang w:eastAsia="ru-RU"/>
          </w:rPr>
          <w:tab/>
        </w:r>
        <w:r w:rsidR="00F24DA9" w:rsidRPr="00885AB1">
          <w:rPr>
            <w:rStyle w:val="af9"/>
            <w:noProof/>
          </w:rPr>
          <w:t>Требования к видам обеспечения</w:t>
        </w:r>
        <w:r w:rsidR="00F24DA9">
          <w:rPr>
            <w:noProof/>
            <w:webHidden/>
          </w:rPr>
          <w:tab/>
        </w:r>
        <w:r w:rsidR="00F24DA9">
          <w:rPr>
            <w:noProof/>
            <w:webHidden/>
          </w:rPr>
          <w:fldChar w:fldCharType="begin"/>
        </w:r>
        <w:r w:rsidR="00F24DA9">
          <w:rPr>
            <w:noProof/>
            <w:webHidden/>
          </w:rPr>
          <w:instrText xml:space="preserve"> PAGEREF _Toc243045332 \h </w:instrText>
        </w:r>
        <w:r w:rsidR="00F24DA9">
          <w:rPr>
            <w:noProof/>
            <w:webHidden/>
          </w:rPr>
        </w:r>
        <w:r w:rsidR="00F24DA9">
          <w:rPr>
            <w:noProof/>
            <w:webHidden/>
          </w:rPr>
          <w:fldChar w:fldCharType="separate"/>
        </w:r>
        <w:r w:rsidR="00F24DA9">
          <w:rPr>
            <w:noProof/>
            <w:webHidden/>
          </w:rPr>
          <w:t>19</w:t>
        </w:r>
        <w:r w:rsidR="00F24DA9">
          <w:rPr>
            <w:noProof/>
            <w:webHidden/>
          </w:rPr>
          <w:fldChar w:fldCharType="end"/>
        </w:r>
      </w:hyperlink>
    </w:p>
    <w:p w14:paraId="598840D9" w14:textId="77777777" w:rsidR="00F24DA9" w:rsidRDefault="006C1633">
      <w:pPr>
        <w:pStyle w:val="34"/>
        <w:tabs>
          <w:tab w:val="left" w:pos="1680"/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sz w:val="22"/>
          <w:lang w:eastAsia="ru-RU"/>
        </w:rPr>
      </w:pPr>
      <w:hyperlink w:anchor="_Toc243045333" w:history="1">
        <w:r w:rsidR="00F24DA9" w:rsidRPr="00885AB1">
          <w:rPr>
            <w:rStyle w:val="af9"/>
            <w:noProof/>
          </w:rPr>
          <w:t>4.4.1</w:t>
        </w:r>
        <w:r w:rsidR="00F24DA9">
          <w:rPr>
            <w:rFonts w:asciiTheme="minorHAnsi" w:eastAsiaTheme="minorEastAsia" w:hAnsiTheme="minorHAnsi" w:cstheme="minorBidi"/>
            <w:b w:val="0"/>
            <w:noProof/>
            <w:sz w:val="22"/>
            <w:lang w:eastAsia="ru-RU"/>
          </w:rPr>
          <w:tab/>
        </w:r>
        <w:r w:rsidR="00F24DA9" w:rsidRPr="00885AB1">
          <w:rPr>
            <w:rStyle w:val="af9"/>
            <w:noProof/>
          </w:rPr>
          <w:t>Требования к математическому обеспечению системы</w:t>
        </w:r>
        <w:r w:rsidR="00F24DA9">
          <w:rPr>
            <w:noProof/>
            <w:webHidden/>
          </w:rPr>
          <w:tab/>
        </w:r>
        <w:r w:rsidR="00F24DA9">
          <w:rPr>
            <w:noProof/>
            <w:webHidden/>
          </w:rPr>
          <w:fldChar w:fldCharType="begin"/>
        </w:r>
        <w:r w:rsidR="00F24DA9">
          <w:rPr>
            <w:noProof/>
            <w:webHidden/>
          </w:rPr>
          <w:instrText xml:space="preserve"> PAGEREF _Toc243045333 \h </w:instrText>
        </w:r>
        <w:r w:rsidR="00F24DA9">
          <w:rPr>
            <w:noProof/>
            <w:webHidden/>
          </w:rPr>
        </w:r>
        <w:r w:rsidR="00F24DA9">
          <w:rPr>
            <w:noProof/>
            <w:webHidden/>
          </w:rPr>
          <w:fldChar w:fldCharType="separate"/>
        </w:r>
        <w:r w:rsidR="00F24DA9">
          <w:rPr>
            <w:noProof/>
            <w:webHidden/>
          </w:rPr>
          <w:t>19</w:t>
        </w:r>
        <w:r w:rsidR="00F24DA9">
          <w:rPr>
            <w:noProof/>
            <w:webHidden/>
          </w:rPr>
          <w:fldChar w:fldCharType="end"/>
        </w:r>
      </w:hyperlink>
    </w:p>
    <w:p w14:paraId="5B2CB872" w14:textId="77777777" w:rsidR="00F24DA9" w:rsidRDefault="006C1633">
      <w:pPr>
        <w:pStyle w:val="34"/>
        <w:tabs>
          <w:tab w:val="left" w:pos="1680"/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sz w:val="22"/>
          <w:lang w:eastAsia="ru-RU"/>
        </w:rPr>
      </w:pPr>
      <w:hyperlink w:anchor="_Toc243045334" w:history="1">
        <w:r w:rsidR="00F24DA9" w:rsidRPr="00885AB1">
          <w:rPr>
            <w:rStyle w:val="af9"/>
            <w:noProof/>
          </w:rPr>
          <w:t>4.4.2</w:t>
        </w:r>
        <w:r w:rsidR="00F24DA9">
          <w:rPr>
            <w:rFonts w:asciiTheme="minorHAnsi" w:eastAsiaTheme="minorEastAsia" w:hAnsiTheme="minorHAnsi" w:cstheme="minorBidi"/>
            <w:b w:val="0"/>
            <w:noProof/>
            <w:sz w:val="22"/>
            <w:lang w:eastAsia="ru-RU"/>
          </w:rPr>
          <w:tab/>
        </w:r>
        <w:r w:rsidR="00F24DA9" w:rsidRPr="00885AB1">
          <w:rPr>
            <w:rStyle w:val="af9"/>
            <w:noProof/>
          </w:rPr>
          <w:t>Требования к информационному обеспечению системы</w:t>
        </w:r>
        <w:r w:rsidR="00F24DA9">
          <w:rPr>
            <w:noProof/>
            <w:webHidden/>
          </w:rPr>
          <w:tab/>
        </w:r>
        <w:r w:rsidR="00F24DA9">
          <w:rPr>
            <w:noProof/>
            <w:webHidden/>
          </w:rPr>
          <w:fldChar w:fldCharType="begin"/>
        </w:r>
        <w:r w:rsidR="00F24DA9">
          <w:rPr>
            <w:noProof/>
            <w:webHidden/>
          </w:rPr>
          <w:instrText xml:space="preserve"> PAGEREF _Toc243045334 \h </w:instrText>
        </w:r>
        <w:r w:rsidR="00F24DA9">
          <w:rPr>
            <w:noProof/>
            <w:webHidden/>
          </w:rPr>
        </w:r>
        <w:r w:rsidR="00F24DA9">
          <w:rPr>
            <w:noProof/>
            <w:webHidden/>
          </w:rPr>
          <w:fldChar w:fldCharType="separate"/>
        </w:r>
        <w:r w:rsidR="00F24DA9">
          <w:rPr>
            <w:noProof/>
            <w:webHidden/>
          </w:rPr>
          <w:t>19</w:t>
        </w:r>
        <w:r w:rsidR="00F24DA9">
          <w:rPr>
            <w:noProof/>
            <w:webHidden/>
          </w:rPr>
          <w:fldChar w:fldCharType="end"/>
        </w:r>
      </w:hyperlink>
    </w:p>
    <w:p w14:paraId="5DACD1AB" w14:textId="77777777" w:rsidR="00F24DA9" w:rsidRDefault="006C1633">
      <w:pPr>
        <w:pStyle w:val="34"/>
        <w:tabs>
          <w:tab w:val="left" w:pos="1680"/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sz w:val="22"/>
          <w:lang w:eastAsia="ru-RU"/>
        </w:rPr>
      </w:pPr>
      <w:hyperlink w:anchor="_Toc243045335" w:history="1">
        <w:r w:rsidR="00F24DA9" w:rsidRPr="00885AB1">
          <w:rPr>
            <w:rStyle w:val="af9"/>
            <w:noProof/>
          </w:rPr>
          <w:t>4.4.3</w:t>
        </w:r>
        <w:r w:rsidR="00F24DA9">
          <w:rPr>
            <w:rFonts w:asciiTheme="minorHAnsi" w:eastAsiaTheme="minorEastAsia" w:hAnsiTheme="minorHAnsi" w:cstheme="minorBidi"/>
            <w:b w:val="0"/>
            <w:noProof/>
            <w:sz w:val="22"/>
            <w:lang w:eastAsia="ru-RU"/>
          </w:rPr>
          <w:tab/>
        </w:r>
        <w:r w:rsidR="00F24DA9" w:rsidRPr="00885AB1">
          <w:rPr>
            <w:rStyle w:val="af9"/>
            <w:noProof/>
          </w:rPr>
          <w:t>Требования к лингвистическому обеспечению Системы</w:t>
        </w:r>
        <w:r w:rsidR="00F24DA9">
          <w:rPr>
            <w:noProof/>
            <w:webHidden/>
          </w:rPr>
          <w:tab/>
        </w:r>
        <w:r w:rsidR="00F24DA9">
          <w:rPr>
            <w:noProof/>
            <w:webHidden/>
          </w:rPr>
          <w:fldChar w:fldCharType="begin"/>
        </w:r>
        <w:r w:rsidR="00F24DA9">
          <w:rPr>
            <w:noProof/>
            <w:webHidden/>
          </w:rPr>
          <w:instrText xml:space="preserve"> PAGEREF _Toc243045335 \h </w:instrText>
        </w:r>
        <w:r w:rsidR="00F24DA9">
          <w:rPr>
            <w:noProof/>
            <w:webHidden/>
          </w:rPr>
        </w:r>
        <w:r w:rsidR="00F24DA9">
          <w:rPr>
            <w:noProof/>
            <w:webHidden/>
          </w:rPr>
          <w:fldChar w:fldCharType="separate"/>
        </w:r>
        <w:r w:rsidR="00F24DA9">
          <w:rPr>
            <w:noProof/>
            <w:webHidden/>
          </w:rPr>
          <w:t>19</w:t>
        </w:r>
        <w:r w:rsidR="00F24DA9">
          <w:rPr>
            <w:noProof/>
            <w:webHidden/>
          </w:rPr>
          <w:fldChar w:fldCharType="end"/>
        </w:r>
      </w:hyperlink>
    </w:p>
    <w:p w14:paraId="49F4684F" w14:textId="77777777" w:rsidR="00F24DA9" w:rsidRDefault="006C1633">
      <w:pPr>
        <w:pStyle w:val="34"/>
        <w:tabs>
          <w:tab w:val="left" w:pos="1680"/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sz w:val="22"/>
          <w:lang w:eastAsia="ru-RU"/>
        </w:rPr>
      </w:pPr>
      <w:hyperlink w:anchor="_Toc243045336" w:history="1">
        <w:r w:rsidR="00F24DA9" w:rsidRPr="00885AB1">
          <w:rPr>
            <w:rStyle w:val="af9"/>
            <w:noProof/>
          </w:rPr>
          <w:t>4.4.4</w:t>
        </w:r>
        <w:r w:rsidR="00F24DA9">
          <w:rPr>
            <w:rFonts w:asciiTheme="minorHAnsi" w:eastAsiaTheme="minorEastAsia" w:hAnsiTheme="minorHAnsi" w:cstheme="minorBidi"/>
            <w:b w:val="0"/>
            <w:noProof/>
            <w:sz w:val="22"/>
            <w:lang w:eastAsia="ru-RU"/>
          </w:rPr>
          <w:tab/>
        </w:r>
        <w:r w:rsidR="00F24DA9" w:rsidRPr="00885AB1">
          <w:rPr>
            <w:rStyle w:val="af9"/>
            <w:noProof/>
          </w:rPr>
          <w:t>Требования к программному обеспечению системы</w:t>
        </w:r>
        <w:r w:rsidR="00F24DA9">
          <w:rPr>
            <w:noProof/>
            <w:webHidden/>
          </w:rPr>
          <w:tab/>
        </w:r>
        <w:r w:rsidR="00F24DA9">
          <w:rPr>
            <w:noProof/>
            <w:webHidden/>
          </w:rPr>
          <w:fldChar w:fldCharType="begin"/>
        </w:r>
        <w:r w:rsidR="00F24DA9">
          <w:rPr>
            <w:noProof/>
            <w:webHidden/>
          </w:rPr>
          <w:instrText xml:space="preserve"> PAGEREF _Toc243045336 \h </w:instrText>
        </w:r>
        <w:r w:rsidR="00F24DA9">
          <w:rPr>
            <w:noProof/>
            <w:webHidden/>
          </w:rPr>
        </w:r>
        <w:r w:rsidR="00F24DA9">
          <w:rPr>
            <w:noProof/>
            <w:webHidden/>
          </w:rPr>
          <w:fldChar w:fldCharType="separate"/>
        </w:r>
        <w:r w:rsidR="00F24DA9">
          <w:rPr>
            <w:noProof/>
            <w:webHidden/>
          </w:rPr>
          <w:t>19</w:t>
        </w:r>
        <w:r w:rsidR="00F24DA9">
          <w:rPr>
            <w:noProof/>
            <w:webHidden/>
          </w:rPr>
          <w:fldChar w:fldCharType="end"/>
        </w:r>
      </w:hyperlink>
    </w:p>
    <w:p w14:paraId="40527AB6" w14:textId="77777777" w:rsidR="00F24DA9" w:rsidRDefault="006C1633">
      <w:pPr>
        <w:pStyle w:val="34"/>
        <w:tabs>
          <w:tab w:val="left" w:pos="1680"/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sz w:val="22"/>
          <w:lang w:eastAsia="ru-RU"/>
        </w:rPr>
      </w:pPr>
      <w:hyperlink w:anchor="_Toc243045337" w:history="1">
        <w:r w:rsidR="00F24DA9" w:rsidRPr="00885AB1">
          <w:rPr>
            <w:rStyle w:val="af9"/>
            <w:noProof/>
          </w:rPr>
          <w:t>4.4.5</w:t>
        </w:r>
        <w:r w:rsidR="00F24DA9">
          <w:rPr>
            <w:rFonts w:asciiTheme="minorHAnsi" w:eastAsiaTheme="minorEastAsia" w:hAnsiTheme="minorHAnsi" w:cstheme="minorBidi"/>
            <w:b w:val="0"/>
            <w:noProof/>
            <w:sz w:val="22"/>
            <w:lang w:eastAsia="ru-RU"/>
          </w:rPr>
          <w:tab/>
        </w:r>
        <w:r w:rsidR="00F24DA9" w:rsidRPr="00885AB1">
          <w:rPr>
            <w:rStyle w:val="af9"/>
            <w:noProof/>
          </w:rPr>
          <w:t>Требования к техническому обеспечению системы</w:t>
        </w:r>
        <w:r w:rsidR="00F24DA9">
          <w:rPr>
            <w:noProof/>
            <w:webHidden/>
          </w:rPr>
          <w:tab/>
        </w:r>
        <w:r w:rsidR="00F24DA9">
          <w:rPr>
            <w:noProof/>
            <w:webHidden/>
          </w:rPr>
          <w:fldChar w:fldCharType="begin"/>
        </w:r>
        <w:r w:rsidR="00F24DA9">
          <w:rPr>
            <w:noProof/>
            <w:webHidden/>
          </w:rPr>
          <w:instrText xml:space="preserve"> PAGEREF _Toc243045337 \h </w:instrText>
        </w:r>
        <w:r w:rsidR="00F24DA9">
          <w:rPr>
            <w:noProof/>
            <w:webHidden/>
          </w:rPr>
        </w:r>
        <w:r w:rsidR="00F24DA9">
          <w:rPr>
            <w:noProof/>
            <w:webHidden/>
          </w:rPr>
          <w:fldChar w:fldCharType="separate"/>
        </w:r>
        <w:r w:rsidR="00F24DA9">
          <w:rPr>
            <w:noProof/>
            <w:webHidden/>
          </w:rPr>
          <w:t>19</w:t>
        </w:r>
        <w:r w:rsidR="00F24DA9">
          <w:rPr>
            <w:noProof/>
            <w:webHidden/>
          </w:rPr>
          <w:fldChar w:fldCharType="end"/>
        </w:r>
      </w:hyperlink>
    </w:p>
    <w:p w14:paraId="373A740E" w14:textId="77777777" w:rsidR="00F24DA9" w:rsidRDefault="006C1633">
      <w:pPr>
        <w:pStyle w:val="34"/>
        <w:tabs>
          <w:tab w:val="left" w:pos="1680"/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sz w:val="22"/>
          <w:lang w:eastAsia="ru-RU"/>
        </w:rPr>
      </w:pPr>
      <w:hyperlink w:anchor="_Toc243045338" w:history="1">
        <w:r w:rsidR="00F24DA9" w:rsidRPr="00885AB1">
          <w:rPr>
            <w:rStyle w:val="af9"/>
            <w:noProof/>
          </w:rPr>
          <w:t>4.4.6</w:t>
        </w:r>
        <w:r w:rsidR="00F24DA9">
          <w:rPr>
            <w:rFonts w:asciiTheme="minorHAnsi" w:eastAsiaTheme="minorEastAsia" w:hAnsiTheme="minorHAnsi" w:cstheme="minorBidi"/>
            <w:b w:val="0"/>
            <w:noProof/>
            <w:sz w:val="22"/>
            <w:lang w:eastAsia="ru-RU"/>
          </w:rPr>
          <w:tab/>
        </w:r>
        <w:r w:rsidR="00F24DA9" w:rsidRPr="00885AB1">
          <w:rPr>
            <w:rStyle w:val="af9"/>
            <w:noProof/>
          </w:rPr>
          <w:t>Требования к метрологическому обеспечению Системы</w:t>
        </w:r>
        <w:r w:rsidR="00F24DA9">
          <w:rPr>
            <w:noProof/>
            <w:webHidden/>
          </w:rPr>
          <w:tab/>
        </w:r>
        <w:r w:rsidR="00F24DA9">
          <w:rPr>
            <w:noProof/>
            <w:webHidden/>
          </w:rPr>
          <w:fldChar w:fldCharType="begin"/>
        </w:r>
        <w:r w:rsidR="00F24DA9">
          <w:rPr>
            <w:noProof/>
            <w:webHidden/>
          </w:rPr>
          <w:instrText xml:space="preserve"> PAGEREF _Toc243045338 \h </w:instrText>
        </w:r>
        <w:r w:rsidR="00F24DA9">
          <w:rPr>
            <w:noProof/>
            <w:webHidden/>
          </w:rPr>
        </w:r>
        <w:r w:rsidR="00F24DA9">
          <w:rPr>
            <w:noProof/>
            <w:webHidden/>
          </w:rPr>
          <w:fldChar w:fldCharType="separate"/>
        </w:r>
        <w:r w:rsidR="00F24DA9">
          <w:rPr>
            <w:noProof/>
            <w:webHidden/>
          </w:rPr>
          <w:t>19</w:t>
        </w:r>
        <w:r w:rsidR="00F24DA9">
          <w:rPr>
            <w:noProof/>
            <w:webHidden/>
          </w:rPr>
          <w:fldChar w:fldCharType="end"/>
        </w:r>
      </w:hyperlink>
    </w:p>
    <w:p w14:paraId="5883120E" w14:textId="77777777" w:rsidR="00F24DA9" w:rsidRDefault="006C1633">
      <w:pPr>
        <w:pStyle w:val="34"/>
        <w:tabs>
          <w:tab w:val="left" w:pos="1680"/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sz w:val="22"/>
          <w:lang w:eastAsia="ru-RU"/>
        </w:rPr>
      </w:pPr>
      <w:hyperlink w:anchor="_Toc243045339" w:history="1">
        <w:r w:rsidR="00F24DA9" w:rsidRPr="00885AB1">
          <w:rPr>
            <w:rStyle w:val="af9"/>
            <w:noProof/>
          </w:rPr>
          <w:t>4.4.7</w:t>
        </w:r>
        <w:r w:rsidR="00F24DA9">
          <w:rPr>
            <w:rFonts w:asciiTheme="minorHAnsi" w:eastAsiaTheme="minorEastAsia" w:hAnsiTheme="minorHAnsi" w:cstheme="minorBidi"/>
            <w:b w:val="0"/>
            <w:noProof/>
            <w:sz w:val="22"/>
            <w:lang w:eastAsia="ru-RU"/>
          </w:rPr>
          <w:tab/>
        </w:r>
        <w:r w:rsidR="00F24DA9" w:rsidRPr="00885AB1">
          <w:rPr>
            <w:rStyle w:val="af9"/>
            <w:noProof/>
          </w:rPr>
          <w:t>Требования к организационному обеспечению системы</w:t>
        </w:r>
        <w:r w:rsidR="00F24DA9">
          <w:rPr>
            <w:noProof/>
            <w:webHidden/>
          </w:rPr>
          <w:tab/>
        </w:r>
        <w:r w:rsidR="00F24DA9">
          <w:rPr>
            <w:noProof/>
            <w:webHidden/>
          </w:rPr>
          <w:fldChar w:fldCharType="begin"/>
        </w:r>
        <w:r w:rsidR="00F24DA9">
          <w:rPr>
            <w:noProof/>
            <w:webHidden/>
          </w:rPr>
          <w:instrText xml:space="preserve"> PAGEREF _Toc243045339 \h </w:instrText>
        </w:r>
        <w:r w:rsidR="00F24DA9">
          <w:rPr>
            <w:noProof/>
            <w:webHidden/>
          </w:rPr>
        </w:r>
        <w:r w:rsidR="00F24DA9">
          <w:rPr>
            <w:noProof/>
            <w:webHidden/>
          </w:rPr>
          <w:fldChar w:fldCharType="separate"/>
        </w:r>
        <w:r w:rsidR="00F24DA9">
          <w:rPr>
            <w:noProof/>
            <w:webHidden/>
          </w:rPr>
          <w:t>19</w:t>
        </w:r>
        <w:r w:rsidR="00F24DA9">
          <w:rPr>
            <w:noProof/>
            <w:webHidden/>
          </w:rPr>
          <w:fldChar w:fldCharType="end"/>
        </w:r>
      </w:hyperlink>
    </w:p>
    <w:p w14:paraId="37587C2D" w14:textId="77777777" w:rsidR="00F24DA9" w:rsidRDefault="006C1633">
      <w:pPr>
        <w:pStyle w:val="34"/>
        <w:tabs>
          <w:tab w:val="left" w:pos="1680"/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sz w:val="22"/>
          <w:lang w:eastAsia="ru-RU"/>
        </w:rPr>
      </w:pPr>
      <w:hyperlink w:anchor="_Toc243045340" w:history="1">
        <w:r w:rsidR="00F24DA9" w:rsidRPr="00885AB1">
          <w:rPr>
            <w:rStyle w:val="af9"/>
            <w:noProof/>
          </w:rPr>
          <w:t>4.4.8</w:t>
        </w:r>
        <w:r w:rsidR="00F24DA9">
          <w:rPr>
            <w:rFonts w:asciiTheme="minorHAnsi" w:eastAsiaTheme="minorEastAsia" w:hAnsiTheme="minorHAnsi" w:cstheme="minorBidi"/>
            <w:b w:val="0"/>
            <w:noProof/>
            <w:sz w:val="22"/>
            <w:lang w:eastAsia="ru-RU"/>
          </w:rPr>
          <w:tab/>
        </w:r>
        <w:r w:rsidR="00F24DA9" w:rsidRPr="00885AB1">
          <w:rPr>
            <w:rStyle w:val="af9"/>
            <w:noProof/>
          </w:rPr>
          <w:t>Требования к методическому обеспечению системы</w:t>
        </w:r>
        <w:r w:rsidR="00F24DA9">
          <w:rPr>
            <w:noProof/>
            <w:webHidden/>
          </w:rPr>
          <w:tab/>
        </w:r>
        <w:r w:rsidR="00F24DA9">
          <w:rPr>
            <w:noProof/>
            <w:webHidden/>
          </w:rPr>
          <w:fldChar w:fldCharType="begin"/>
        </w:r>
        <w:r w:rsidR="00F24DA9">
          <w:rPr>
            <w:noProof/>
            <w:webHidden/>
          </w:rPr>
          <w:instrText xml:space="preserve"> PAGEREF _Toc243045340 \h </w:instrText>
        </w:r>
        <w:r w:rsidR="00F24DA9">
          <w:rPr>
            <w:noProof/>
            <w:webHidden/>
          </w:rPr>
        </w:r>
        <w:r w:rsidR="00F24DA9">
          <w:rPr>
            <w:noProof/>
            <w:webHidden/>
          </w:rPr>
          <w:fldChar w:fldCharType="separate"/>
        </w:r>
        <w:r w:rsidR="00F24DA9">
          <w:rPr>
            <w:noProof/>
            <w:webHidden/>
          </w:rPr>
          <w:t>19</w:t>
        </w:r>
        <w:r w:rsidR="00F24DA9">
          <w:rPr>
            <w:noProof/>
            <w:webHidden/>
          </w:rPr>
          <w:fldChar w:fldCharType="end"/>
        </w:r>
      </w:hyperlink>
    </w:p>
    <w:p w14:paraId="58A0A310" w14:textId="77777777" w:rsidR="00F24DA9" w:rsidRDefault="006C1633">
      <w:pPr>
        <w:pStyle w:val="12"/>
        <w:rPr>
          <w:rFonts w:asciiTheme="minorHAnsi" w:eastAsiaTheme="minorEastAsia" w:hAnsiTheme="minorHAnsi" w:cstheme="minorBidi"/>
          <w:b w:val="0"/>
          <w:caps w:val="0"/>
          <w:noProof/>
          <w:sz w:val="22"/>
          <w:lang w:eastAsia="ru-RU"/>
        </w:rPr>
      </w:pPr>
      <w:hyperlink w:anchor="_Toc243045341" w:history="1">
        <w:r w:rsidR="00F24DA9" w:rsidRPr="00885AB1">
          <w:rPr>
            <w:rStyle w:val="af9"/>
            <w:noProof/>
          </w:rPr>
          <w:t>5</w:t>
        </w:r>
        <w:r w:rsidR="00F24DA9">
          <w:rPr>
            <w:rFonts w:asciiTheme="minorHAnsi" w:eastAsiaTheme="minorEastAsia" w:hAnsiTheme="minorHAnsi" w:cstheme="minorBidi"/>
            <w:b w:val="0"/>
            <w:caps w:val="0"/>
            <w:noProof/>
            <w:sz w:val="22"/>
            <w:lang w:eastAsia="ru-RU"/>
          </w:rPr>
          <w:tab/>
        </w:r>
        <w:r w:rsidR="00F24DA9" w:rsidRPr="00885AB1">
          <w:rPr>
            <w:rStyle w:val="af9"/>
            <w:noProof/>
          </w:rPr>
          <w:t>Требования составу и работ по созданию Системы (табл.5)</w:t>
        </w:r>
        <w:r w:rsidR="00F24DA9">
          <w:rPr>
            <w:noProof/>
            <w:webHidden/>
          </w:rPr>
          <w:tab/>
        </w:r>
        <w:r w:rsidR="00F24DA9">
          <w:rPr>
            <w:noProof/>
            <w:webHidden/>
          </w:rPr>
          <w:fldChar w:fldCharType="begin"/>
        </w:r>
        <w:r w:rsidR="00F24DA9">
          <w:rPr>
            <w:noProof/>
            <w:webHidden/>
          </w:rPr>
          <w:instrText xml:space="preserve"> PAGEREF _Toc243045341 \h </w:instrText>
        </w:r>
        <w:r w:rsidR="00F24DA9">
          <w:rPr>
            <w:noProof/>
            <w:webHidden/>
          </w:rPr>
        </w:r>
        <w:r w:rsidR="00F24DA9">
          <w:rPr>
            <w:noProof/>
            <w:webHidden/>
          </w:rPr>
          <w:fldChar w:fldCharType="separate"/>
        </w:r>
        <w:r w:rsidR="00F24DA9">
          <w:rPr>
            <w:noProof/>
            <w:webHidden/>
          </w:rPr>
          <w:t>20</w:t>
        </w:r>
        <w:r w:rsidR="00F24DA9">
          <w:rPr>
            <w:noProof/>
            <w:webHidden/>
          </w:rPr>
          <w:fldChar w:fldCharType="end"/>
        </w:r>
      </w:hyperlink>
    </w:p>
    <w:p w14:paraId="259C790D" w14:textId="77777777" w:rsidR="00F24DA9" w:rsidRDefault="006C1633">
      <w:pPr>
        <w:pStyle w:val="12"/>
        <w:rPr>
          <w:rFonts w:asciiTheme="minorHAnsi" w:eastAsiaTheme="minorEastAsia" w:hAnsiTheme="minorHAnsi" w:cstheme="minorBidi"/>
          <w:b w:val="0"/>
          <w:caps w:val="0"/>
          <w:noProof/>
          <w:sz w:val="22"/>
          <w:lang w:eastAsia="ru-RU"/>
        </w:rPr>
      </w:pPr>
      <w:hyperlink w:anchor="_Toc243045342" w:history="1">
        <w:r w:rsidR="00F24DA9" w:rsidRPr="00885AB1">
          <w:rPr>
            <w:rStyle w:val="af9"/>
            <w:noProof/>
          </w:rPr>
          <w:t>6</w:t>
        </w:r>
        <w:r w:rsidR="00F24DA9">
          <w:rPr>
            <w:rFonts w:asciiTheme="minorHAnsi" w:eastAsiaTheme="minorEastAsia" w:hAnsiTheme="minorHAnsi" w:cstheme="minorBidi"/>
            <w:b w:val="0"/>
            <w:caps w:val="0"/>
            <w:noProof/>
            <w:sz w:val="22"/>
            <w:lang w:eastAsia="ru-RU"/>
          </w:rPr>
          <w:tab/>
        </w:r>
        <w:r w:rsidR="00F24DA9" w:rsidRPr="00885AB1">
          <w:rPr>
            <w:rStyle w:val="af9"/>
            <w:noProof/>
          </w:rPr>
          <w:t>Порядок контроля и приемки системы</w:t>
        </w:r>
        <w:r w:rsidR="00F24DA9">
          <w:rPr>
            <w:noProof/>
            <w:webHidden/>
          </w:rPr>
          <w:tab/>
        </w:r>
        <w:r w:rsidR="00F24DA9">
          <w:rPr>
            <w:noProof/>
            <w:webHidden/>
          </w:rPr>
          <w:fldChar w:fldCharType="begin"/>
        </w:r>
        <w:r w:rsidR="00F24DA9">
          <w:rPr>
            <w:noProof/>
            <w:webHidden/>
          </w:rPr>
          <w:instrText xml:space="preserve"> PAGEREF _Toc243045342 \h </w:instrText>
        </w:r>
        <w:r w:rsidR="00F24DA9">
          <w:rPr>
            <w:noProof/>
            <w:webHidden/>
          </w:rPr>
        </w:r>
        <w:r w:rsidR="00F24DA9">
          <w:rPr>
            <w:noProof/>
            <w:webHidden/>
          </w:rPr>
          <w:fldChar w:fldCharType="separate"/>
        </w:r>
        <w:r w:rsidR="00F24DA9">
          <w:rPr>
            <w:noProof/>
            <w:webHidden/>
          </w:rPr>
          <w:t>21</w:t>
        </w:r>
        <w:r w:rsidR="00F24DA9">
          <w:rPr>
            <w:noProof/>
            <w:webHidden/>
          </w:rPr>
          <w:fldChar w:fldCharType="end"/>
        </w:r>
      </w:hyperlink>
    </w:p>
    <w:p w14:paraId="7EDCB233" w14:textId="77777777" w:rsidR="00F24DA9" w:rsidRDefault="006C1633">
      <w:pPr>
        <w:pStyle w:val="12"/>
        <w:rPr>
          <w:rFonts w:asciiTheme="minorHAnsi" w:eastAsiaTheme="minorEastAsia" w:hAnsiTheme="minorHAnsi" w:cstheme="minorBidi"/>
          <w:b w:val="0"/>
          <w:caps w:val="0"/>
          <w:noProof/>
          <w:sz w:val="22"/>
          <w:lang w:eastAsia="ru-RU"/>
        </w:rPr>
      </w:pPr>
      <w:hyperlink w:anchor="_Toc243045343" w:history="1">
        <w:r w:rsidR="00F24DA9" w:rsidRPr="00885AB1">
          <w:rPr>
            <w:rStyle w:val="af9"/>
            <w:noProof/>
          </w:rPr>
          <w:t>7</w:t>
        </w:r>
        <w:r w:rsidR="00F24DA9">
          <w:rPr>
            <w:rFonts w:asciiTheme="minorHAnsi" w:eastAsiaTheme="minorEastAsia" w:hAnsiTheme="minorHAnsi" w:cstheme="minorBidi"/>
            <w:b w:val="0"/>
            <w:caps w:val="0"/>
            <w:noProof/>
            <w:sz w:val="22"/>
            <w:lang w:eastAsia="ru-RU"/>
          </w:rPr>
          <w:tab/>
        </w:r>
        <w:r w:rsidR="00F24DA9" w:rsidRPr="00885AB1">
          <w:rPr>
            <w:rStyle w:val="af9"/>
            <w:noProof/>
          </w:rPr>
          <w:t>Требования к составу и содержанию работ по подготовке объекта автоматизации к вводу системы в действие</w:t>
        </w:r>
        <w:r w:rsidR="00F24DA9">
          <w:rPr>
            <w:noProof/>
            <w:webHidden/>
          </w:rPr>
          <w:tab/>
        </w:r>
        <w:r w:rsidR="00F24DA9">
          <w:rPr>
            <w:noProof/>
            <w:webHidden/>
          </w:rPr>
          <w:fldChar w:fldCharType="begin"/>
        </w:r>
        <w:r w:rsidR="00F24DA9">
          <w:rPr>
            <w:noProof/>
            <w:webHidden/>
          </w:rPr>
          <w:instrText xml:space="preserve"> PAGEREF _Toc243045343 \h </w:instrText>
        </w:r>
        <w:r w:rsidR="00F24DA9">
          <w:rPr>
            <w:noProof/>
            <w:webHidden/>
          </w:rPr>
        </w:r>
        <w:r w:rsidR="00F24DA9">
          <w:rPr>
            <w:noProof/>
            <w:webHidden/>
          </w:rPr>
          <w:fldChar w:fldCharType="separate"/>
        </w:r>
        <w:r w:rsidR="00F24DA9">
          <w:rPr>
            <w:noProof/>
            <w:webHidden/>
          </w:rPr>
          <w:t>22</w:t>
        </w:r>
        <w:r w:rsidR="00F24DA9">
          <w:rPr>
            <w:noProof/>
            <w:webHidden/>
          </w:rPr>
          <w:fldChar w:fldCharType="end"/>
        </w:r>
      </w:hyperlink>
    </w:p>
    <w:p w14:paraId="73AD3D7E" w14:textId="77777777" w:rsidR="00F24DA9" w:rsidRDefault="006C1633">
      <w:pPr>
        <w:pStyle w:val="12"/>
        <w:rPr>
          <w:rFonts w:asciiTheme="minorHAnsi" w:eastAsiaTheme="minorEastAsia" w:hAnsiTheme="minorHAnsi" w:cstheme="minorBidi"/>
          <w:b w:val="0"/>
          <w:caps w:val="0"/>
          <w:noProof/>
          <w:sz w:val="22"/>
          <w:lang w:eastAsia="ru-RU"/>
        </w:rPr>
      </w:pPr>
      <w:hyperlink w:anchor="_Toc243045344" w:history="1">
        <w:r w:rsidR="00F24DA9" w:rsidRPr="00885AB1">
          <w:rPr>
            <w:rStyle w:val="af9"/>
            <w:noProof/>
          </w:rPr>
          <w:t>8</w:t>
        </w:r>
        <w:r w:rsidR="00F24DA9">
          <w:rPr>
            <w:rFonts w:asciiTheme="minorHAnsi" w:eastAsiaTheme="minorEastAsia" w:hAnsiTheme="minorHAnsi" w:cstheme="minorBidi"/>
            <w:b w:val="0"/>
            <w:caps w:val="0"/>
            <w:noProof/>
            <w:sz w:val="22"/>
            <w:lang w:eastAsia="ru-RU"/>
          </w:rPr>
          <w:tab/>
        </w:r>
        <w:r w:rsidR="00F24DA9" w:rsidRPr="00885AB1">
          <w:rPr>
            <w:rStyle w:val="af9"/>
            <w:noProof/>
          </w:rPr>
          <w:t>Требования к документированию</w:t>
        </w:r>
        <w:r w:rsidR="00F24DA9">
          <w:rPr>
            <w:noProof/>
            <w:webHidden/>
          </w:rPr>
          <w:tab/>
        </w:r>
        <w:r w:rsidR="00F24DA9">
          <w:rPr>
            <w:noProof/>
            <w:webHidden/>
          </w:rPr>
          <w:fldChar w:fldCharType="begin"/>
        </w:r>
        <w:r w:rsidR="00F24DA9">
          <w:rPr>
            <w:noProof/>
            <w:webHidden/>
          </w:rPr>
          <w:instrText xml:space="preserve"> PAGEREF _Toc243045344 \h </w:instrText>
        </w:r>
        <w:r w:rsidR="00F24DA9">
          <w:rPr>
            <w:noProof/>
            <w:webHidden/>
          </w:rPr>
        </w:r>
        <w:r w:rsidR="00F24DA9">
          <w:rPr>
            <w:noProof/>
            <w:webHidden/>
          </w:rPr>
          <w:fldChar w:fldCharType="separate"/>
        </w:r>
        <w:r w:rsidR="00F24DA9">
          <w:rPr>
            <w:noProof/>
            <w:webHidden/>
          </w:rPr>
          <w:t>23</w:t>
        </w:r>
        <w:r w:rsidR="00F24DA9">
          <w:rPr>
            <w:noProof/>
            <w:webHidden/>
          </w:rPr>
          <w:fldChar w:fldCharType="end"/>
        </w:r>
      </w:hyperlink>
    </w:p>
    <w:p w14:paraId="581D0B6D" w14:textId="77777777" w:rsidR="00F24DA9" w:rsidRDefault="006C1633">
      <w:pPr>
        <w:pStyle w:val="12"/>
        <w:rPr>
          <w:rFonts w:asciiTheme="minorHAnsi" w:eastAsiaTheme="minorEastAsia" w:hAnsiTheme="minorHAnsi" w:cstheme="minorBidi"/>
          <w:b w:val="0"/>
          <w:caps w:val="0"/>
          <w:noProof/>
          <w:sz w:val="22"/>
          <w:lang w:eastAsia="ru-RU"/>
        </w:rPr>
      </w:pPr>
      <w:hyperlink w:anchor="_Toc243045345" w:history="1">
        <w:r w:rsidR="00F24DA9" w:rsidRPr="00885AB1">
          <w:rPr>
            <w:rStyle w:val="af9"/>
            <w:noProof/>
          </w:rPr>
          <w:t>9</w:t>
        </w:r>
        <w:r w:rsidR="00F24DA9">
          <w:rPr>
            <w:rFonts w:asciiTheme="minorHAnsi" w:eastAsiaTheme="minorEastAsia" w:hAnsiTheme="minorHAnsi" w:cstheme="minorBidi"/>
            <w:b w:val="0"/>
            <w:caps w:val="0"/>
            <w:noProof/>
            <w:sz w:val="22"/>
            <w:lang w:eastAsia="ru-RU"/>
          </w:rPr>
          <w:tab/>
        </w:r>
        <w:r w:rsidR="00F24DA9" w:rsidRPr="00885AB1">
          <w:rPr>
            <w:rStyle w:val="af9"/>
            <w:noProof/>
          </w:rPr>
          <w:t>Источники разработки</w:t>
        </w:r>
        <w:r w:rsidR="00F24DA9">
          <w:rPr>
            <w:noProof/>
            <w:webHidden/>
          </w:rPr>
          <w:tab/>
        </w:r>
        <w:r w:rsidR="00F24DA9">
          <w:rPr>
            <w:noProof/>
            <w:webHidden/>
          </w:rPr>
          <w:fldChar w:fldCharType="begin"/>
        </w:r>
        <w:r w:rsidR="00F24DA9">
          <w:rPr>
            <w:noProof/>
            <w:webHidden/>
          </w:rPr>
          <w:instrText xml:space="preserve"> PAGEREF _Toc243045345 \h </w:instrText>
        </w:r>
        <w:r w:rsidR="00F24DA9">
          <w:rPr>
            <w:noProof/>
            <w:webHidden/>
          </w:rPr>
        </w:r>
        <w:r w:rsidR="00F24DA9">
          <w:rPr>
            <w:noProof/>
            <w:webHidden/>
          </w:rPr>
          <w:fldChar w:fldCharType="separate"/>
        </w:r>
        <w:r w:rsidR="00F24DA9">
          <w:rPr>
            <w:noProof/>
            <w:webHidden/>
          </w:rPr>
          <w:t>24</w:t>
        </w:r>
        <w:r w:rsidR="00F24DA9">
          <w:rPr>
            <w:noProof/>
            <w:webHidden/>
          </w:rPr>
          <w:fldChar w:fldCharType="end"/>
        </w:r>
      </w:hyperlink>
    </w:p>
    <w:p w14:paraId="6D4C29CA" w14:textId="77777777" w:rsidR="00F24DA9" w:rsidRDefault="006C1633">
      <w:pPr>
        <w:pStyle w:val="12"/>
        <w:rPr>
          <w:rFonts w:asciiTheme="minorHAnsi" w:eastAsiaTheme="minorEastAsia" w:hAnsiTheme="minorHAnsi" w:cstheme="minorBidi"/>
          <w:b w:val="0"/>
          <w:caps w:val="0"/>
          <w:noProof/>
          <w:sz w:val="22"/>
          <w:lang w:eastAsia="ru-RU"/>
        </w:rPr>
      </w:pPr>
      <w:hyperlink w:anchor="_Toc243045346" w:history="1">
        <w:r w:rsidR="00F24DA9" w:rsidRPr="00885AB1">
          <w:rPr>
            <w:rStyle w:val="af9"/>
            <w:noProof/>
          </w:rPr>
          <w:t>Список использованных источников</w:t>
        </w:r>
        <w:r w:rsidR="00F24DA9">
          <w:rPr>
            <w:noProof/>
            <w:webHidden/>
          </w:rPr>
          <w:tab/>
        </w:r>
        <w:r w:rsidR="00F24DA9">
          <w:rPr>
            <w:noProof/>
            <w:webHidden/>
          </w:rPr>
          <w:fldChar w:fldCharType="begin"/>
        </w:r>
        <w:r w:rsidR="00F24DA9">
          <w:rPr>
            <w:noProof/>
            <w:webHidden/>
          </w:rPr>
          <w:instrText xml:space="preserve"> PAGEREF _Toc243045346 \h </w:instrText>
        </w:r>
        <w:r w:rsidR="00F24DA9">
          <w:rPr>
            <w:noProof/>
            <w:webHidden/>
          </w:rPr>
        </w:r>
        <w:r w:rsidR="00F24DA9">
          <w:rPr>
            <w:noProof/>
            <w:webHidden/>
          </w:rPr>
          <w:fldChar w:fldCharType="separate"/>
        </w:r>
        <w:r w:rsidR="00F24DA9">
          <w:rPr>
            <w:noProof/>
            <w:webHidden/>
          </w:rPr>
          <w:t>25</w:t>
        </w:r>
        <w:r w:rsidR="00F24DA9">
          <w:rPr>
            <w:noProof/>
            <w:webHidden/>
          </w:rPr>
          <w:fldChar w:fldCharType="end"/>
        </w:r>
      </w:hyperlink>
    </w:p>
    <w:p w14:paraId="1DEC1861" w14:textId="77777777" w:rsidR="00F24DA9" w:rsidRDefault="006C1633">
      <w:pPr>
        <w:pStyle w:val="12"/>
        <w:rPr>
          <w:rFonts w:asciiTheme="minorHAnsi" w:eastAsiaTheme="minorEastAsia" w:hAnsiTheme="minorHAnsi" w:cstheme="minorBidi"/>
          <w:b w:val="0"/>
          <w:caps w:val="0"/>
          <w:noProof/>
          <w:sz w:val="22"/>
          <w:lang w:eastAsia="ru-RU"/>
        </w:rPr>
      </w:pPr>
      <w:hyperlink w:anchor="_Toc243045347" w:history="1">
        <w:r w:rsidR="00F24DA9" w:rsidRPr="00885AB1">
          <w:rPr>
            <w:rStyle w:val="af9"/>
            <w:noProof/>
          </w:rPr>
          <w:t>Приложение 1.</w:t>
        </w:r>
        <w:r w:rsidR="00F24DA9">
          <w:rPr>
            <w:noProof/>
            <w:webHidden/>
          </w:rPr>
          <w:tab/>
        </w:r>
        <w:r w:rsidR="00F24DA9">
          <w:rPr>
            <w:noProof/>
            <w:webHidden/>
          </w:rPr>
          <w:fldChar w:fldCharType="begin"/>
        </w:r>
        <w:r w:rsidR="00F24DA9">
          <w:rPr>
            <w:noProof/>
            <w:webHidden/>
          </w:rPr>
          <w:instrText xml:space="preserve"> PAGEREF _Toc243045347 \h </w:instrText>
        </w:r>
        <w:r w:rsidR="00F24DA9">
          <w:rPr>
            <w:noProof/>
            <w:webHidden/>
          </w:rPr>
        </w:r>
        <w:r w:rsidR="00F24DA9">
          <w:rPr>
            <w:noProof/>
            <w:webHidden/>
          </w:rPr>
          <w:fldChar w:fldCharType="separate"/>
        </w:r>
        <w:r w:rsidR="00F24DA9">
          <w:rPr>
            <w:noProof/>
            <w:webHidden/>
          </w:rPr>
          <w:t>26</w:t>
        </w:r>
        <w:r w:rsidR="00F24DA9">
          <w:rPr>
            <w:noProof/>
            <w:webHidden/>
          </w:rPr>
          <w:fldChar w:fldCharType="end"/>
        </w:r>
      </w:hyperlink>
    </w:p>
    <w:p w14:paraId="05700D98" w14:textId="77777777" w:rsidR="00F24DA9" w:rsidRDefault="006C1633">
      <w:pPr>
        <w:pStyle w:val="12"/>
        <w:rPr>
          <w:rFonts w:asciiTheme="minorHAnsi" w:eastAsiaTheme="minorEastAsia" w:hAnsiTheme="minorHAnsi" w:cstheme="minorBidi"/>
          <w:b w:val="0"/>
          <w:caps w:val="0"/>
          <w:noProof/>
          <w:sz w:val="22"/>
          <w:lang w:eastAsia="ru-RU"/>
        </w:rPr>
      </w:pPr>
      <w:hyperlink w:anchor="_Toc243045348" w:history="1">
        <w:r w:rsidR="00F24DA9" w:rsidRPr="00885AB1">
          <w:rPr>
            <w:rStyle w:val="af9"/>
            <w:noProof/>
          </w:rPr>
          <w:t>Список изменений</w:t>
        </w:r>
        <w:r w:rsidR="00F24DA9">
          <w:rPr>
            <w:noProof/>
            <w:webHidden/>
          </w:rPr>
          <w:tab/>
        </w:r>
        <w:r w:rsidR="00F24DA9">
          <w:rPr>
            <w:noProof/>
            <w:webHidden/>
          </w:rPr>
          <w:fldChar w:fldCharType="begin"/>
        </w:r>
        <w:r w:rsidR="00F24DA9">
          <w:rPr>
            <w:noProof/>
            <w:webHidden/>
          </w:rPr>
          <w:instrText xml:space="preserve"> PAGEREF _Toc243045348 \h </w:instrText>
        </w:r>
        <w:r w:rsidR="00F24DA9">
          <w:rPr>
            <w:noProof/>
            <w:webHidden/>
          </w:rPr>
        </w:r>
        <w:r w:rsidR="00F24DA9">
          <w:rPr>
            <w:noProof/>
            <w:webHidden/>
          </w:rPr>
          <w:fldChar w:fldCharType="separate"/>
        </w:r>
        <w:r w:rsidR="00F24DA9">
          <w:rPr>
            <w:noProof/>
            <w:webHidden/>
          </w:rPr>
          <w:t>27</w:t>
        </w:r>
        <w:r w:rsidR="00F24DA9">
          <w:rPr>
            <w:noProof/>
            <w:webHidden/>
          </w:rPr>
          <w:fldChar w:fldCharType="end"/>
        </w:r>
      </w:hyperlink>
    </w:p>
    <w:p w14:paraId="36C63738" w14:textId="77777777" w:rsidR="00F30381" w:rsidRPr="008E63E4" w:rsidRDefault="005860C1" w:rsidP="005860C1">
      <w:pPr>
        <w:pageBreakBefore/>
        <w:ind w:firstLine="0"/>
        <w:jc w:val="center"/>
        <w:rPr>
          <w:b/>
          <w:caps/>
          <w:sz w:val="28"/>
          <w:szCs w:val="28"/>
        </w:rPr>
      </w:pPr>
      <w:r w:rsidRPr="008E63E4">
        <w:rPr>
          <w:highlight w:val="yellow"/>
        </w:rPr>
        <w:lastRenderedPageBreak/>
        <w:fldChar w:fldCharType="end"/>
      </w:r>
      <w:r w:rsidR="00F30381" w:rsidRPr="008E63E4">
        <w:rPr>
          <w:b/>
          <w:caps/>
          <w:sz w:val="28"/>
          <w:szCs w:val="28"/>
        </w:rPr>
        <w:t>Термины и определения</w:t>
      </w:r>
    </w:p>
    <w:p w14:paraId="4163DF68" w14:textId="77777777" w:rsidR="0014597A" w:rsidRDefault="0014597A" w:rsidP="0014597A">
      <w:pPr>
        <w:ind w:firstLine="0"/>
        <w:jc w:val="left"/>
      </w:pPr>
      <w:r>
        <w:t>В настоящем документе используются термины в соответствии с ГОСТ 34.602-2020, а также следующие специфические термины:</w:t>
      </w:r>
    </w:p>
    <w:p w14:paraId="798C0890" w14:textId="4ED007E2" w:rsidR="0014597A" w:rsidRDefault="0014597A" w:rsidP="0014597A">
      <w:pPr>
        <w:ind w:firstLine="0"/>
        <w:jc w:val="left"/>
      </w:pPr>
      <w:r>
        <w:t>Счет НОСТРО – счет, открытый в банке-корреспонденте.</w:t>
      </w:r>
    </w:p>
    <w:p w14:paraId="15264545" w14:textId="30C0FC81" w:rsidR="0014597A" w:rsidRDefault="0014597A" w:rsidP="0014597A">
      <w:pPr>
        <w:ind w:firstLine="0"/>
        <w:jc w:val="left"/>
      </w:pPr>
      <w:r>
        <w:t>FX Deals — система «Межбанковский обмен валют»</w:t>
      </w:r>
    </w:p>
    <w:p w14:paraId="6D6C9367" w14:textId="68B803E8" w:rsidR="0014597A" w:rsidRDefault="0014597A" w:rsidP="0014597A">
      <w:pPr>
        <w:ind w:firstLine="0"/>
        <w:jc w:val="left"/>
      </w:pPr>
      <w:r>
        <w:t>MM Deals — система «Межбанковские кредиты и депозиты»</w:t>
      </w:r>
    </w:p>
    <w:p w14:paraId="270C73E1" w14:textId="44B9308B" w:rsidR="0014597A" w:rsidRDefault="0014597A" w:rsidP="0014597A">
      <w:pPr>
        <w:ind w:firstLine="0"/>
        <w:jc w:val="left"/>
      </w:pPr>
      <w:r>
        <w:t>Позиция — фактический или прогнозный остаток средств на корреспондентском счете ·</w:t>
      </w:r>
    </w:p>
    <w:p w14:paraId="7658FE7D" w14:textId="3FC4860D" w:rsidR="006903F9" w:rsidRPr="008E63E4" w:rsidRDefault="0014597A" w:rsidP="0014597A">
      <w:pPr>
        <w:ind w:firstLine="0"/>
        <w:jc w:val="left"/>
        <w:rPr>
          <w:b/>
          <w:caps/>
          <w:sz w:val="28"/>
          <w:szCs w:val="28"/>
        </w:rPr>
      </w:pPr>
      <w:r>
        <w:t>Платеж — сформированное платежное поручение по сделке</w:t>
      </w:r>
    </w:p>
    <w:p w14:paraId="4F28079B" w14:textId="77777777" w:rsidR="00F30381" w:rsidRPr="008E63E4" w:rsidRDefault="00F30381" w:rsidP="005860C1">
      <w:pPr>
        <w:ind w:firstLine="0"/>
        <w:jc w:val="center"/>
        <w:rPr>
          <w:b/>
          <w:caps/>
          <w:sz w:val="28"/>
          <w:szCs w:val="28"/>
        </w:rPr>
      </w:pPr>
      <w:r w:rsidRPr="008E63E4">
        <w:rPr>
          <w:b/>
          <w:caps/>
          <w:sz w:val="28"/>
          <w:szCs w:val="28"/>
        </w:rPr>
        <w:t>Обозначения и сокращения</w:t>
      </w:r>
    </w:p>
    <w:p w14:paraId="443F19C6" w14:textId="36E568F1" w:rsidR="009B598E" w:rsidRDefault="009B598E" w:rsidP="009B598E">
      <w:pPr>
        <w:pStyle w:val="afc"/>
        <w:ind w:firstLine="0"/>
      </w:pPr>
      <w:r w:rsidRPr="009B598E">
        <w:t>АИС — Автоматизированная информационная система</w:t>
      </w:r>
    </w:p>
    <w:p w14:paraId="08C562A2" w14:textId="77777777" w:rsidR="009B598E" w:rsidRDefault="009B598E" w:rsidP="009B598E">
      <w:pPr>
        <w:pStyle w:val="afc"/>
        <w:ind w:firstLine="0"/>
      </w:pPr>
      <w:r w:rsidRPr="009B598E">
        <w:t>АРМ — Автоматизированное рабочее место</w:t>
      </w:r>
    </w:p>
    <w:p w14:paraId="0FCFA906" w14:textId="76D28AEB" w:rsidR="009B598E" w:rsidRDefault="009B598E" w:rsidP="009B598E">
      <w:pPr>
        <w:pStyle w:val="afc"/>
        <w:ind w:firstLine="0"/>
      </w:pPr>
      <w:r w:rsidRPr="009B598E">
        <w:t>БД — База данны</w:t>
      </w:r>
      <w:r>
        <w:t>х</w:t>
      </w:r>
    </w:p>
    <w:p w14:paraId="5D25270B" w14:textId="77777777" w:rsidR="009B598E" w:rsidRDefault="009B598E" w:rsidP="009B598E">
      <w:pPr>
        <w:pStyle w:val="afc"/>
        <w:ind w:firstLine="0"/>
      </w:pPr>
      <w:r w:rsidRPr="009B598E">
        <w:t>НСИ — Нормативно-справочная информация</w:t>
      </w:r>
    </w:p>
    <w:p w14:paraId="1F3C1CBC" w14:textId="77777777" w:rsidR="009B598E" w:rsidRDefault="009B598E" w:rsidP="009B598E">
      <w:pPr>
        <w:pStyle w:val="afc"/>
        <w:ind w:firstLine="0"/>
      </w:pPr>
      <w:r w:rsidRPr="009B598E">
        <w:t>ПЗ — Пояснительная записка</w:t>
      </w:r>
    </w:p>
    <w:p w14:paraId="2AF0C7E6" w14:textId="77777777" w:rsidR="009B598E" w:rsidRDefault="009B598E" w:rsidP="009B598E">
      <w:pPr>
        <w:pStyle w:val="afc"/>
        <w:ind w:firstLine="0"/>
      </w:pPr>
      <w:r w:rsidRPr="009B598E">
        <w:t>ПМИ — Программа и методика испытаний</w:t>
      </w:r>
    </w:p>
    <w:p w14:paraId="4BD288ED" w14:textId="77777777" w:rsidR="009B598E" w:rsidRDefault="009B598E" w:rsidP="009B598E">
      <w:pPr>
        <w:pStyle w:val="afc"/>
        <w:ind w:firstLine="0"/>
      </w:pPr>
      <w:r w:rsidRPr="009B598E">
        <w:t>ТЗ — Техническое задание</w:t>
      </w:r>
    </w:p>
    <w:p w14:paraId="4DB8AB6F" w14:textId="5297D142" w:rsidR="006903F9" w:rsidRPr="008E63E4" w:rsidRDefault="009B598E" w:rsidP="009B598E">
      <w:pPr>
        <w:pStyle w:val="afc"/>
        <w:ind w:firstLine="0"/>
      </w:pPr>
      <w:r w:rsidRPr="009B598E">
        <w:t>ТП — Технический проект</w:t>
      </w:r>
    </w:p>
    <w:p w14:paraId="4095B144" w14:textId="77777777" w:rsidR="00765F0E" w:rsidRPr="00A35A0A" w:rsidRDefault="00765F0E" w:rsidP="00A522FC">
      <w:pPr>
        <w:pStyle w:val="1"/>
      </w:pPr>
      <w:bookmarkStart w:id="0" w:name="_Toc243045296"/>
      <w:r w:rsidRPr="00A35A0A">
        <w:lastRenderedPageBreak/>
        <w:t>Общие сведения</w:t>
      </w:r>
      <w:bookmarkEnd w:id="0"/>
    </w:p>
    <w:p w14:paraId="49BE65C7" w14:textId="77777777" w:rsidR="00765F0E" w:rsidRPr="00A35A0A" w:rsidRDefault="00765F0E" w:rsidP="0023447B">
      <w:pPr>
        <w:pStyle w:val="2"/>
      </w:pPr>
      <w:bookmarkStart w:id="1" w:name="_Toc117498006"/>
      <w:bookmarkStart w:id="2" w:name="_Toc314835495"/>
      <w:bookmarkStart w:id="3" w:name="_Toc243045297"/>
      <w:r w:rsidRPr="00A35A0A">
        <w:t>Полное наименование системы и ее условное обозначение</w:t>
      </w:r>
      <w:bookmarkEnd w:id="1"/>
      <w:bookmarkEnd w:id="2"/>
      <w:bookmarkEnd w:id="3"/>
    </w:p>
    <w:p w14:paraId="28536899" w14:textId="77777777" w:rsidR="00765F0E" w:rsidRPr="008E63E4" w:rsidRDefault="00765F0E" w:rsidP="00BF4C89">
      <w:pPr>
        <w:pStyle w:val="afc"/>
      </w:pPr>
      <w:r w:rsidRPr="008E63E4">
        <w:t xml:space="preserve">Полное наименование Системы: </w:t>
      </w:r>
      <w:r w:rsidR="00A372A2" w:rsidRPr="00A372A2">
        <w:t>Автоматизированная информационная система «Платежи и позиции по счетам НОСТРО»</w:t>
      </w:r>
      <w:r w:rsidR="00A372A2">
        <w:t>.</w:t>
      </w:r>
    </w:p>
    <w:p w14:paraId="22E07F3D" w14:textId="77777777" w:rsidR="00765F0E" w:rsidRPr="008E63E4" w:rsidRDefault="00765F0E" w:rsidP="00BF4C89">
      <w:pPr>
        <w:pStyle w:val="afc"/>
      </w:pPr>
      <w:r w:rsidRPr="008E63E4">
        <w:t xml:space="preserve">Условное обозначение Системы: </w:t>
      </w:r>
      <w:r w:rsidR="00A372A2" w:rsidRPr="00A372A2">
        <w:t>АИС «НОСТРО».</w:t>
      </w:r>
    </w:p>
    <w:p w14:paraId="197E0FD8" w14:textId="22E26AF4" w:rsidR="00765F0E" w:rsidRPr="008E63E4" w:rsidRDefault="00765F0E" w:rsidP="00BF4C89">
      <w:pPr>
        <w:pStyle w:val="afc"/>
      </w:pPr>
      <w:r w:rsidRPr="008E63E4">
        <w:t>Далее по тексту используется сокращенное условное обозначение и «Система».</w:t>
      </w:r>
    </w:p>
    <w:p w14:paraId="14328C4A" w14:textId="77777777" w:rsidR="00765F0E" w:rsidRPr="008E63E4" w:rsidRDefault="00765F0E" w:rsidP="0023447B">
      <w:pPr>
        <w:pStyle w:val="2"/>
      </w:pPr>
      <w:bookmarkStart w:id="4" w:name="_Toc117498007"/>
      <w:bookmarkStart w:id="5" w:name="_Toc314835496"/>
      <w:bookmarkStart w:id="6" w:name="_Toc243045298"/>
      <w:r w:rsidRPr="008E63E4">
        <w:t>Номер договора</w:t>
      </w:r>
      <w:bookmarkEnd w:id="4"/>
      <w:bookmarkEnd w:id="5"/>
      <w:bookmarkEnd w:id="6"/>
    </w:p>
    <w:p w14:paraId="723CBCE9" w14:textId="4FCB9A0B" w:rsidR="00765F0E" w:rsidRPr="008E63E4" w:rsidRDefault="00CC483F" w:rsidP="00BF4C89">
      <w:pPr>
        <w:pStyle w:val="afc"/>
      </w:pPr>
      <w:r w:rsidRPr="00CC483F">
        <w:t>Разработка проводится собственными силами НИЯУ МИФИ (кафедра КСиТ №12). Договор № XX от XX.XX.XXXX г. в рамках учебного проектирования</w:t>
      </w:r>
    </w:p>
    <w:p w14:paraId="1F28222B" w14:textId="77777777" w:rsidR="00765F0E" w:rsidRPr="008E63E4" w:rsidRDefault="00765F0E" w:rsidP="0023447B">
      <w:pPr>
        <w:pStyle w:val="2"/>
      </w:pPr>
      <w:bookmarkStart w:id="7" w:name="_Toc117498008"/>
      <w:bookmarkStart w:id="8" w:name="_Toc314835497"/>
      <w:bookmarkStart w:id="9" w:name="_Toc243045299"/>
      <w:r w:rsidRPr="008E63E4">
        <w:t>Наименования предприятий разра</w:t>
      </w:r>
      <w:r w:rsidR="00360DD0" w:rsidRPr="008E63E4">
        <w:t>ботчика и заказчика с</w:t>
      </w:r>
      <w:r w:rsidRPr="008E63E4">
        <w:t>истемы</w:t>
      </w:r>
      <w:bookmarkEnd w:id="7"/>
      <w:bookmarkEnd w:id="8"/>
      <w:bookmarkEnd w:id="9"/>
    </w:p>
    <w:p w14:paraId="61B39845" w14:textId="301CF67B" w:rsidR="00A372A2" w:rsidRDefault="00A372A2" w:rsidP="00CA29FD">
      <w:pPr>
        <w:pStyle w:val="afc"/>
      </w:pPr>
      <w:r w:rsidRPr="00A372A2">
        <w:t>Заказчик: НИЯУ МИФИ</w:t>
      </w:r>
      <w:r w:rsidR="00CA29FD">
        <w:t xml:space="preserve"> </w:t>
      </w:r>
      <w:r w:rsidR="00CA29FD" w:rsidRPr="00CA29FD">
        <w:t>(кафедра «Компьютерные системы и технологии»)</w:t>
      </w:r>
    </w:p>
    <w:p w14:paraId="0F452498" w14:textId="2FB2132A" w:rsidR="00CA29FD" w:rsidRPr="00A372A2" w:rsidRDefault="00CA29FD" w:rsidP="00BF4C89">
      <w:pPr>
        <w:pStyle w:val="afc"/>
      </w:pPr>
      <w:r w:rsidRPr="00CA29FD">
        <w:t>Пользователь (владелец бизнес-процессов): НОСТРО.</w:t>
      </w:r>
    </w:p>
    <w:p w14:paraId="1DAAC7C5" w14:textId="77777777" w:rsidR="00765F0E" w:rsidRPr="00A372A2" w:rsidRDefault="00A372A2" w:rsidP="00BF4C89">
      <w:pPr>
        <w:pStyle w:val="afc"/>
      </w:pPr>
      <w:r w:rsidRPr="00A372A2">
        <w:t>Разработчик: Рабочая группа проекта (Акулов А.С., Любицкий Н.В., Наумкин С.В., Яцковская А.Н.).</w:t>
      </w:r>
    </w:p>
    <w:p w14:paraId="3BBE8338" w14:textId="77777777" w:rsidR="00765F0E" w:rsidRPr="008E63E4" w:rsidRDefault="00765F0E" w:rsidP="0023447B">
      <w:pPr>
        <w:pStyle w:val="2"/>
      </w:pPr>
      <w:bookmarkStart w:id="10" w:name="_Toc117498009"/>
      <w:bookmarkStart w:id="11" w:name="_Toc314835498"/>
      <w:bookmarkStart w:id="12" w:name="_Ref315690608"/>
      <w:bookmarkStart w:id="13" w:name="_Ref315690612"/>
      <w:bookmarkStart w:id="14" w:name="_Toc243045300"/>
      <w:r w:rsidRPr="008E63E4">
        <w:t>Перечень документов, на основании которых создается система</w:t>
      </w:r>
      <w:bookmarkEnd w:id="10"/>
      <w:bookmarkEnd w:id="11"/>
      <w:bookmarkEnd w:id="12"/>
      <w:bookmarkEnd w:id="13"/>
      <w:bookmarkEnd w:id="14"/>
    </w:p>
    <w:p w14:paraId="16BCCD18" w14:textId="268F0595" w:rsidR="00A372A2" w:rsidRDefault="00A372A2" w:rsidP="00A372A2">
      <w:pPr>
        <w:pStyle w:val="2"/>
        <w:numPr>
          <w:ilvl w:val="0"/>
          <w:numId w:val="16"/>
        </w:numPr>
        <w:rPr>
          <w:b w:val="0"/>
          <w:bCs w:val="0"/>
          <w:sz w:val="24"/>
          <w:szCs w:val="22"/>
        </w:rPr>
      </w:pPr>
      <w:bookmarkStart w:id="15" w:name="_Toc243045301"/>
      <w:bookmarkStart w:id="16" w:name="_Toc117498010"/>
      <w:bookmarkStart w:id="17" w:name="_Toc314835499"/>
      <w:bookmarkStart w:id="18" w:name="_Toc117498011"/>
      <w:r w:rsidRPr="00A372A2">
        <w:rPr>
          <w:b w:val="0"/>
          <w:bCs w:val="0"/>
          <w:sz w:val="24"/>
          <w:szCs w:val="22"/>
        </w:rPr>
        <w:t>ГОСТ 34.602-2020</w:t>
      </w:r>
      <w:bookmarkEnd w:id="15"/>
      <w:r w:rsidRPr="00A372A2">
        <w:rPr>
          <w:b w:val="0"/>
          <w:bCs w:val="0"/>
          <w:sz w:val="24"/>
          <w:szCs w:val="22"/>
        </w:rPr>
        <w:t xml:space="preserve"> </w:t>
      </w:r>
      <w:r w:rsidR="00A540FA" w:rsidRPr="00A540FA">
        <w:rPr>
          <w:b w:val="0"/>
          <w:bCs w:val="0"/>
          <w:sz w:val="24"/>
          <w:szCs w:val="22"/>
        </w:rPr>
        <w:t>«Информационные технологии. Комплекс стандартов на автоматизированные системы. Техническое задание на создание</w:t>
      </w:r>
      <w:r w:rsidR="00A540FA">
        <w:rPr>
          <w:b w:val="0"/>
          <w:bCs w:val="0"/>
          <w:sz w:val="24"/>
          <w:szCs w:val="22"/>
        </w:rPr>
        <w:t xml:space="preserve"> </w:t>
      </w:r>
      <w:r w:rsidR="00A540FA" w:rsidRPr="00A540FA">
        <w:rPr>
          <w:b w:val="0"/>
          <w:bCs w:val="0"/>
          <w:sz w:val="24"/>
          <w:szCs w:val="22"/>
        </w:rPr>
        <w:t>автоматизированной системы». </w:t>
      </w:r>
    </w:p>
    <w:p w14:paraId="0CD7F597" w14:textId="77777777" w:rsidR="00A372A2" w:rsidRPr="00A372A2" w:rsidRDefault="00A372A2" w:rsidP="00A372A2">
      <w:pPr>
        <w:pStyle w:val="2"/>
        <w:numPr>
          <w:ilvl w:val="0"/>
          <w:numId w:val="16"/>
        </w:numPr>
        <w:rPr>
          <w:b w:val="0"/>
          <w:bCs w:val="0"/>
          <w:sz w:val="24"/>
          <w:szCs w:val="22"/>
        </w:rPr>
      </w:pPr>
      <w:bookmarkStart w:id="19" w:name="_Toc243045303"/>
      <w:r w:rsidRPr="00A372A2">
        <w:rPr>
          <w:b w:val="0"/>
          <w:bCs w:val="0"/>
          <w:sz w:val="24"/>
          <w:szCs w:val="22"/>
        </w:rPr>
        <w:t>Устав проекта от 23.09.2026.</w:t>
      </w:r>
      <w:bookmarkEnd w:id="19"/>
    </w:p>
    <w:p w14:paraId="53F5479E" w14:textId="77777777" w:rsidR="00A372A2" w:rsidRPr="00A372A2" w:rsidRDefault="00A372A2" w:rsidP="00A372A2">
      <w:pPr>
        <w:pStyle w:val="2"/>
        <w:numPr>
          <w:ilvl w:val="0"/>
          <w:numId w:val="16"/>
        </w:numPr>
      </w:pPr>
      <w:bookmarkStart w:id="20" w:name="_Toc243045304"/>
      <w:r w:rsidRPr="00A372A2">
        <w:rPr>
          <w:b w:val="0"/>
          <w:bCs w:val="0"/>
          <w:sz w:val="24"/>
          <w:szCs w:val="22"/>
        </w:rPr>
        <w:t>Диаграмма классов (UML) системы.</w:t>
      </w:r>
      <w:bookmarkEnd w:id="20"/>
    </w:p>
    <w:p w14:paraId="03C96739" w14:textId="77777777" w:rsidR="00765F0E" w:rsidRPr="008E63E4" w:rsidRDefault="00765F0E" w:rsidP="00A372A2">
      <w:pPr>
        <w:pStyle w:val="2"/>
      </w:pPr>
      <w:bookmarkStart w:id="21" w:name="_Toc243045305"/>
      <w:r w:rsidRPr="008E63E4">
        <w:t>Плановые сроки начала и окончания работы по созданию системы</w:t>
      </w:r>
      <w:bookmarkEnd w:id="16"/>
      <w:bookmarkEnd w:id="17"/>
      <w:bookmarkEnd w:id="21"/>
    </w:p>
    <w:p w14:paraId="60899B9E" w14:textId="7AD207B0" w:rsidR="00765F0E" w:rsidRPr="008E63E4" w:rsidRDefault="00765F0E" w:rsidP="00BF4C89">
      <w:pPr>
        <w:pStyle w:val="afc"/>
      </w:pPr>
      <w:r w:rsidRPr="008E63E4">
        <w:t xml:space="preserve">Плановые сроки начала работ: </w:t>
      </w:r>
      <w:r w:rsidR="00A372A2">
        <w:t>01.09.2026</w:t>
      </w:r>
    </w:p>
    <w:p w14:paraId="1A23F928" w14:textId="2CF37C1F" w:rsidR="00765F0E" w:rsidRPr="008E63E4" w:rsidRDefault="00765F0E" w:rsidP="00BF4C89">
      <w:pPr>
        <w:pStyle w:val="afc"/>
      </w:pPr>
      <w:r w:rsidRPr="008E63E4">
        <w:t xml:space="preserve">Плановые сроки окончания работ: </w:t>
      </w:r>
      <w:r w:rsidR="00A372A2">
        <w:t>30.12.2026</w:t>
      </w:r>
    </w:p>
    <w:p w14:paraId="711A3790" w14:textId="77777777" w:rsidR="00765F0E" w:rsidRPr="008E63E4" w:rsidRDefault="00765F0E" w:rsidP="0023447B">
      <w:pPr>
        <w:pStyle w:val="2"/>
      </w:pPr>
      <w:bookmarkStart w:id="22" w:name="_Toc314835500"/>
      <w:bookmarkStart w:id="23" w:name="_Toc243045306"/>
      <w:r w:rsidRPr="008E63E4">
        <w:t>Сведения об источниках и порядке финансирования работы по созданию системы</w:t>
      </w:r>
      <w:bookmarkEnd w:id="22"/>
      <w:bookmarkEnd w:id="23"/>
    </w:p>
    <w:p w14:paraId="15D28CD2" w14:textId="77777777" w:rsidR="00765F0E" w:rsidRPr="008E63E4" w:rsidRDefault="00E147D7" w:rsidP="00BF4C89">
      <w:pPr>
        <w:pStyle w:val="afc"/>
      </w:pPr>
      <w:r w:rsidRPr="00E147D7">
        <w:t>Финансирование осуществляется из собственных средств</w:t>
      </w:r>
      <w:r>
        <w:t xml:space="preserve"> НИЯУ МИФИ</w:t>
      </w:r>
      <w:r w:rsidR="00765F0E" w:rsidRPr="008E63E4">
        <w:t>.</w:t>
      </w:r>
    </w:p>
    <w:p w14:paraId="4971115B" w14:textId="77777777" w:rsidR="00765F0E" w:rsidRPr="008E63E4" w:rsidRDefault="00765F0E" w:rsidP="0023447B">
      <w:pPr>
        <w:pStyle w:val="2"/>
      </w:pPr>
      <w:bookmarkStart w:id="24" w:name="_Toc314835501"/>
      <w:bookmarkStart w:id="25" w:name="_Toc243045307"/>
      <w:r w:rsidRPr="008E63E4">
        <w:lastRenderedPageBreak/>
        <w:t>Порядок оформления и предъявления заказчику результатов работ по созданию системы</w:t>
      </w:r>
      <w:bookmarkEnd w:id="18"/>
      <w:r w:rsidR="00360DD0" w:rsidRPr="008E63E4">
        <w:t xml:space="preserve"> </w:t>
      </w:r>
      <w:r w:rsidRPr="008E63E4">
        <w:t>(ее частей), по изготовлению и наладке отдельных средств (технических, программных, информационных) и программно-технических (программно-методических) комплексов системы</w:t>
      </w:r>
      <w:bookmarkEnd w:id="24"/>
      <w:bookmarkEnd w:id="25"/>
    </w:p>
    <w:p w14:paraId="11B3AB53" w14:textId="77777777" w:rsidR="00765F0E" w:rsidRDefault="00E147D7" w:rsidP="00BF4C89">
      <w:pPr>
        <w:pStyle w:val="afc"/>
      </w:pPr>
      <w:r>
        <w:t>Результаты работ передаются в соответствии со следующим графиком:</w:t>
      </w:r>
    </w:p>
    <w:p w14:paraId="34C04BC5" w14:textId="77777777" w:rsidR="00E147D7" w:rsidRDefault="00E147D7" w:rsidP="00BF4C89">
      <w:pPr>
        <w:pStyle w:val="afc"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555"/>
        <w:gridCol w:w="3827"/>
        <w:gridCol w:w="3402"/>
      </w:tblGrid>
      <w:tr w:rsidR="00E147D7" w14:paraId="71601E27" w14:textId="77777777" w:rsidTr="00E147D7">
        <w:tc>
          <w:tcPr>
            <w:tcW w:w="1555" w:type="dxa"/>
          </w:tcPr>
          <w:p w14:paraId="50279C62" w14:textId="77777777" w:rsidR="00E147D7" w:rsidRPr="009D6BC1" w:rsidRDefault="009D6BC1" w:rsidP="00BF4C89">
            <w:pPr>
              <w:pStyle w:val="afc"/>
            </w:pPr>
            <w:r w:rsidRPr="009D6BC1">
              <w:t>№</w:t>
            </w:r>
          </w:p>
        </w:tc>
        <w:tc>
          <w:tcPr>
            <w:tcW w:w="3827" w:type="dxa"/>
          </w:tcPr>
          <w:p w14:paraId="1AA730F3" w14:textId="77777777" w:rsidR="00E147D7" w:rsidRPr="009D6BC1" w:rsidRDefault="00E147D7" w:rsidP="00BF4C89">
            <w:pPr>
              <w:pStyle w:val="afc"/>
            </w:pPr>
            <w:r w:rsidRPr="009D6BC1">
              <w:t>Результаты работ</w:t>
            </w:r>
          </w:p>
        </w:tc>
        <w:tc>
          <w:tcPr>
            <w:tcW w:w="3402" w:type="dxa"/>
          </w:tcPr>
          <w:p w14:paraId="1B0D897C" w14:textId="77777777" w:rsidR="00E147D7" w:rsidRPr="009D6BC1" w:rsidRDefault="00E147D7" w:rsidP="00BF4C89">
            <w:pPr>
              <w:pStyle w:val="afc"/>
            </w:pPr>
            <w:r w:rsidRPr="009D6BC1">
              <w:t>Дата передачи</w:t>
            </w:r>
          </w:p>
        </w:tc>
      </w:tr>
      <w:tr w:rsidR="00E147D7" w14:paraId="186B0704" w14:textId="77777777" w:rsidTr="00E147D7">
        <w:tc>
          <w:tcPr>
            <w:tcW w:w="1555" w:type="dxa"/>
          </w:tcPr>
          <w:p w14:paraId="0F71C2A5" w14:textId="77777777" w:rsidR="00E147D7" w:rsidRDefault="00E147D7" w:rsidP="00BF4C89">
            <w:pPr>
              <w:pStyle w:val="afc"/>
            </w:pPr>
            <w:r>
              <w:t>1</w:t>
            </w:r>
          </w:p>
        </w:tc>
        <w:tc>
          <w:tcPr>
            <w:tcW w:w="3827" w:type="dxa"/>
          </w:tcPr>
          <w:p w14:paraId="1A44ECD1" w14:textId="77777777" w:rsidR="00E147D7" w:rsidRDefault="00E147D7" w:rsidP="00BF4C89">
            <w:pPr>
              <w:pStyle w:val="afc"/>
            </w:pPr>
            <w:r w:rsidRPr="00E147D7">
              <w:t>Устав проекта</w:t>
            </w:r>
          </w:p>
        </w:tc>
        <w:tc>
          <w:tcPr>
            <w:tcW w:w="3402" w:type="dxa"/>
          </w:tcPr>
          <w:p w14:paraId="613DBC3B" w14:textId="77777777" w:rsidR="00E147D7" w:rsidRDefault="00E147D7" w:rsidP="00BF4C89">
            <w:pPr>
              <w:pStyle w:val="afc"/>
            </w:pPr>
            <w:r w:rsidRPr="00E147D7">
              <w:t>23 сентября 2026г.</w:t>
            </w:r>
          </w:p>
        </w:tc>
      </w:tr>
      <w:tr w:rsidR="00E147D7" w14:paraId="55019CD1" w14:textId="77777777" w:rsidTr="00E147D7">
        <w:tc>
          <w:tcPr>
            <w:tcW w:w="1555" w:type="dxa"/>
          </w:tcPr>
          <w:p w14:paraId="5CF8E74A" w14:textId="77777777" w:rsidR="00E147D7" w:rsidRDefault="00E147D7" w:rsidP="00BF4C89">
            <w:pPr>
              <w:pStyle w:val="afc"/>
            </w:pPr>
            <w:r>
              <w:t>2</w:t>
            </w:r>
          </w:p>
        </w:tc>
        <w:tc>
          <w:tcPr>
            <w:tcW w:w="3827" w:type="dxa"/>
          </w:tcPr>
          <w:p w14:paraId="53CDDC9F" w14:textId="77777777" w:rsidR="00E147D7" w:rsidRDefault="00E147D7" w:rsidP="00BF4C89">
            <w:pPr>
              <w:pStyle w:val="afc"/>
            </w:pPr>
            <w:r>
              <w:t>Техническое задание</w:t>
            </w:r>
          </w:p>
        </w:tc>
        <w:tc>
          <w:tcPr>
            <w:tcW w:w="3402" w:type="dxa"/>
          </w:tcPr>
          <w:p w14:paraId="1B959854" w14:textId="77777777" w:rsidR="00E147D7" w:rsidRDefault="00E147D7" w:rsidP="00BF4C89">
            <w:pPr>
              <w:pStyle w:val="afc"/>
            </w:pPr>
            <w:r>
              <w:t>21</w:t>
            </w:r>
            <w:r w:rsidRPr="00E147D7">
              <w:t xml:space="preserve"> </w:t>
            </w:r>
            <w:r>
              <w:t>октября</w:t>
            </w:r>
            <w:r w:rsidRPr="00E147D7">
              <w:t xml:space="preserve"> 2026г.</w:t>
            </w:r>
          </w:p>
        </w:tc>
      </w:tr>
      <w:tr w:rsidR="00E147D7" w14:paraId="7589CF2A" w14:textId="77777777" w:rsidTr="00E147D7">
        <w:tc>
          <w:tcPr>
            <w:tcW w:w="1555" w:type="dxa"/>
          </w:tcPr>
          <w:p w14:paraId="39E9D0A6" w14:textId="77777777" w:rsidR="00E147D7" w:rsidRDefault="00E147D7" w:rsidP="00BF4C89">
            <w:pPr>
              <w:pStyle w:val="afc"/>
            </w:pPr>
            <w:r>
              <w:t>3</w:t>
            </w:r>
          </w:p>
        </w:tc>
        <w:tc>
          <w:tcPr>
            <w:tcW w:w="3827" w:type="dxa"/>
          </w:tcPr>
          <w:p w14:paraId="59F63829" w14:textId="77777777" w:rsidR="00E147D7" w:rsidRDefault="00E147D7" w:rsidP="00BF4C89">
            <w:pPr>
              <w:pStyle w:val="afc"/>
            </w:pPr>
            <w:r>
              <w:t>Пояснительная записка</w:t>
            </w:r>
          </w:p>
        </w:tc>
        <w:tc>
          <w:tcPr>
            <w:tcW w:w="3402" w:type="dxa"/>
          </w:tcPr>
          <w:p w14:paraId="55D55E27" w14:textId="77777777" w:rsidR="00E147D7" w:rsidRDefault="00E147D7" w:rsidP="00BF4C89">
            <w:pPr>
              <w:pStyle w:val="afc"/>
            </w:pPr>
            <w:r>
              <w:t>11 ноября 2026г.</w:t>
            </w:r>
          </w:p>
        </w:tc>
      </w:tr>
      <w:tr w:rsidR="00E147D7" w14:paraId="2EE330CA" w14:textId="77777777" w:rsidTr="00E147D7">
        <w:tc>
          <w:tcPr>
            <w:tcW w:w="1555" w:type="dxa"/>
          </w:tcPr>
          <w:p w14:paraId="42DD65A9" w14:textId="77777777" w:rsidR="00E147D7" w:rsidRDefault="00E147D7" w:rsidP="00BF4C89">
            <w:pPr>
              <w:pStyle w:val="afc"/>
            </w:pPr>
            <w:r>
              <w:t>4</w:t>
            </w:r>
          </w:p>
        </w:tc>
        <w:tc>
          <w:tcPr>
            <w:tcW w:w="3827" w:type="dxa"/>
          </w:tcPr>
          <w:p w14:paraId="4291D159" w14:textId="77777777" w:rsidR="00E147D7" w:rsidRDefault="00E147D7" w:rsidP="00BF4C89">
            <w:pPr>
              <w:pStyle w:val="afc"/>
            </w:pPr>
            <w:r>
              <w:t>Прототип системы</w:t>
            </w:r>
          </w:p>
        </w:tc>
        <w:tc>
          <w:tcPr>
            <w:tcW w:w="3402" w:type="dxa"/>
          </w:tcPr>
          <w:p w14:paraId="6F190BB6" w14:textId="77777777" w:rsidR="00E147D7" w:rsidRDefault="00E147D7" w:rsidP="00BF4C89">
            <w:pPr>
              <w:pStyle w:val="afc"/>
            </w:pPr>
            <w:r>
              <w:t>25 ноября 2026г.</w:t>
            </w:r>
          </w:p>
        </w:tc>
      </w:tr>
      <w:tr w:rsidR="00E147D7" w14:paraId="4729B1BE" w14:textId="77777777" w:rsidTr="00E147D7">
        <w:tc>
          <w:tcPr>
            <w:tcW w:w="1555" w:type="dxa"/>
          </w:tcPr>
          <w:p w14:paraId="5CD38FF8" w14:textId="77777777" w:rsidR="00E147D7" w:rsidRDefault="00E147D7" w:rsidP="00BF4C89">
            <w:pPr>
              <w:pStyle w:val="afc"/>
            </w:pPr>
            <w:r>
              <w:t>5</w:t>
            </w:r>
          </w:p>
        </w:tc>
        <w:tc>
          <w:tcPr>
            <w:tcW w:w="3827" w:type="dxa"/>
          </w:tcPr>
          <w:p w14:paraId="3B470E16" w14:textId="77777777" w:rsidR="00E147D7" w:rsidRDefault="00E147D7" w:rsidP="00BF4C89">
            <w:pPr>
              <w:pStyle w:val="afc"/>
            </w:pPr>
            <w:r>
              <w:t>Д</w:t>
            </w:r>
            <w:r w:rsidRPr="00E147D7">
              <w:t>емонстрация прототипа на тестовом стенде</w:t>
            </w:r>
          </w:p>
        </w:tc>
        <w:tc>
          <w:tcPr>
            <w:tcW w:w="3402" w:type="dxa"/>
          </w:tcPr>
          <w:p w14:paraId="2FF43889" w14:textId="77777777" w:rsidR="00E147D7" w:rsidRDefault="00E147D7" w:rsidP="00BF4C89">
            <w:pPr>
              <w:pStyle w:val="afc"/>
            </w:pPr>
            <w:r>
              <w:t>15 декабря 2026г.</w:t>
            </w:r>
          </w:p>
        </w:tc>
      </w:tr>
    </w:tbl>
    <w:p w14:paraId="259494ED" w14:textId="77777777" w:rsidR="00E147D7" w:rsidRPr="008E63E4" w:rsidRDefault="00E147D7" w:rsidP="00BF4C89">
      <w:pPr>
        <w:pStyle w:val="afc"/>
      </w:pPr>
    </w:p>
    <w:p w14:paraId="502205D7" w14:textId="77777777" w:rsidR="00765F0E" w:rsidRPr="00A522FC" w:rsidRDefault="002E13E1" w:rsidP="00A522FC">
      <w:pPr>
        <w:pStyle w:val="1"/>
      </w:pPr>
      <w:bookmarkStart w:id="26" w:name="_Toc243045308"/>
      <w:r w:rsidRPr="00A522FC">
        <w:lastRenderedPageBreak/>
        <w:t>Назначение и цели создания системы</w:t>
      </w:r>
      <w:bookmarkEnd w:id="26"/>
    </w:p>
    <w:p w14:paraId="4446D65B" w14:textId="77777777" w:rsidR="002E13E1" w:rsidRPr="008E63E4" w:rsidRDefault="007949EF" w:rsidP="0023447B">
      <w:pPr>
        <w:pStyle w:val="2"/>
      </w:pPr>
      <w:bookmarkStart w:id="27" w:name="_Toc117498013"/>
      <w:bookmarkStart w:id="28" w:name="_Toc314835510"/>
      <w:bookmarkStart w:id="29" w:name="_Toc243045309"/>
      <w:r w:rsidRPr="008E63E4">
        <w:t>Назначение с</w:t>
      </w:r>
      <w:r w:rsidR="002E13E1" w:rsidRPr="008E63E4">
        <w:t>истемы</w:t>
      </w:r>
      <w:bookmarkEnd w:id="27"/>
      <w:bookmarkEnd w:id="28"/>
      <w:bookmarkEnd w:id="29"/>
    </w:p>
    <w:p w14:paraId="067981A0" w14:textId="721EE795" w:rsidR="00750B14" w:rsidRPr="00750B14" w:rsidRDefault="00750B14" w:rsidP="00750B14">
      <w:pPr>
        <w:pStyle w:val="afc"/>
        <w:rPr>
          <w:b/>
          <w:bCs/>
          <w:sz w:val="28"/>
          <w:szCs w:val="26"/>
        </w:rPr>
      </w:pPr>
      <w:bookmarkStart w:id="30" w:name="_Toc117498014"/>
      <w:bookmarkStart w:id="31" w:name="_Toc314835511"/>
      <w:bookmarkStart w:id="32" w:name="_Toc243045310"/>
      <w:r w:rsidRPr="00750B14">
        <w:t>Система предназначена для автоматизации процессов управления позициями по корреспондентским счетам НОСТРО, формирования платежей по сделкам (FX и MM), а также редактирования остатков по счетам. Система должна обеспечивать консолидацию данных из смежных систем и предоставление единого реестра позиций.</w:t>
      </w:r>
    </w:p>
    <w:p w14:paraId="7561E93F" w14:textId="09406543" w:rsidR="002E13E1" w:rsidRPr="008E63E4" w:rsidRDefault="007949EF" w:rsidP="0023447B">
      <w:pPr>
        <w:pStyle w:val="2"/>
      </w:pPr>
      <w:r w:rsidRPr="008E63E4">
        <w:t>Цели создания с</w:t>
      </w:r>
      <w:r w:rsidR="002E13E1" w:rsidRPr="008E63E4">
        <w:t>истемы</w:t>
      </w:r>
      <w:bookmarkEnd w:id="30"/>
      <w:bookmarkEnd w:id="31"/>
      <w:bookmarkEnd w:id="32"/>
    </w:p>
    <w:p w14:paraId="483E1856" w14:textId="7D2781AB" w:rsidR="002E13E1" w:rsidRDefault="00201BB0" w:rsidP="00BF4C89">
      <w:pPr>
        <w:pStyle w:val="afc"/>
      </w:pPr>
      <w:r>
        <w:t>Н</w:t>
      </w:r>
      <w:r w:rsidR="002E13E1" w:rsidRPr="00BF4C89">
        <w:t>аименования и требуемые значения технических, технологических, производственно-экономических или других показателей объекта автоматизации, которые должны быть достигнуты в результате создания АС, и критерии оц</w:t>
      </w:r>
      <w:r w:rsidR="007949EF" w:rsidRPr="00BF4C89">
        <w:t>енки достижения целей создания С</w:t>
      </w:r>
      <w:r w:rsidR="002E13E1" w:rsidRPr="00BF4C89">
        <w:t>истемы</w:t>
      </w:r>
      <w:r w:rsidR="00BF4C89" w:rsidRPr="00BF4C89">
        <w:t xml:space="preserve"> расписаны в табл. 1</w:t>
      </w:r>
      <w:r w:rsidR="002E13E1" w:rsidRPr="00BF4C89">
        <w:t>.</w:t>
      </w:r>
    </w:p>
    <w:p w14:paraId="11387E3A" w14:textId="77777777" w:rsidR="00BF4C89" w:rsidRPr="00BF4C89" w:rsidRDefault="00BF4C89" w:rsidP="00BF4C89">
      <w:pPr>
        <w:pStyle w:val="afc"/>
        <w:rPr>
          <w:i/>
        </w:rPr>
      </w:pPr>
      <w:r w:rsidRPr="00BF4C89">
        <w:rPr>
          <w:i/>
        </w:rPr>
        <w:t>Табл. 1 Цели  и критерии Системы</w:t>
      </w:r>
    </w:p>
    <w:tbl>
      <w:tblPr>
        <w:tblStyle w:val="aa"/>
        <w:tblW w:w="9351" w:type="dxa"/>
        <w:tblLook w:val="04A0" w:firstRow="1" w:lastRow="0" w:firstColumn="1" w:lastColumn="0" w:noHBand="0" w:noVBand="1"/>
      </w:tblPr>
      <w:tblGrid>
        <w:gridCol w:w="1154"/>
        <w:gridCol w:w="4099"/>
        <w:gridCol w:w="4098"/>
      </w:tblGrid>
      <w:tr w:rsidR="009D6BC1" w14:paraId="344DFADC" w14:textId="77777777" w:rsidTr="009D6BC1">
        <w:tc>
          <w:tcPr>
            <w:tcW w:w="1129" w:type="dxa"/>
          </w:tcPr>
          <w:p w14:paraId="3F4F2886" w14:textId="77777777" w:rsidR="009D6BC1" w:rsidRDefault="009D6BC1" w:rsidP="00BF4C89">
            <w:pPr>
              <w:pStyle w:val="afc"/>
            </w:pPr>
            <w:r>
              <w:t>№</w:t>
            </w:r>
          </w:p>
        </w:tc>
        <w:tc>
          <w:tcPr>
            <w:tcW w:w="4111" w:type="dxa"/>
          </w:tcPr>
          <w:p w14:paraId="5AD27206" w14:textId="77777777" w:rsidR="009D6BC1" w:rsidRDefault="009D6BC1" w:rsidP="00BF4C89">
            <w:pPr>
              <w:pStyle w:val="afc"/>
            </w:pPr>
            <w:r>
              <w:t>Цели</w:t>
            </w:r>
          </w:p>
        </w:tc>
        <w:tc>
          <w:tcPr>
            <w:tcW w:w="4111" w:type="dxa"/>
          </w:tcPr>
          <w:p w14:paraId="566D25BF" w14:textId="77777777" w:rsidR="009D6BC1" w:rsidRDefault="009D6BC1" w:rsidP="00BF4C89">
            <w:pPr>
              <w:pStyle w:val="afc"/>
            </w:pPr>
            <w:r>
              <w:t>Критерий</w:t>
            </w:r>
          </w:p>
        </w:tc>
      </w:tr>
      <w:tr w:rsidR="009D6BC1" w14:paraId="166B7DFC" w14:textId="77777777" w:rsidTr="009D6BC1">
        <w:tc>
          <w:tcPr>
            <w:tcW w:w="1129" w:type="dxa"/>
          </w:tcPr>
          <w:p w14:paraId="2E9DA808" w14:textId="77777777" w:rsidR="009D6BC1" w:rsidRDefault="009D6BC1" w:rsidP="00BF4C89">
            <w:pPr>
              <w:pStyle w:val="afc"/>
            </w:pPr>
            <w:r>
              <w:t>1</w:t>
            </w:r>
          </w:p>
        </w:tc>
        <w:tc>
          <w:tcPr>
            <w:tcW w:w="4111" w:type="dxa"/>
          </w:tcPr>
          <w:p w14:paraId="71441A23" w14:textId="77777777" w:rsidR="009D6BC1" w:rsidRPr="009D6BC1" w:rsidRDefault="009D6BC1" w:rsidP="00BF4C89">
            <w:pPr>
              <w:pStyle w:val="afc"/>
            </w:pPr>
            <w:r w:rsidRPr="009D6BC1">
              <w:t>Консолидация сделок с помощью создания автоматизированной информационной системы.</w:t>
            </w:r>
          </w:p>
          <w:p w14:paraId="5CABABBF" w14:textId="77777777" w:rsidR="009D6BC1" w:rsidRDefault="009D6BC1" w:rsidP="00BF4C89">
            <w:pPr>
              <w:pStyle w:val="afc"/>
            </w:pPr>
          </w:p>
        </w:tc>
        <w:tc>
          <w:tcPr>
            <w:tcW w:w="4111" w:type="dxa"/>
          </w:tcPr>
          <w:p w14:paraId="40E8A21E" w14:textId="77777777" w:rsidR="009D6BC1" w:rsidRDefault="009D6BC1" w:rsidP="00BF4C89">
            <w:pPr>
              <w:pStyle w:val="afc"/>
            </w:pPr>
            <w:r>
              <w:t>Автоматический сбор</w:t>
            </w:r>
            <w:r w:rsidR="009F7CAC">
              <w:t xml:space="preserve">, проверка, коррекция </w:t>
            </w:r>
            <w:r>
              <w:t>данных</w:t>
            </w:r>
            <w:r w:rsidR="009F7CAC">
              <w:t>.</w:t>
            </w:r>
          </w:p>
          <w:p w14:paraId="37A029AC" w14:textId="77777777" w:rsidR="009F7CAC" w:rsidRDefault="009F7CAC" w:rsidP="00BF4C89">
            <w:pPr>
              <w:pStyle w:val="afc"/>
            </w:pPr>
            <w:r>
              <w:t>Исключение ошибок при сборе данных</w:t>
            </w:r>
          </w:p>
        </w:tc>
      </w:tr>
      <w:tr w:rsidR="009D6BC1" w14:paraId="5372AD70" w14:textId="77777777" w:rsidTr="009D6BC1">
        <w:tc>
          <w:tcPr>
            <w:tcW w:w="1129" w:type="dxa"/>
          </w:tcPr>
          <w:p w14:paraId="34CCDF80" w14:textId="77777777" w:rsidR="009D6BC1" w:rsidRDefault="009D6BC1" w:rsidP="00BF4C89">
            <w:pPr>
              <w:pStyle w:val="afc"/>
            </w:pPr>
            <w:r>
              <w:t>2</w:t>
            </w:r>
          </w:p>
        </w:tc>
        <w:tc>
          <w:tcPr>
            <w:tcW w:w="4111" w:type="dxa"/>
          </w:tcPr>
          <w:p w14:paraId="32A6F8C2" w14:textId="77777777" w:rsidR="009D6BC1" w:rsidRDefault="009D6BC1" w:rsidP="00BF4C89">
            <w:pPr>
              <w:pStyle w:val="afc"/>
            </w:pPr>
            <w:r>
              <w:t>Формирование автоматических документов:</w:t>
            </w:r>
          </w:p>
          <w:p w14:paraId="4AA1FA5A" w14:textId="77777777" w:rsidR="009D6BC1" w:rsidRDefault="009D6BC1" w:rsidP="00BF4C89">
            <w:pPr>
              <w:pStyle w:val="afc"/>
            </w:pPr>
            <w:r>
              <w:t>Платежи</w:t>
            </w:r>
          </w:p>
          <w:p w14:paraId="430E1A4C" w14:textId="77777777" w:rsidR="009D6BC1" w:rsidRDefault="009D6BC1" w:rsidP="00BF4C89">
            <w:pPr>
              <w:pStyle w:val="afc"/>
            </w:pPr>
            <w:r>
              <w:t>Позиции</w:t>
            </w:r>
          </w:p>
          <w:p w14:paraId="0F13BA04" w14:textId="77777777" w:rsidR="009D6BC1" w:rsidRPr="009D6BC1" w:rsidRDefault="009D6BC1" w:rsidP="00BF4C89">
            <w:pPr>
              <w:pStyle w:val="afc"/>
            </w:pPr>
            <w:r>
              <w:t>Остатки</w:t>
            </w:r>
          </w:p>
          <w:p w14:paraId="02D3EE38" w14:textId="77777777" w:rsidR="009D6BC1" w:rsidRDefault="009D6BC1" w:rsidP="00BF4C89">
            <w:pPr>
              <w:pStyle w:val="afc"/>
            </w:pPr>
          </w:p>
        </w:tc>
        <w:tc>
          <w:tcPr>
            <w:tcW w:w="4111" w:type="dxa"/>
          </w:tcPr>
          <w:p w14:paraId="176687C1" w14:textId="77777777" w:rsidR="009D6BC1" w:rsidRDefault="009D6BC1" w:rsidP="00BF4C89">
            <w:pPr>
              <w:pStyle w:val="afc"/>
            </w:pPr>
            <w:r w:rsidRPr="009D6BC1">
              <w:t>Не более 0,1% просроченных отчётов</w:t>
            </w:r>
          </w:p>
        </w:tc>
      </w:tr>
      <w:tr w:rsidR="009D6BC1" w14:paraId="2068BAF8" w14:textId="77777777" w:rsidTr="009D6BC1">
        <w:tc>
          <w:tcPr>
            <w:tcW w:w="1129" w:type="dxa"/>
          </w:tcPr>
          <w:p w14:paraId="7174869D" w14:textId="77777777" w:rsidR="009D6BC1" w:rsidRDefault="009D6BC1" w:rsidP="00BF4C89">
            <w:pPr>
              <w:pStyle w:val="afc"/>
            </w:pPr>
            <w:r>
              <w:t>3</w:t>
            </w:r>
          </w:p>
        </w:tc>
        <w:tc>
          <w:tcPr>
            <w:tcW w:w="4111" w:type="dxa"/>
          </w:tcPr>
          <w:p w14:paraId="1E5D2894" w14:textId="77777777" w:rsidR="009D6BC1" w:rsidRDefault="009D6BC1" w:rsidP="00BF4C89">
            <w:pPr>
              <w:pStyle w:val="afc"/>
            </w:pPr>
            <w:r>
              <w:t>Обеспечение автоматического обмена данными с:</w:t>
            </w:r>
          </w:p>
          <w:p w14:paraId="76EA6CD6" w14:textId="00DEDB0A" w:rsidR="009D6BC1" w:rsidRPr="009D6BC1" w:rsidRDefault="009D6BC1" w:rsidP="00BF4C89">
            <w:pPr>
              <w:pStyle w:val="afc"/>
            </w:pPr>
            <w:r w:rsidRPr="009D6BC1">
              <w:t>«Межбанковский обмен валют (FX Deals)»</w:t>
            </w:r>
          </w:p>
          <w:p w14:paraId="1A5E3AFE" w14:textId="41A29A11" w:rsidR="009D6BC1" w:rsidRDefault="009D6BC1" w:rsidP="00BF4C89">
            <w:pPr>
              <w:pStyle w:val="afc"/>
            </w:pPr>
            <w:r w:rsidRPr="009D6BC1">
              <w:t>«Межбанковские кредиты и депозиты (MM Deals)»</w:t>
            </w:r>
          </w:p>
          <w:p w14:paraId="2C09CF75" w14:textId="77777777" w:rsidR="009D6BC1" w:rsidRDefault="009D6BC1" w:rsidP="00BF4C89">
            <w:pPr>
              <w:pStyle w:val="afc"/>
            </w:pPr>
            <w:r w:rsidRPr="009D6BC1">
              <w:t>«Нормативно-справочная информация»</w:t>
            </w:r>
          </w:p>
        </w:tc>
        <w:tc>
          <w:tcPr>
            <w:tcW w:w="4111" w:type="dxa"/>
          </w:tcPr>
          <w:p w14:paraId="0F68834A" w14:textId="77777777" w:rsidR="009D6BC1" w:rsidRPr="009D6BC1" w:rsidRDefault="009D6BC1" w:rsidP="00BF4C89">
            <w:pPr>
              <w:pStyle w:val="afc"/>
            </w:pPr>
            <w:r>
              <w:t>Хранение архива</w:t>
            </w:r>
            <w:r w:rsidRPr="009D6BC1">
              <w:t>: не менее 10 лет.</w:t>
            </w:r>
          </w:p>
          <w:p w14:paraId="378161CF" w14:textId="77777777" w:rsidR="009D6BC1" w:rsidRPr="009D6BC1" w:rsidRDefault="009D6BC1" w:rsidP="00BF4C89">
            <w:pPr>
              <w:pStyle w:val="afc"/>
            </w:pPr>
          </w:p>
          <w:p w14:paraId="79921751" w14:textId="77777777" w:rsidR="009D6BC1" w:rsidRPr="009D6BC1" w:rsidRDefault="009D6BC1" w:rsidP="00BF4C89">
            <w:pPr>
              <w:pStyle w:val="afc"/>
            </w:pPr>
            <w:r w:rsidRPr="009D6BC1">
              <w:t>Автоматический сбор данных: не более 1 часа.</w:t>
            </w:r>
          </w:p>
          <w:p w14:paraId="74956573" w14:textId="77777777" w:rsidR="009D6BC1" w:rsidRPr="009D6BC1" w:rsidRDefault="009D6BC1" w:rsidP="00BF4C89">
            <w:pPr>
              <w:pStyle w:val="afc"/>
            </w:pPr>
          </w:p>
          <w:p w14:paraId="2261E3B1" w14:textId="77777777" w:rsidR="009D6BC1" w:rsidRDefault="009D6BC1" w:rsidP="00BF4C89">
            <w:pPr>
              <w:pStyle w:val="afc"/>
            </w:pPr>
            <w:r w:rsidRPr="009D6BC1">
              <w:t>Время получения сверки данных: не более 2 минут.</w:t>
            </w:r>
          </w:p>
        </w:tc>
      </w:tr>
    </w:tbl>
    <w:p w14:paraId="6CD98260" w14:textId="77777777" w:rsidR="009D6BC1" w:rsidRDefault="009D6BC1" w:rsidP="00BF4C89">
      <w:pPr>
        <w:pStyle w:val="afc"/>
      </w:pPr>
    </w:p>
    <w:p w14:paraId="5EC1FC4A" w14:textId="77777777" w:rsidR="001D769D" w:rsidRPr="008E63E4" w:rsidRDefault="001D769D" w:rsidP="00A522FC">
      <w:pPr>
        <w:pStyle w:val="1"/>
      </w:pPr>
      <w:bookmarkStart w:id="33" w:name="_Toc243045311"/>
      <w:bookmarkStart w:id="34" w:name="_Toc109367715"/>
      <w:bookmarkStart w:id="35" w:name="_Toc314835515"/>
      <w:r w:rsidRPr="000A259F">
        <w:lastRenderedPageBreak/>
        <w:t>Характеристика объектов автоматизации</w:t>
      </w:r>
      <w:bookmarkEnd w:id="33"/>
    </w:p>
    <w:p w14:paraId="57F74751" w14:textId="54822B98" w:rsidR="001D769D" w:rsidRPr="008E63E4" w:rsidRDefault="001D769D" w:rsidP="0023447B">
      <w:pPr>
        <w:pStyle w:val="2"/>
      </w:pPr>
      <w:bookmarkStart w:id="36" w:name="_Toc314835516"/>
      <w:bookmarkStart w:id="37" w:name="_Toc243045312"/>
      <w:r w:rsidRPr="008E63E4">
        <w:t>Краткие сведения об объекте автоматизации</w:t>
      </w:r>
      <w:bookmarkEnd w:id="36"/>
      <w:bookmarkEnd w:id="37"/>
    </w:p>
    <w:p w14:paraId="5E5E0E29" w14:textId="77777777" w:rsidR="00261525" w:rsidRDefault="00261525" w:rsidP="00261525">
      <w:r w:rsidRPr="00A10929">
        <w:t>Объектом автоматизации является деятельность по управлению корреспондентскими счетами, включающая ключев</w:t>
      </w:r>
      <w:r>
        <w:t>ые</w:t>
      </w:r>
      <w:r w:rsidRPr="00A10929">
        <w:t xml:space="preserve"> подпроцесс</w:t>
      </w:r>
      <w:r>
        <w:t>ы</w:t>
      </w:r>
      <w:r w:rsidRPr="00A10929">
        <w:t>:</w:t>
      </w:r>
    </w:p>
    <w:p w14:paraId="595213C2" w14:textId="77777777" w:rsidR="00261525" w:rsidRDefault="00261525" w:rsidP="00261525">
      <w:pPr>
        <w:pStyle w:val="a8"/>
        <w:numPr>
          <w:ilvl w:val="0"/>
          <w:numId w:val="29"/>
        </w:numPr>
      </w:pPr>
      <w:r w:rsidRPr="00A10929">
        <w:t>Формирование платежей по сделкам (FX и MM): приём данных о сделках, генерация платёжных поручений, проверка реквизитов, управление очерёдностью, контроль статуса и хранение истории.</w:t>
      </w:r>
    </w:p>
    <w:p w14:paraId="3CCCE3A7" w14:textId="77777777" w:rsidR="00261525" w:rsidRDefault="00261525" w:rsidP="00261525">
      <w:pPr>
        <w:pStyle w:val="a8"/>
        <w:numPr>
          <w:ilvl w:val="0"/>
          <w:numId w:val="29"/>
        </w:numPr>
      </w:pPr>
      <w:r w:rsidRPr="00A10929">
        <w:t>Формирование позиций по счетам: сбор данных из выписок банков-корреспондентов, расчёт текущей и прогнозной позиции (на 3–5 банковских дней), учёт лимитов.</w:t>
      </w:r>
    </w:p>
    <w:p w14:paraId="1B463FE8" w14:textId="77777777" w:rsidR="00261525" w:rsidRDefault="00261525" w:rsidP="00261525">
      <w:pPr>
        <w:pStyle w:val="a8"/>
        <w:numPr>
          <w:ilvl w:val="0"/>
          <w:numId w:val="29"/>
        </w:numPr>
      </w:pPr>
      <w:r w:rsidRPr="00A10929">
        <w:t>Редактирование остатков по счетам: ручной ввод/корректировка остатка с указанием причины, разграничение прав доступа, фиксация в аудит-логе, пересчёт прогнозной позиции</w:t>
      </w:r>
      <w:r>
        <w:t>.</w:t>
      </w:r>
    </w:p>
    <w:p w14:paraId="79CA4D38" w14:textId="5E08EA21" w:rsidR="00261525" w:rsidRDefault="00261525" w:rsidP="00261525">
      <w:r>
        <w:t>М</w:t>
      </w:r>
      <w:r w:rsidRPr="00A10929">
        <w:t>одель и состав организационной структуры представлены в Приложении. Особенностями бизнес-процессов являются сквозной характер данных и потребность в оперативности их получения.</w:t>
      </w:r>
    </w:p>
    <w:p w14:paraId="28632390" w14:textId="049C4330" w:rsidR="001D769D" w:rsidRPr="008E63E4" w:rsidRDefault="001D769D" w:rsidP="00BF4C89">
      <w:pPr>
        <w:pStyle w:val="afc"/>
      </w:pPr>
      <w:r w:rsidRPr="008E63E4">
        <w:t>Специфическими особенностями процедур сбора, хранения и обработки указанных данных в настоящий момент являются:</w:t>
      </w:r>
    </w:p>
    <w:p w14:paraId="7E5824EC" w14:textId="77777777" w:rsidR="001D769D" w:rsidRPr="008E63E4" w:rsidRDefault="001D769D" w:rsidP="001D769D">
      <w:pPr>
        <w:pStyle w:val="a8"/>
        <w:numPr>
          <w:ilvl w:val="0"/>
          <w:numId w:val="1"/>
        </w:numPr>
        <w:spacing w:after="0"/>
        <w:ind w:left="1066" w:hanging="357"/>
      </w:pPr>
      <w:r w:rsidRPr="008E63E4">
        <w:t>разнородность источников данных;</w:t>
      </w:r>
    </w:p>
    <w:p w14:paraId="168D7B3B" w14:textId="77777777" w:rsidR="001D769D" w:rsidRPr="008E63E4" w:rsidRDefault="001D769D" w:rsidP="001D769D">
      <w:pPr>
        <w:pStyle w:val="a8"/>
        <w:numPr>
          <w:ilvl w:val="0"/>
          <w:numId w:val="1"/>
        </w:numPr>
        <w:spacing w:after="0"/>
        <w:ind w:left="1066" w:hanging="357"/>
      </w:pPr>
      <w:r w:rsidRPr="008E63E4">
        <w:t>наличие большого количества используемых форматов данных;</w:t>
      </w:r>
    </w:p>
    <w:p w14:paraId="4CBD45E6" w14:textId="77777777" w:rsidR="001D769D" w:rsidRPr="008E63E4" w:rsidRDefault="001D769D" w:rsidP="001D769D">
      <w:pPr>
        <w:pStyle w:val="a8"/>
        <w:numPr>
          <w:ilvl w:val="0"/>
          <w:numId w:val="1"/>
        </w:numPr>
        <w:spacing w:after="0"/>
        <w:ind w:left="1066" w:hanging="357"/>
      </w:pPr>
      <w:r w:rsidRPr="008E63E4">
        <w:t>дублирование и противоречивость данных, вытекающее из необходимости использования данных одного вида в различных подразделениях;</w:t>
      </w:r>
    </w:p>
    <w:p w14:paraId="142F5CA1" w14:textId="77777777" w:rsidR="001D769D" w:rsidRPr="008E63E4" w:rsidRDefault="001D769D" w:rsidP="001D769D">
      <w:pPr>
        <w:pStyle w:val="a8"/>
        <w:numPr>
          <w:ilvl w:val="0"/>
          <w:numId w:val="1"/>
        </w:numPr>
        <w:spacing w:after="0"/>
        <w:ind w:left="1066" w:hanging="357"/>
      </w:pPr>
      <w:r w:rsidRPr="008E63E4">
        <w:t>наличие значительного объема данных на бумажных носителях;</w:t>
      </w:r>
    </w:p>
    <w:p w14:paraId="78013851" w14:textId="77777777" w:rsidR="001D769D" w:rsidRPr="008E63E4" w:rsidRDefault="001D769D" w:rsidP="001D769D">
      <w:pPr>
        <w:pStyle w:val="a8"/>
        <w:numPr>
          <w:ilvl w:val="0"/>
          <w:numId w:val="1"/>
        </w:numPr>
        <w:spacing w:after="0"/>
        <w:ind w:left="1066" w:hanging="357"/>
      </w:pPr>
      <w:r w:rsidRPr="008E63E4">
        <w:t>недостаточная стандартизация (ввиду отсутствия утвержденных классификаторов) и оперативность подготовки данных для комплексного использования несколькими подразделениями</w:t>
      </w:r>
    </w:p>
    <w:p w14:paraId="61DA8598" w14:textId="77777777" w:rsidR="001D769D" w:rsidRPr="008E63E4" w:rsidRDefault="001D769D" w:rsidP="0023447B">
      <w:pPr>
        <w:pStyle w:val="2"/>
      </w:pPr>
      <w:bookmarkStart w:id="38" w:name="_Toc117498017"/>
      <w:bookmarkStart w:id="39" w:name="_Toc314835519"/>
      <w:bookmarkStart w:id="40" w:name="_Toc243045313"/>
      <w:r w:rsidRPr="008E63E4">
        <w:t>Сведения об условиях эксплуатации</w:t>
      </w:r>
      <w:bookmarkEnd w:id="38"/>
      <w:bookmarkEnd w:id="39"/>
      <w:bookmarkEnd w:id="40"/>
    </w:p>
    <w:p w14:paraId="1743EFF6" w14:textId="780050FA" w:rsidR="001D769D" w:rsidRPr="008E63E4" w:rsidRDefault="001D769D" w:rsidP="00FB3717">
      <w:pPr>
        <w:pStyle w:val="afc"/>
      </w:pPr>
      <w:r w:rsidRPr="008E63E4">
        <w:t>Условия эксплуатации Системы - внутри помещений</w:t>
      </w:r>
      <w:r w:rsidR="00FB3717">
        <w:t>,</w:t>
      </w:r>
      <w:r w:rsidRPr="008E63E4">
        <w:t xml:space="preserve"> пригодных для постоянного наличия людей</w:t>
      </w:r>
      <w:r w:rsidR="00FB3717">
        <w:t xml:space="preserve">: </w:t>
      </w:r>
      <w:r w:rsidRPr="008E63E4">
        <w:t>температ</w:t>
      </w:r>
      <w:r w:rsidR="002D6F46">
        <w:t xml:space="preserve">ура </w:t>
      </w:r>
      <w:r w:rsidR="00FB3717">
        <w:t>18</w:t>
      </w:r>
      <w:r w:rsidR="00FB3717" w:rsidRPr="00FB3717">
        <w:t>°C</w:t>
      </w:r>
      <w:r w:rsidR="002D6F46">
        <w:t>, влажность 60-80%.</w:t>
      </w:r>
      <w:r w:rsidR="000E028D">
        <w:t xml:space="preserve"> </w:t>
      </w:r>
    </w:p>
    <w:p w14:paraId="24597EBF" w14:textId="77777777" w:rsidR="001D769D" w:rsidRPr="00A35A0A" w:rsidRDefault="001D769D" w:rsidP="002D6F46">
      <w:pPr>
        <w:pStyle w:val="1"/>
        <w:ind w:left="431" w:hanging="431"/>
      </w:pPr>
      <w:bookmarkStart w:id="41" w:name="_Toc117498019"/>
      <w:bookmarkStart w:id="42" w:name="_Toc314835521"/>
      <w:bookmarkStart w:id="43" w:name="_Toc243045314"/>
      <w:r w:rsidRPr="00A35A0A">
        <w:lastRenderedPageBreak/>
        <w:t>Требования к системе в целом</w:t>
      </w:r>
      <w:bookmarkEnd w:id="41"/>
      <w:bookmarkEnd w:id="42"/>
      <w:bookmarkEnd w:id="43"/>
    </w:p>
    <w:p w14:paraId="186018B7" w14:textId="77777777" w:rsidR="001D769D" w:rsidRPr="00A35A0A" w:rsidRDefault="001D769D" w:rsidP="0023447B">
      <w:pPr>
        <w:pStyle w:val="3"/>
      </w:pPr>
      <w:bookmarkStart w:id="44" w:name="_Toc117498020"/>
      <w:bookmarkStart w:id="45" w:name="_Toc314835522"/>
      <w:bookmarkStart w:id="46" w:name="_Toc243045315"/>
      <w:r w:rsidRPr="00A35A0A">
        <w:t>Требования к структуре и функционированию системы</w:t>
      </w:r>
      <w:bookmarkEnd w:id="44"/>
      <w:bookmarkEnd w:id="45"/>
      <w:bookmarkEnd w:id="46"/>
      <w:r w:rsidRPr="00A35A0A">
        <w:t xml:space="preserve"> </w:t>
      </w:r>
    </w:p>
    <w:p w14:paraId="1B8EDB87" w14:textId="77777777" w:rsidR="000554B0" w:rsidRDefault="000554B0" w:rsidP="000554B0">
      <w:pPr>
        <w:pStyle w:val="afc"/>
        <w:ind w:firstLine="0"/>
      </w:pPr>
    </w:p>
    <w:p w14:paraId="73047F87" w14:textId="77777777" w:rsidR="00BF4C89" w:rsidRPr="00BF4C89" w:rsidRDefault="00BF4C89" w:rsidP="00BF4C89">
      <w:pPr>
        <w:pStyle w:val="afc"/>
      </w:pPr>
      <w:r w:rsidRPr="00BF4C89">
        <w:t xml:space="preserve">Система должна </w:t>
      </w:r>
      <w:r>
        <w:t xml:space="preserve">обмениваться данными со </w:t>
      </w:r>
      <w:r w:rsidRPr="00BF4C89">
        <w:t>следующи</w:t>
      </w:r>
      <w:r>
        <w:t>ми подсистемами</w:t>
      </w:r>
      <w:r w:rsidRPr="00BF4C89">
        <w:t>:</w:t>
      </w:r>
    </w:p>
    <w:p w14:paraId="4577B12B" w14:textId="77777777" w:rsidR="00BF4C89" w:rsidRPr="00BF4C89" w:rsidRDefault="00BF4C89" w:rsidP="00BF4C89">
      <w:pPr>
        <w:pStyle w:val="afc"/>
        <w:numPr>
          <w:ilvl w:val="0"/>
          <w:numId w:val="22"/>
        </w:numPr>
      </w:pPr>
      <w:r w:rsidRPr="00BF4C89">
        <w:t>Подсистема «НСИ и Отчёты» (NSI_PKG): Ведение справочников и формирование отчётности</w:t>
      </w:r>
      <w:r>
        <w:t>»;</w:t>
      </w:r>
    </w:p>
    <w:p w14:paraId="1BD4A26E" w14:textId="77777777" w:rsidR="00BF4C89" w:rsidRDefault="00BF4C89" w:rsidP="00BF4C89">
      <w:pPr>
        <w:pStyle w:val="afc"/>
        <w:numPr>
          <w:ilvl w:val="0"/>
          <w:numId w:val="22"/>
        </w:numPr>
      </w:pPr>
      <w:r w:rsidRPr="00BF4C89">
        <w:t xml:space="preserve">Интеграционные шлюзы: Взаимодействие с внешними системами </w:t>
      </w:r>
      <w:r>
        <w:t>«</w:t>
      </w:r>
      <w:r w:rsidRPr="00BF4C89">
        <w:t>FX Deals</w:t>
      </w:r>
      <w:r>
        <w:t>»</w:t>
      </w:r>
      <w:r w:rsidRPr="00BF4C89">
        <w:t xml:space="preserve"> и </w:t>
      </w:r>
      <w:r>
        <w:t>«</w:t>
      </w:r>
      <w:r w:rsidRPr="00BF4C89">
        <w:t>MM Deals</w:t>
      </w:r>
      <w:r>
        <w:t>»</w:t>
      </w:r>
      <w:r w:rsidRPr="00BF4C89">
        <w:t>.</w:t>
      </w:r>
    </w:p>
    <w:p w14:paraId="47680757" w14:textId="77777777" w:rsidR="00BF4C89" w:rsidRDefault="00BF4C89" w:rsidP="00BF4C89">
      <w:pPr>
        <w:pStyle w:val="afc"/>
      </w:pPr>
    </w:p>
    <w:p w14:paraId="7CEE62FA" w14:textId="77777777" w:rsidR="001D769D" w:rsidRPr="008E63E4" w:rsidRDefault="001D769D" w:rsidP="00BF4C89">
      <w:pPr>
        <w:pStyle w:val="afc"/>
      </w:pPr>
      <w:r w:rsidRPr="008E63E4">
        <w:t>В требованиях к структуре и функционированию системы приводят:</w:t>
      </w:r>
    </w:p>
    <w:p w14:paraId="605810DF" w14:textId="77777777" w:rsidR="001D769D" w:rsidRPr="008E63E4" w:rsidRDefault="001D769D" w:rsidP="001D769D">
      <w:pPr>
        <w:pStyle w:val="a8"/>
        <w:numPr>
          <w:ilvl w:val="0"/>
          <w:numId w:val="1"/>
        </w:numPr>
        <w:spacing w:after="0"/>
        <w:ind w:left="1066" w:hanging="357"/>
      </w:pPr>
      <w:r w:rsidRPr="008E63E4">
        <w:t>перечень подсистем, их назначение и основные ха</w:t>
      </w:r>
      <w:r w:rsidR="00BF4C89">
        <w:t>рактеристики</w:t>
      </w:r>
      <w:r w:rsidRPr="008E63E4">
        <w:t>;</w:t>
      </w:r>
    </w:p>
    <w:p w14:paraId="2D8C2530" w14:textId="77777777" w:rsidR="001D769D" w:rsidRPr="008E63E4" w:rsidRDefault="001D769D" w:rsidP="001D769D">
      <w:pPr>
        <w:pStyle w:val="a8"/>
        <w:numPr>
          <w:ilvl w:val="0"/>
          <w:numId w:val="1"/>
        </w:numPr>
        <w:spacing w:after="0"/>
        <w:ind w:left="1066" w:hanging="357"/>
      </w:pPr>
      <w:r w:rsidRPr="008E63E4">
        <w:t>требования к способам и средствам связи для информацион</w:t>
      </w:r>
      <w:r w:rsidR="00BF4C89">
        <w:t>ного обмена между компонентами С</w:t>
      </w:r>
      <w:r w:rsidRPr="008E63E4">
        <w:t>истемы;</w:t>
      </w:r>
    </w:p>
    <w:p w14:paraId="747B64AC" w14:textId="77777777" w:rsidR="001D769D" w:rsidRPr="008E63E4" w:rsidRDefault="001D769D" w:rsidP="001D769D">
      <w:pPr>
        <w:pStyle w:val="a8"/>
        <w:numPr>
          <w:ilvl w:val="0"/>
          <w:numId w:val="1"/>
        </w:numPr>
        <w:spacing w:after="0"/>
        <w:ind w:left="1066" w:hanging="357"/>
      </w:pPr>
      <w:r w:rsidRPr="008E63E4">
        <w:t>требования к характерис</w:t>
      </w:r>
      <w:r w:rsidR="00BF4C89">
        <w:t>тикам взаимосвязей создаваемой С</w:t>
      </w:r>
      <w:r w:rsidRPr="008E63E4">
        <w:t>истемы со смежными системами, требования к ее совместимости, в том числе указания о способах обмена информацией (автоматически, пересылкой документов, по телефону и т.п.);</w:t>
      </w:r>
    </w:p>
    <w:p w14:paraId="3CD20A34" w14:textId="77777777" w:rsidR="001D769D" w:rsidRPr="008E63E4" w:rsidRDefault="001D769D" w:rsidP="001D769D">
      <w:pPr>
        <w:pStyle w:val="a8"/>
        <w:numPr>
          <w:ilvl w:val="0"/>
          <w:numId w:val="1"/>
        </w:numPr>
        <w:spacing w:after="0"/>
        <w:ind w:left="1066" w:hanging="357"/>
      </w:pPr>
      <w:r w:rsidRPr="008E63E4">
        <w:t>требова</w:t>
      </w:r>
      <w:r w:rsidR="00BF4C89">
        <w:t>ния к режимам функционирования С</w:t>
      </w:r>
      <w:r w:rsidRPr="008E63E4">
        <w:t>истемы;</w:t>
      </w:r>
    </w:p>
    <w:p w14:paraId="60DE4022" w14:textId="77777777" w:rsidR="001D769D" w:rsidRPr="008E63E4" w:rsidRDefault="00BF4C89" w:rsidP="001D769D">
      <w:pPr>
        <w:pStyle w:val="a8"/>
        <w:numPr>
          <w:ilvl w:val="0"/>
          <w:numId w:val="1"/>
        </w:numPr>
        <w:spacing w:after="0"/>
        <w:ind w:left="1066" w:hanging="357"/>
      </w:pPr>
      <w:r>
        <w:t>требования по диагностированию С</w:t>
      </w:r>
      <w:r w:rsidR="001D769D" w:rsidRPr="008E63E4">
        <w:t>истемы;</w:t>
      </w:r>
    </w:p>
    <w:p w14:paraId="494F50FC" w14:textId="77777777" w:rsidR="001D769D" w:rsidRPr="008E63E4" w:rsidRDefault="001D769D" w:rsidP="001D769D">
      <w:pPr>
        <w:pStyle w:val="a8"/>
        <w:numPr>
          <w:ilvl w:val="0"/>
          <w:numId w:val="1"/>
        </w:numPr>
        <w:spacing w:after="0"/>
        <w:ind w:left="1066" w:hanging="357"/>
      </w:pPr>
      <w:r w:rsidRPr="008E63E4">
        <w:t>перспективы развития</w:t>
      </w:r>
      <w:r w:rsidR="00BF4C89">
        <w:t>, модернизации С</w:t>
      </w:r>
      <w:r w:rsidRPr="008E63E4">
        <w:t>истемы.</w:t>
      </w:r>
    </w:p>
    <w:p w14:paraId="02E2BE53" w14:textId="4F40F292" w:rsidR="001D769D" w:rsidRDefault="001D769D" w:rsidP="00BF4C89">
      <w:pPr>
        <w:pStyle w:val="afc"/>
      </w:pPr>
      <w:r w:rsidRPr="008E63E4">
        <w:t xml:space="preserve">Состав Систем, их назначение и основные характеристики представлены в </w:t>
      </w:r>
      <w:r w:rsidR="00BD4EA6">
        <w:t>Табл.</w:t>
      </w:r>
      <w:r w:rsidR="00DE471D" w:rsidRPr="008E63E4">
        <w:t xml:space="preserve"> </w:t>
      </w:r>
      <w:r w:rsidR="00DE471D" w:rsidRPr="008E63E4">
        <w:fldChar w:fldCharType="begin"/>
      </w:r>
      <w:r w:rsidR="00DE471D" w:rsidRPr="008E63E4">
        <w:instrText xml:space="preserve"> REF Назначение_подсистем \h  \* MERGEFORMAT </w:instrText>
      </w:r>
      <w:r w:rsidR="00DE471D" w:rsidRPr="008E63E4">
        <w:fldChar w:fldCharType="separate"/>
      </w:r>
      <w:r w:rsidR="00DE471D" w:rsidRPr="008E63E4">
        <w:t>2</w:t>
      </w:r>
      <w:r w:rsidR="00DE471D" w:rsidRPr="008E63E4">
        <w:fldChar w:fldCharType="end"/>
      </w:r>
      <w:r w:rsidRPr="008E63E4">
        <w:t xml:space="preserve">. </w:t>
      </w:r>
    </w:p>
    <w:p w14:paraId="17A36DB4" w14:textId="77777777" w:rsidR="00BD4EA6" w:rsidRPr="000554B0" w:rsidRDefault="00BD4EA6" w:rsidP="00BD4EA6">
      <w:pPr>
        <w:pStyle w:val="afc"/>
        <w:ind w:firstLine="0"/>
        <w:rPr>
          <w:i/>
        </w:rPr>
      </w:pPr>
      <w:r w:rsidRPr="000554B0">
        <w:rPr>
          <w:i/>
        </w:rPr>
        <w:t>Табл. 2 — Назначение подсистем и их основные характеристики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46"/>
        <w:gridCol w:w="1701"/>
        <w:gridCol w:w="3118"/>
        <w:gridCol w:w="3680"/>
      </w:tblGrid>
      <w:tr w:rsidR="00BD4EA6" w14:paraId="51DFB83E" w14:textId="77777777" w:rsidTr="00E37CA3">
        <w:tc>
          <w:tcPr>
            <w:tcW w:w="846" w:type="dxa"/>
          </w:tcPr>
          <w:p w14:paraId="73B453BA" w14:textId="77777777" w:rsidR="00BD4EA6" w:rsidRDefault="00BD4EA6" w:rsidP="00E37CA3">
            <w:pPr>
              <w:pStyle w:val="afc"/>
              <w:ind w:firstLine="0"/>
            </w:pPr>
            <w:r w:rsidRPr="000554B0">
              <w:t>№</w:t>
            </w:r>
          </w:p>
        </w:tc>
        <w:tc>
          <w:tcPr>
            <w:tcW w:w="1701" w:type="dxa"/>
          </w:tcPr>
          <w:p w14:paraId="67FCEF65" w14:textId="77777777" w:rsidR="00BD4EA6" w:rsidRDefault="00BD4EA6" w:rsidP="00E37CA3">
            <w:pPr>
              <w:pStyle w:val="afc"/>
              <w:ind w:firstLine="0"/>
            </w:pPr>
            <w:r w:rsidRPr="000554B0">
              <w:t>Название подсистемы</w:t>
            </w:r>
          </w:p>
        </w:tc>
        <w:tc>
          <w:tcPr>
            <w:tcW w:w="3118" w:type="dxa"/>
          </w:tcPr>
          <w:p w14:paraId="6D78D406" w14:textId="77777777" w:rsidR="00BD4EA6" w:rsidRDefault="00BD4EA6" w:rsidP="00E37CA3">
            <w:pPr>
              <w:pStyle w:val="afc"/>
              <w:ind w:firstLine="0"/>
            </w:pPr>
            <w:r w:rsidRPr="000554B0">
              <w:t>Назначение подсистемы</w:t>
            </w:r>
          </w:p>
        </w:tc>
        <w:tc>
          <w:tcPr>
            <w:tcW w:w="3680" w:type="dxa"/>
          </w:tcPr>
          <w:p w14:paraId="4F6ADE51" w14:textId="77777777" w:rsidR="00BD4EA6" w:rsidRDefault="00BD4EA6" w:rsidP="00E37CA3">
            <w:pPr>
              <w:pStyle w:val="afc"/>
              <w:ind w:firstLine="0"/>
            </w:pPr>
            <w:r w:rsidRPr="000554B0">
              <w:t>Основные характеристики</w:t>
            </w:r>
          </w:p>
        </w:tc>
      </w:tr>
      <w:tr w:rsidR="00BD4EA6" w14:paraId="515D38C3" w14:textId="77777777" w:rsidTr="00E37CA3">
        <w:tc>
          <w:tcPr>
            <w:tcW w:w="846" w:type="dxa"/>
          </w:tcPr>
          <w:p w14:paraId="0EAC152B" w14:textId="77777777" w:rsidR="00BD4EA6" w:rsidRDefault="00BD4EA6" w:rsidP="00E37CA3">
            <w:pPr>
              <w:pStyle w:val="afc"/>
              <w:ind w:firstLine="0"/>
            </w:pPr>
            <w:r>
              <w:t>1</w:t>
            </w:r>
          </w:p>
        </w:tc>
        <w:tc>
          <w:tcPr>
            <w:tcW w:w="1701" w:type="dxa"/>
          </w:tcPr>
          <w:p w14:paraId="7AB4C2A6" w14:textId="77777777" w:rsidR="00BD4EA6" w:rsidRDefault="00BD4EA6" w:rsidP="00E37CA3">
            <w:pPr>
              <w:pStyle w:val="afc"/>
              <w:ind w:firstLine="0"/>
            </w:pPr>
            <w:r w:rsidRPr="000554B0">
              <w:t>Платежи</w:t>
            </w:r>
          </w:p>
        </w:tc>
        <w:tc>
          <w:tcPr>
            <w:tcW w:w="3118" w:type="dxa"/>
          </w:tcPr>
          <w:p w14:paraId="039C44B5" w14:textId="77777777" w:rsidR="00BD4EA6" w:rsidRDefault="00BD4EA6" w:rsidP="00E37CA3">
            <w:pPr>
              <w:pStyle w:val="afc"/>
              <w:ind w:firstLine="0"/>
            </w:pPr>
            <w:r w:rsidRPr="000554B0">
              <w:t>Формирование платежей по сделкам (FX и MM)</w:t>
            </w:r>
          </w:p>
        </w:tc>
        <w:tc>
          <w:tcPr>
            <w:tcW w:w="3680" w:type="dxa"/>
          </w:tcPr>
          <w:p w14:paraId="1D048489" w14:textId="77777777" w:rsidR="00BD4EA6" w:rsidRDefault="00BD4EA6" w:rsidP="00E37CA3">
            <w:pPr>
              <w:pStyle w:val="afc"/>
              <w:ind w:firstLine="0"/>
            </w:pPr>
            <w:r w:rsidRPr="000554B0">
              <w:t>Приём первичных данных, автоматическое формирование платежа, контроль изменений</w:t>
            </w:r>
          </w:p>
        </w:tc>
      </w:tr>
      <w:tr w:rsidR="00BD4EA6" w14:paraId="28080E9E" w14:textId="77777777" w:rsidTr="00E37CA3">
        <w:tc>
          <w:tcPr>
            <w:tcW w:w="846" w:type="dxa"/>
          </w:tcPr>
          <w:p w14:paraId="00576523" w14:textId="77777777" w:rsidR="00BD4EA6" w:rsidRDefault="00BD4EA6" w:rsidP="00E37CA3">
            <w:pPr>
              <w:pStyle w:val="afc"/>
              <w:ind w:firstLine="0"/>
            </w:pPr>
            <w:r>
              <w:t>2</w:t>
            </w:r>
          </w:p>
        </w:tc>
        <w:tc>
          <w:tcPr>
            <w:tcW w:w="1701" w:type="dxa"/>
          </w:tcPr>
          <w:p w14:paraId="33CFB074" w14:textId="77777777" w:rsidR="00BD4EA6" w:rsidRDefault="00BD4EA6" w:rsidP="00E37CA3">
            <w:pPr>
              <w:pStyle w:val="afc"/>
              <w:ind w:firstLine="0"/>
            </w:pPr>
            <w:r w:rsidRPr="000554B0">
              <w:t>Позиции</w:t>
            </w:r>
          </w:p>
        </w:tc>
        <w:tc>
          <w:tcPr>
            <w:tcW w:w="3118" w:type="dxa"/>
          </w:tcPr>
          <w:p w14:paraId="41B12995" w14:textId="77777777" w:rsidR="00BD4EA6" w:rsidRDefault="00BD4EA6" w:rsidP="00E37CA3">
            <w:pPr>
              <w:pStyle w:val="afc"/>
              <w:ind w:firstLine="0"/>
            </w:pPr>
            <w:r w:rsidRPr="000554B0">
              <w:t>Формирование позиций по счетам</w:t>
            </w:r>
          </w:p>
        </w:tc>
        <w:tc>
          <w:tcPr>
            <w:tcW w:w="3680" w:type="dxa"/>
          </w:tcPr>
          <w:p w14:paraId="44952061" w14:textId="77777777" w:rsidR="00BD4EA6" w:rsidRDefault="00BD4EA6" w:rsidP="00E37CA3">
            <w:pPr>
              <w:pStyle w:val="afc"/>
              <w:ind w:firstLine="0"/>
            </w:pPr>
            <w:r w:rsidRPr="000554B0">
              <w:t>Автоматическое формирование позиций, поиск позиций, контроль изменений</w:t>
            </w:r>
          </w:p>
        </w:tc>
      </w:tr>
      <w:tr w:rsidR="00BD4EA6" w14:paraId="0825BE1E" w14:textId="77777777" w:rsidTr="00E37CA3">
        <w:tc>
          <w:tcPr>
            <w:tcW w:w="846" w:type="dxa"/>
          </w:tcPr>
          <w:p w14:paraId="58259405" w14:textId="77777777" w:rsidR="00BD4EA6" w:rsidRDefault="00BD4EA6" w:rsidP="00E37CA3">
            <w:pPr>
              <w:pStyle w:val="afc"/>
              <w:ind w:firstLine="0"/>
            </w:pPr>
            <w:r>
              <w:t>3</w:t>
            </w:r>
          </w:p>
        </w:tc>
        <w:tc>
          <w:tcPr>
            <w:tcW w:w="1701" w:type="dxa"/>
          </w:tcPr>
          <w:p w14:paraId="34AC6EBD" w14:textId="77777777" w:rsidR="00BD4EA6" w:rsidRDefault="00BD4EA6" w:rsidP="00E37CA3">
            <w:pPr>
              <w:pStyle w:val="afc"/>
              <w:ind w:firstLine="0"/>
            </w:pPr>
            <w:r w:rsidRPr="000554B0">
              <w:t>Остатки</w:t>
            </w:r>
          </w:p>
        </w:tc>
        <w:tc>
          <w:tcPr>
            <w:tcW w:w="3118" w:type="dxa"/>
          </w:tcPr>
          <w:p w14:paraId="56212A37" w14:textId="77777777" w:rsidR="00BD4EA6" w:rsidRDefault="00BD4EA6" w:rsidP="00E37CA3">
            <w:pPr>
              <w:pStyle w:val="afc"/>
              <w:ind w:firstLine="0"/>
            </w:pPr>
            <w:r w:rsidRPr="000554B0">
              <w:t>Редактирование остатков по счетам</w:t>
            </w:r>
          </w:p>
        </w:tc>
        <w:tc>
          <w:tcPr>
            <w:tcW w:w="3680" w:type="dxa"/>
          </w:tcPr>
          <w:p w14:paraId="515D6CDA" w14:textId="77777777" w:rsidR="00BD4EA6" w:rsidRDefault="00BD4EA6" w:rsidP="00E37CA3">
            <w:pPr>
              <w:pStyle w:val="afc"/>
              <w:ind w:firstLine="0"/>
            </w:pPr>
            <w:r w:rsidRPr="000554B0">
              <w:t xml:space="preserve">Автоматизированный сбор информации о входящих </w:t>
            </w:r>
            <w:r w:rsidRPr="000554B0">
              <w:lastRenderedPageBreak/>
              <w:t>остатках, расчёт и коррекция исходящих остатков</w:t>
            </w:r>
          </w:p>
        </w:tc>
      </w:tr>
    </w:tbl>
    <w:p w14:paraId="768AC6DD" w14:textId="77777777" w:rsidR="00BD4EA6" w:rsidRDefault="00BD4EA6" w:rsidP="00BF4C89">
      <w:pPr>
        <w:pStyle w:val="afc"/>
      </w:pPr>
    </w:p>
    <w:p w14:paraId="08C403A4" w14:textId="77777777" w:rsidR="001D769D" w:rsidRPr="008E63E4" w:rsidRDefault="001D769D" w:rsidP="0023447B">
      <w:pPr>
        <w:pStyle w:val="3"/>
      </w:pPr>
      <w:bookmarkStart w:id="47" w:name="_Toc243045316"/>
      <w:r w:rsidRPr="008E63E4">
        <w:t>Требования к способам и средствам связи для информационного обмена между компонентами системы</w:t>
      </w:r>
      <w:bookmarkEnd w:id="47"/>
    </w:p>
    <w:p w14:paraId="62CC56DC" w14:textId="77777777" w:rsidR="001D769D" w:rsidRPr="008E63E4" w:rsidRDefault="001D769D" w:rsidP="00BF4C89">
      <w:pPr>
        <w:pStyle w:val="afc"/>
      </w:pPr>
      <w:r w:rsidRPr="008E63E4">
        <w:t xml:space="preserve">Информационный обмен между компонентами Системы осуществляется путем совместного использования информационной базы Системы и совместного доступа к папкам на сервере при передаче файлов данных. </w:t>
      </w:r>
    </w:p>
    <w:p w14:paraId="542D1D2C" w14:textId="77777777" w:rsidR="001D769D" w:rsidRPr="008E63E4" w:rsidRDefault="001D769D" w:rsidP="0023447B">
      <w:pPr>
        <w:pStyle w:val="3"/>
      </w:pPr>
      <w:bookmarkStart w:id="48" w:name="_Toc117498022"/>
      <w:bookmarkStart w:id="49" w:name="_Toc243045317"/>
      <w:r w:rsidRPr="008E63E4">
        <w:t>Требования к характеристикам взаимосвязей создаваемой системы со смежными системами</w:t>
      </w:r>
      <w:bookmarkEnd w:id="48"/>
      <w:bookmarkEnd w:id="49"/>
      <w:r w:rsidRPr="008E63E4">
        <w:t xml:space="preserve"> </w:t>
      </w:r>
    </w:p>
    <w:p w14:paraId="61C5065C" w14:textId="77777777" w:rsidR="00A939EA" w:rsidRPr="00EF431B" w:rsidRDefault="00A939EA" w:rsidP="00A939EA">
      <w:pPr>
        <w:pStyle w:val="ds-markdown-paragraph"/>
        <w:rPr>
          <w:rFonts w:eastAsia="Calibri"/>
          <w:szCs w:val="22"/>
          <w:lang w:eastAsia="en-US"/>
        </w:rPr>
      </w:pPr>
      <w:r w:rsidRPr="00EF431B">
        <w:rPr>
          <w:rFonts w:eastAsia="Calibri"/>
          <w:szCs w:val="22"/>
          <w:lang w:eastAsia="en-US"/>
        </w:rPr>
        <w:t>Система до</w:t>
      </w:r>
      <w:bookmarkStart w:id="50" w:name="_GoBack"/>
      <w:bookmarkEnd w:id="50"/>
      <w:r w:rsidRPr="00EF431B">
        <w:rPr>
          <w:rFonts w:eastAsia="Calibri"/>
          <w:szCs w:val="22"/>
          <w:lang w:eastAsia="en-US"/>
        </w:rPr>
        <w:t>лжна взаимодействовать со следующими смежными системами:</w:t>
      </w:r>
    </w:p>
    <w:p w14:paraId="5E91EE68" w14:textId="77777777" w:rsidR="00A939EA" w:rsidRPr="00EF431B" w:rsidRDefault="00A939EA" w:rsidP="00A939EA">
      <w:pPr>
        <w:pStyle w:val="ds-markdown-paragraph"/>
        <w:numPr>
          <w:ilvl w:val="0"/>
          <w:numId w:val="23"/>
        </w:numPr>
        <w:rPr>
          <w:rFonts w:eastAsia="Calibri"/>
          <w:szCs w:val="22"/>
          <w:lang w:eastAsia="en-US"/>
        </w:rPr>
      </w:pPr>
      <w:r w:rsidRPr="00EF431B">
        <w:rPr>
          <w:rFonts w:eastAsia="Calibri"/>
          <w:szCs w:val="22"/>
          <w:lang w:eastAsia="en-US"/>
        </w:rPr>
        <w:t xml:space="preserve">АИС «Межбанковский обмен валют </w:t>
      </w:r>
      <w:r w:rsidR="009E5DE2" w:rsidRPr="00EF431B">
        <w:rPr>
          <w:rFonts w:eastAsia="Calibri"/>
          <w:szCs w:val="22"/>
          <w:lang w:eastAsia="en-US"/>
        </w:rPr>
        <w:t>(</w:t>
      </w:r>
      <w:r w:rsidRPr="00EF431B">
        <w:rPr>
          <w:rFonts w:eastAsia="Calibri"/>
          <w:szCs w:val="22"/>
          <w:lang w:eastAsia="en-US"/>
        </w:rPr>
        <w:t>FX Deals</w:t>
      </w:r>
      <w:r w:rsidR="009E5DE2" w:rsidRPr="00EF431B">
        <w:rPr>
          <w:rFonts w:eastAsia="Calibri"/>
          <w:szCs w:val="22"/>
          <w:lang w:eastAsia="en-US"/>
        </w:rPr>
        <w:t>)</w:t>
      </w:r>
      <w:r w:rsidRPr="00EF431B">
        <w:rPr>
          <w:rFonts w:eastAsia="Calibri"/>
          <w:szCs w:val="22"/>
          <w:lang w:eastAsia="en-US"/>
        </w:rPr>
        <w:t xml:space="preserve">». </w:t>
      </w:r>
      <w:r w:rsidR="009E5DE2" w:rsidRPr="00EF431B">
        <w:rPr>
          <w:rFonts w:eastAsia="Calibri"/>
          <w:szCs w:val="22"/>
          <w:lang w:eastAsia="en-US"/>
        </w:rPr>
        <w:t xml:space="preserve"> - </w:t>
      </w:r>
      <w:r w:rsidRPr="00EF431B">
        <w:rPr>
          <w:rFonts w:eastAsia="Calibri"/>
          <w:szCs w:val="22"/>
          <w:lang w:eastAsia="en-US"/>
        </w:rPr>
        <w:t>(FX Deals)</w:t>
      </w:r>
      <w:r w:rsidR="009E5DE2" w:rsidRPr="00EF431B">
        <w:rPr>
          <w:rFonts w:eastAsia="Calibri"/>
          <w:szCs w:val="22"/>
          <w:lang w:eastAsia="en-US"/>
        </w:rPr>
        <w:t>;</w:t>
      </w:r>
    </w:p>
    <w:p w14:paraId="1F73F6B5" w14:textId="77777777" w:rsidR="00A939EA" w:rsidRPr="00EF431B" w:rsidRDefault="00A939EA" w:rsidP="00A939EA">
      <w:pPr>
        <w:pStyle w:val="ds-markdown-paragraph"/>
        <w:numPr>
          <w:ilvl w:val="0"/>
          <w:numId w:val="23"/>
        </w:numPr>
        <w:rPr>
          <w:rFonts w:eastAsia="Calibri"/>
          <w:szCs w:val="22"/>
          <w:lang w:eastAsia="en-US"/>
        </w:rPr>
      </w:pPr>
      <w:r w:rsidRPr="00EF431B">
        <w:rPr>
          <w:rFonts w:eastAsia="Calibri"/>
          <w:szCs w:val="22"/>
          <w:lang w:eastAsia="en-US"/>
        </w:rPr>
        <w:t xml:space="preserve">АИС «Межбанковские кредиты и депозиты </w:t>
      </w:r>
      <w:r w:rsidR="009E5DE2" w:rsidRPr="00EF431B">
        <w:rPr>
          <w:rFonts w:eastAsia="Calibri"/>
          <w:szCs w:val="22"/>
          <w:lang w:eastAsia="en-US"/>
        </w:rPr>
        <w:t>(</w:t>
      </w:r>
      <w:r w:rsidRPr="00EF431B">
        <w:rPr>
          <w:rFonts w:eastAsia="Calibri"/>
          <w:szCs w:val="22"/>
          <w:lang w:eastAsia="en-US"/>
        </w:rPr>
        <w:t>MM Deals</w:t>
      </w:r>
      <w:r w:rsidR="009E5DE2" w:rsidRPr="00EF431B">
        <w:rPr>
          <w:rFonts w:eastAsia="Calibri"/>
          <w:szCs w:val="22"/>
          <w:lang w:eastAsia="en-US"/>
        </w:rPr>
        <w:t>)</w:t>
      </w:r>
      <w:r w:rsidRPr="00EF431B">
        <w:rPr>
          <w:rFonts w:eastAsia="Calibri"/>
          <w:szCs w:val="22"/>
          <w:lang w:eastAsia="en-US"/>
        </w:rPr>
        <w:t xml:space="preserve">». </w:t>
      </w:r>
      <w:r w:rsidR="009E5DE2" w:rsidRPr="00EF431B">
        <w:rPr>
          <w:rFonts w:eastAsia="Calibri"/>
          <w:szCs w:val="22"/>
          <w:lang w:eastAsia="en-US"/>
        </w:rPr>
        <w:t xml:space="preserve">- </w:t>
      </w:r>
      <w:r w:rsidRPr="00EF431B">
        <w:rPr>
          <w:rFonts w:eastAsia="Calibri"/>
          <w:szCs w:val="22"/>
          <w:lang w:eastAsia="en-US"/>
        </w:rPr>
        <w:t>(MM Deals)»</w:t>
      </w:r>
      <w:r w:rsidR="009E5DE2" w:rsidRPr="00EF431B">
        <w:rPr>
          <w:rFonts w:eastAsia="Calibri"/>
          <w:szCs w:val="22"/>
          <w:lang w:eastAsia="en-US"/>
        </w:rPr>
        <w:t>;</w:t>
      </w:r>
    </w:p>
    <w:p w14:paraId="3ECC38F3" w14:textId="77777777" w:rsidR="00A939EA" w:rsidRPr="00EF431B" w:rsidRDefault="00A939EA" w:rsidP="00A939EA">
      <w:pPr>
        <w:pStyle w:val="ds-markdown-paragraph"/>
        <w:numPr>
          <w:ilvl w:val="0"/>
          <w:numId w:val="23"/>
        </w:numPr>
        <w:rPr>
          <w:rFonts w:eastAsia="Calibri"/>
          <w:szCs w:val="22"/>
          <w:lang w:eastAsia="en-US"/>
        </w:rPr>
      </w:pPr>
      <w:r w:rsidRPr="00EF431B">
        <w:rPr>
          <w:rFonts w:eastAsia="Calibri"/>
          <w:szCs w:val="22"/>
          <w:lang w:eastAsia="en-US"/>
        </w:rPr>
        <w:t>АИС «Нормативно-справочная информация».</w:t>
      </w:r>
      <w:r w:rsidR="009E5DE2" w:rsidRPr="00EF431B">
        <w:rPr>
          <w:rFonts w:eastAsia="Calibri"/>
          <w:szCs w:val="22"/>
          <w:lang w:eastAsia="en-US"/>
        </w:rPr>
        <w:t xml:space="preserve"> - </w:t>
      </w:r>
      <w:r w:rsidRPr="00EF431B">
        <w:rPr>
          <w:rFonts w:eastAsia="Calibri"/>
          <w:szCs w:val="22"/>
          <w:lang w:eastAsia="en-US"/>
        </w:rPr>
        <w:t>(Отчёты)</w:t>
      </w:r>
      <w:r w:rsidR="009E5DE2" w:rsidRPr="00EF431B">
        <w:rPr>
          <w:rFonts w:eastAsia="Calibri"/>
          <w:szCs w:val="22"/>
          <w:lang w:eastAsia="en-US"/>
        </w:rPr>
        <w:t>.</w:t>
      </w:r>
    </w:p>
    <w:p w14:paraId="3BB188C9" w14:textId="77777777" w:rsidR="001D769D" w:rsidRPr="008E63E4" w:rsidRDefault="001D769D" w:rsidP="0023447B">
      <w:pPr>
        <w:pStyle w:val="3"/>
      </w:pPr>
      <w:bookmarkStart w:id="51" w:name="_Toc243045318"/>
      <w:r w:rsidRPr="008E63E4">
        <w:t>Требования к режимам функционирования системы</w:t>
      </w:r>
      <w:bookmarkEnd w:id="51"/>
    </w:p>
    <w:p w14:paraId="24D95DF0" w14:textId="3C67737D" w:rsidR="001D769D" w:rsidRDefault="001D769D" w:rsidP="00BF4C89">
      <w:pPr>
        <w:pStyle w:val="afc"/>
      </w:pPr>
      <w:r w:rsidRPr="008E63E4">
        <w:t xml:space="preserve">Система должна функционировать непрерывно, за исключением периодов проведения </w:t>
      </w:r>
      <w:r w:rsidR="0078395B">
        <w:t>технических</w:t>
      </w:r>
      <w:r w:rsidRPr="008E63E4">
        <w:t xml:space="preserve"> и других работ, предусмотренных регламентом, а также устранения возникших нештатных ситуаций.</w:t>
      </w:r>
    </w:p>
    <w:p w14:paraId="053EB3C9" w14:textId="32F901A2" w:rsidR="0059642D" w:rsidRDefault="0059642D" w:rsidP="0048785F">
      <w:pPr>
        <w:pStyle w:val="3"/>
      </w:pPr>
      <w:bookmarkStart w:id="52" w:name="_Toc109900577"/>
      <w:r w:rsidRPr="0059642D">
        <w:t>Требования по диагностированию системы</w:t>
      </w:r>
      <w:bookmarkEnd w:id="52"/>
    </w:p>
    <w:p w14:paraId="7E40FEA6" w14:textId="32E2C928" w:rsidR="0059642D" w:rsidRPr="0059642D" w:rsidRDefault="0059642D" w:rsidP="0059642D">
      <w:pPr>
        <w:spacing w:after="0"/>
        <w:jc w:val="left"/>
        <w:rPr>
          <w:rFonts w:eastAsia="Times New Roman"/>
          <w:szCs w:val="24"/>
          <w:lang w:eastAsia="ru-RU"/>
        </w:rPr>
      </w:pPr>
      <w:r w:rsidRPr="0059642D">
        <w:rPr>
          <w:rFonts w:eastAsia="Times New Roman"/>
          <w:szCs w:val="24"/>
          <w:lang w:eastAsia="ru-RU"/>
        </w:rPr>
        <w:t>В Системе должно быть предусмотрено:</w:t>
      </w:r>
    </w:p>
    <w:p w14:paraId="2FAE7690" w14:textId="5F330131" w:rsidR="0059642D" w:rsidRDefault="0059642D" w:rsidP="0059642D">
      <w:pPr>
        <w:pStyle w:val="a8"/>
        <w:numPr>
          <w:ilvl w:val="0"/>
          <w:numId w:val="1"/>
        </w:numPr>
        <w:spacing w:after="0"/>
        <w:ind w:left="1066" w:hanging="357"/>
      </w:pPr>
      <w:r>
        <w:t>п</w:t>
      </w:r>
      <w:r w:rsidRPr="009224F0">
        <w:t>роверка доступности смежных систем</w:t>
      </w:r>
      <w:r>
        <w:t>;</w:t>
      </w:r>
    </w:p>
    <w:p w14:paraId="4D7F0CD8" w14:textId="233001FE" w:rsidR="0059642D" w:rsidRPr="0059642D" w:rsidRDefault="0059642D" w:rsidP="0059642D">
      <w:pPr>
        <w:pStyle w:val="a8"/>
        <w:numPr>
          <w:ilvl w:val="0"/>
          <w:numId w:val="1"/>
        </w:numPr>
        <w:spacing w:after="0"/>
        <w:ind w:left="1066" w:hanging="357"/>
      </w:pPr>
      <w:r>
        <w:t>в</w:t>
      </w:r>
      <w:r w:rsidRPr="009224F0">
        <w:t>едение журнала сообщений об ошибках, выдаваемых пользователям, с указанием даты, времени и данных о состоянии системы в момент возникновения ошибки.</w:t>
      </w:r>
    </w:p>
    <w:p w14:paraId="41F58EA3" w14:textId="77777777" w:rsidR="001D769D" w:rsidRPr="008E63E4" w:rsidRDefault="001D769D" w:rsidP="0023447B">
      <w:pPr>
        <w:pStyle w:val="3"/>
      </w:pPr>
      <w:bookmarkStart w:id="53" w:name="_Toc243045319"/>
      <w:r w:rsidRPr="008E63E4">
        <w:t>Перспективы развития. Модернизация Системы</w:t>
      </w:r>
      <w:bookmarkEnd w:id="53"/>
    </w:p>
    <w:p w14:paraId="046DE3E0" w14:textId="77777777" w:rsidR="001D769D" w:rsidRPr="008E63E4" w:rsidRDefault="00C4160E" w:rsidP="00BF4C89">
      <w:pPr>
        <w:pStyle w:val="afc"/>
      </w:pPr>
      <w:r w:rsidRPr="008E63E4">
        <w:t>При разработке С</w:t>
      </w:r>
      <w:r w:rsidR="001D769D" w:rsidRPr="008E63E4">
        <w:t>истемы должны быть предусмотрены возможности ее последующей модернизации по следующим направлениям:</w:t>
      </w:r>
    </w:p>
    <w:p w14:paraId="06CBC7FE" w14:textId="77777777" w:rsidR="001D769D" w:rsidRPr="008E63E4" w:rsidRDefault="001D769D" w:rsidP="00C24EE3">
      <w:pPr>
        <w:pStyle w:val="a8"/>
        <w:numPr>
          <w:ilvl w:val="0"/>
          <w:numId w:val="1"/>
        </w:numPr>
        <w:spacing w:after="0"/>
        <w:ind w:left="1066" w:hanging="357"/>
      </w:pPr>
      <w:r w:rsidRPr="008E63E4">
        <w:t xml:space="preserve">расширение функций </w:t>
      </w:r>
      <w:r w:rsidR="00C4160E" w:rsidRPr="008E63E4">
        <w:t>С</w:t>
      </w:r>
      <w:r w:rsidRPr="008E63E4">
        <w:t>истемы;</w:t>
      </w:r>
    </w:p>
    <w:p w14:paraId="52C416EA" w14:textId="03A14170" w:rsidR="001D769D" w:rsidRDefault="001D769D" w:rsidP="00C24EE3">
      <w:pPr>
        <w:pStyle w:val="a8"/>
        <w:numPr>
          <w:ilvl w:val="0"/>
          <w:numId w:val="1"/>
        </w:numPr>
        <w:spacing w:after="0"/>
        <w:ind w:left="1066" w:hanging="357"/>
      </w:pPr>
      <w:r w:rsidRPr="008E63E4">
        <w:t>расширение перечня форматов обмена данными со смежными сис</w:t>
      </w:r>
      <w:r w:rsidR="00AE1B5E">
        <w:t>темами и состава смежных систем</w:t>
      </w:r>
      <w:r w:rsidR="0059642D">
        <w:t>.</w:t>
      </w:r>
    </w:p>
    <w:p w14:paraId="47AFFF53" w14:textId="77777777" w:rsidR="0023447B" w:rsidRPr="00A35A0A" w:rsidRDefault="0023447B" w:rsidP="0023447B">
      <w:pPr>
        <w:pStyle w:val="2"/>
      </w:pPr>
      <w:bookmarkStart w:id="54" w:name="_Toc243045320"/>
      <w:bookmarkStart w:id="55" w:name="_Toc118461632"/>
      <w:bookmarkStart w:id="56" w:name="_Toc314835523"/>
      <w:r w:rsidRPr="0023447B">
        <w:lastRenderedPageBreak/>
        <w:t>Общие технические требования к АС</w:t>
      </w:r>
      <w:bookmarkEnd w:id="54"/>
    </w:p>
    <w:p w14:paraId="45E2F7B5" w14:textId="77777777" w:rsidR="001D769D" w:rsidRPr="008E63E4" w:rsidRDefault="001D769D" w:rsidP="0023447B">
      <w:pPr>
        <w:pStyle w:val="3"/>
      </w:pPr>
      <w:bookmarkStart w:id="57" w:name="_Toc243045321"/>
      <w:r w:rsidRPr="008E63E4">
        <w:t>Требования к численности и квалификации персонала системы и режиму</w:t>
      </w:r>
      <w:r w:rsidR="00C24EE3" w:rsidRPr="008E63E4">
        <w:t xml:space="preserve"> </w:t>
      </w:r>
      <w:r w:rsidRPr="008E63E4">
        <w:t>его работы</w:t>
      </w:r>
      <w:bookmarkEnd w:id="55"/>
      <w:bookmarkEnd w:id="56"/>
      <w:bookmarkEnd w:id="57"/>
    </w:p>
    <w:p w14:paraId="2F45AB74" w14:textId="77777777" w:rsidR="00C24EE3" w:rsidRDefault="00C24EE3" w:rsidP="00C24EE3">
      <w:pPr>
        <w:pStyle w:val="a8"/>
        <w:spacing w:after="0"/>
        <w:ind w:left="709" w:firstLine="0"/>
      </w:pPr>
    </w:p>
    <w:p w14:paraId="1ECF4CAC" w14:textId="77777777" w:rsidR="001D769D" w:rsidRPr="008E63E4" w:rsidRDefault="001D769D" w:rsidP="00BF4C89">
      <w:pPr>
        <w:pStyle w:val="afc"/>
      </w:pPr>
      <w:r w:rsidRPr="008E63E4">
        <w:t>Состав персонала, работающего с Системой</w:t>
      </w:r>
      <w:r w:rsidR="00DD39CB" w:rsidRPr="008E63E4">
        <w:t>,</w:t>
      </w:r>
      <w:r w:rsidRPr="008E63E4">
        <w:t xml:space="preserve"> представлен в табл</w:t>
      </w:r>
      <w:r w:rsidR="00C24EE3" w:rsidRPr="008E63E4">
        <w:t>ице</w:t>
      </w:r>
      <w:r w:rsidRPr="008E63E4">
        <w:t xml:space="preserve"> </w:t>
      </w:r>
      <w:r w:rsidR="00C24EE3" w:rsidRPr="008E63E4">
        <w:fldChar w:fldCharType="begin"/>
      </w:r>
      <w:r w:rsidR="00C24EE3" w:rsidRPr="008E63E4">
        <w:instrText xml:space="preserve"> REF Подсистемы_и_персонал \h </w:instrText>
      </w:r>
      <w:r w:rsidR="00B7606E" w:rsidRPr="008E63E4">
        <w:instrText xml:space="preserve"> \* MERGEFORMAT </w:instrText>
      </w:r>
      <w:r w:rsidR="00C24EE3" w:rsidRPr="008E63E4">
        <w:fldChar w:fldCharType="separate"/>
      </w:r>
      <w:r w:rsidR="00C24EE3" w:rsidRPr="008E63E4">
        <w:rPr>
          <w:i/>
          <w:noProof/>
        </w:rPr>
        <w:t>3</w:t>
      </w:r>
      <w:r w:rsidR="00C24EE3" w:rsidRPr="008E63E4">
        <w:fldChar w:fldCharType="end"/>
      </w:r>
      <w:r w:rsidRPr="008E63E4">
        <w:t>.</w:t>
      </w:r>
    </w:p>
    <w:p w14:paraId="11BD198F" w14:textId="77777777" w:rsidR="00C24EE3" w:rsidRPr="008E63E4" w:rsidRDefault="00C24EE3" w:rsidP="00C24EE3">
      <w:pPr>
        <w:pStyle w:val="ac"/>
        <w:keepNext/>
        <w:jc w:val="left"/>
        <w:rPr>
          <w:i/>
        </w:rPr>
      </w:pPr>
      <w:r w:rsidRPr="008E63E4">
        <w:rPr>
          <w:i/>
        </w:rPr>
        <w:t xml:space="preserve">Таблица </w:t>
      </w:r>
      <w:bookmarkStart w:id="58" w:name="Подсистемы_и_персонал"/>
      <w:r w:rsidRPr="008E63E4">
        <w:rPr>
          <w:i/>
        </w:rPr>
        <w:fldChar w:fldCharType="begin"/>
      </w:r>
      <w:r w:rsidRPr="008E63E4">
        <w:rPr>
          <w:i/>
        </w:rPr>
        <w:instrText xml:space="preserve"> SEQ Таблица \* ARABIC </w:instrText>
      </w:r>
      <w:r w:rsidRPr="008E63E4">
        <w:rPr>
          <w:i/>
        </w:rPr>
        <w:fldChar w:fldCharType="separate"/>
      </w:r>
      <w:r w:rsidR="006054A7" w:rsidRPr="008E63E4">
        <w:rPr>
          <w:i/>
          <w:noProof/>
        </w:rPr>
        <w:t>3</w:t>
      </w:r>
      <w:r w:rsidRPr="008E63E4">
        <w:rPr>
          <w:i/>
        </w:rPr>
        <w:fldChar w:fldCharType="end"/>
      </w:r>
      <w:bookmarkEnd w:id="58"/>
      <w:r w:rsidR="00AE1B5E">
        <w:rPr>
          <w:i/>
        </w:rPr>
        <w:t xml:space="preserve"> – Пе</w:t>
      </w:r>
      <w:r w:rsidRPr="008E63E4">
        <w:rPr>
          <w:bCs w:val="0"/>
          <w:i/>
        </w:rPr>
        <w:t>рсонал</w:t>
      </w:r>
      <w:r w:rsidR="00AE1B5E">
        <w:rPr>
          <w:bCs w:val="0"/>
          <w:i/>
        </w:rPr>
        <w:t>, квалификация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76"/>
        <w:gridCol w:w="3861"/>
        <w:gridCol w:w="4800"/>
      </w:tblGrid>
      <w:tr w:rsidR="001D769D" w:rsidRPr="008E63E4" w14:paraId="3771983F" w14:textId="77777777" w:rsidTr="00AE1B5E">
        <w:tc>
          <w:tcPr>
            <w:tcW w:w="576" w:type="dxa"/>
          </w:tcPr>
          <w:p w14:paraId="1E8A49D5" w14:textId="77777777" w:rsidR="001D769D" w:rsidRPr="008E63E4" w:rsidRDefault="001D769D" w:rsidP="00C24EE3">
            <w:pPr>
              <w:pStyle w:val="afe"/>
              <w:jc w:val="center"/>
            </w:pPr>
            <w:r w:rsidRPr="008E63E4">
              <w:t>№</w:t>
            </w:r>
          </w:p>
        </w:tc>
        <w:tc>
          <w:tcPr>
            <w:tcW w:w="3861" w:type="dxa"/>
          </w:tcPr>
          <w:p w14:paraId="3A3F43C6" w14:textId="77777777" w:rsidR="001D769D" w:rsidRPr="008E63E4" w:rsidRDefault="00AE1B5E" w:rsidP="00C24EE3">
            <w:pPr>
              <w:pStyle w:val="afe"/>
              <w:jc w:val="center"/>
            </w:pPr>
            <w:r>
              <w:t>Персонал Системы</w:t>
            </w:r>
          </w:p>
        </w:tc>
        <w:tc>
          <w:tcPr>
            <w:tcW w:w="4800" w:type="dxa"/>
          </w:tcPr>
          <w:p w14:paraId="2817E324" w14:textId="77777777" w:rsidR="001D769D" w:rsidRPr="008E63E4" w:rsidRDefault="00AE1B5E" w:rsidP="00C24EE3">
            <w:pPr>
              <w:pStyle w:val="afe"/>
              <w:jc w:val="center"/>
            </w:pPr>
            <w:r>
              <w:t>Квалификация</w:t>
            </w:r>
            <w:r w:rsidR="001D769D" w:rsidRPr="008E63E4">
              <w:t xml:space="preserve"> </w:t>
            </w:r>
          </w:p>
        </w:tc>
      </w:tr>
      <w:tr w:rsidR="001D769D" w:rsidRPr="008E63E4" w14:paraId="1E6E3A6F" w14:textId="77777777" w:rsidTr="00AE1B5E">
        <w:trPr>
          <w:cantSplit/>
          <w:trHeight w:val="275"/>
        </w:trPr>
        <w:tc>
          <w:tcPr>
            <w:tcW w:w="576" w:type="dxa"/>
          </w:tcPr>
          <w:p w14:paraId="1BEA7D42" w14:textId="77777777" w:rsidR="001D769D" w:rsidRPr="008E63E4" w:rsidRDefault="001D769D" w:rsidP="00A117DB">
            <w:pPr>
              <w:pStyle w:val="04"/>
              <w:numPr>
                <w:ilvl w:val="0"/>
                <w:numId w:val="13"/>
              </w:num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861" w:type="dxa"/>
          </w:tcPr>
          <w:p w14:paraId="0DD414B0" w14:textId="77777777" w:rsidR="001D769D" w:rsidRPr="008E63E4" w:rsidRDefault="00AE1B5E" w:rsidP="00C24EE3">
            <w:pPr>
              <w:spacing w:after="0"/>
              <w:ind w:firstLine="0"/>
            </w:pPr>
            <w:r>
              <w:t>Дилер</w:t>
            </w:r>
          </w:p>
        </w:tc>
        <w:tc>
          <w:tcPr>
            <w:tcW w:w="4800" w:type="dxa"/>
          </w:tcPr>
          <w:p w14:paraId="1C2A50E6" w14:textId="77777777" w:rsidR="001D769D" w:rsidRPr="008E63E4" w:rsidRDefault="00AE1B5E" w:rsidP="00F312FB">
            <w:pPr>
              <w:spacing w:after="0"/>
              <w:ind w:firstLine="0"/>
            </w:pPr>
            <w:r>
              <w:t>Опыт работы с ПК не менее 3-х лет, знание банковских операций.</w:t>
            </w:r>
          </w:p>
        </w:tc>
      </w:tr>
      <w:tr w:rsidR="008E63E4" w:rsidRPr="008E63E4" w14:paraId="420BFD47" w14:textId="77777777" w:rsidTr="00AE1B5E">
        <w:trPr>
          <w:cantSplit/>
          <w:trHeight w:val="461"/>
        </w:trPr>
        <w:tc>
          <w:tcPr>
            <w:tcW w:w="600" w:type="dxa"/>
          </w:tcPr>
          <w:p w14:paraId="05C4749E" w14:textId="77777777" w:rsidR="001D769D" w:rsidRPr="008E63E4" w:rsidRDefault="001D769D" w:rsidP="00A117DB">
            <w:pPr>
              <w:pStyle w:val="04"/>
              <w:numPr>
                <w:ilvl w:val="0"/>
                <w:numId w:val="13"/>
              </w:num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317" w:type="dxa"/>
          </w:tcPr>
          <w:p w14:paraId="5CBA7F07" w14:textId="77777777" w:rsidR="001D769D" w:rsidRPr="008E63E4" w:rsidRDefault="00AE1B5E" w:rsidP="00C24EE3">
            <w:pPr>
              <w:ind w:firstLine="0"/>
            </w:pPr>
            <w:r>
              <w:t>Позиционер</w:t>
            </w:r>
          </w:p>
        </w:tc>
        <w:tc>
          <w:tcPr>
            <w:tcW w:w="5396" w:type="dxa"/>
          </w:tcPr>
          <w:p w14:paraId="79A82122" w14:textId="77777777" w:rsidR="001D769D" w:rsidRPr="008E63E4" w:rsidRDefault="00AE1B5E" w:rsidP="00C24EE3">
            <w:pPr>
              <w:ind w:firstLine="0"/>
            </w:pPr>
            <w:r>
              <w:t>Опыт работы с ПК не менее 3-х лет, знание банковских операций.</w:t>
            </w:r>
          </w:p>
        </w:tc>
      </w:tr>
      <w:tr w:rsidR="00AE1B5E" w:rsidRPr="008E63E4" w14:paraId="5159C646" w14:textId="77777777" w:rsidTr="00AE1B5E">
        <w:trPr>
          <w:cantSplit/>
          <w:trHeight w:val="461"/>
        </w:trPr>
        <w:tc>
          <w:tcPr>
            <w:tcW w:w="600" w:type="dxa"/>
          </w:tcPr>
          <w:p w14:paraId="6100643C" w14:textId="77777777" w:rsidR="00AE1B5E" w:rsidRPr="008E63E4" w:rsidRDefault="00AE1B5E" w:rsidP="00A117DB">
            <w:pPr>
              <w:pStyle w:val="04"/>
              <w:numPr>
                <w:ilvl w:val="0"/>
                <w:numId w:val="13"/>
              </w:num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317" w:type="dxa"/>
          </w:tcPr>
          <w:p w14:paraId="67122AA9" w14:textId="77777777" w:rsidR="00AE1B5E" w:rsidRPr="008E63E4" w:rsidRDefault="00AE1B5E" w:rsidP="00C24EE3">
            <w:pPr>
              <w:ind w:firstLine="0"/>
            </w:pPr>
            <w:r>
              <w:t>Руководитель</w:t>
            </w:r>
          </w:p>
        </w:tc>
        <w:tc>
          <w:tcPr>
            <w:tcW w:w="5396" w:type="dxa"/>
          </w:tcPr>
          <w:p w14:paraId="3EFB7F91" w14:textId="77777777" w:rsidR="00AE1B5E" w:rsidRPr="008E63E4" w:rsidRDefault="00AE1B5E" w:rsidP="00AE1B5E">
            <w:pPr>
              <w:ind w:firstLine="0"/>
            </w:pPr>
            <w:r>
              <w:t>Опыт работы с ПК не менее 5-и лет, знание банковских операций.</w:t>
            </w:r>
          </w:p>
        </w:tc>
      </w:tr>
      <w:tr w:rsidR="00AE1B5E" w:rsidRPr="008E63E4" w14:paraId="7FD2A945" w14:textId="77777777" w:rsidTr="00FB6E47">
        <w:trPr>
          <w:cantSplit/>
          <w:trHeight w:val="461"/>
        </w:trPr>
        <w:tc>
          <w:tcPr>
            <w:tcW w:w="600" w:type="dxa"/>
          </w:tcPr>
          <w:p w14:paraId="7C185B25" w14:textId="77777777" w:rsidR="00AE1B5E" w:rsidRPr="008E63E4" w:rsidRDefault="00AE1B5E" w:rsidP="00AE1B5E">
            <w:pPr>
              <w:pStyle w:val="04"/>
              <w:ind w:left="360" w:firstLine="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661" w:type="dxa"/>
            <w:gridSpan w:val="2"/>
          </w:tcPr>
          <w:p w14:paraId="4D6D93FA" w14:textId="77777777" w:rsidR="00AE1B5E" w:rsidRPr="008E63E4" w:rsidRDefault="00AE1B5E" w:rsidP="00C24EE3">
            <w:pPr>
              <w:ind w:firstLine="0"/>
            </w:pPr>
            <w:r>
              <w:t>Режим работы</w:t>
            </w:r>
          </w:p>
        </w:tc>
      </w:tr>
      <w:tr w:rsidR="00AE1B5E" w:rsidRPr="008E63E4" w14:paraId="47DB72B6" w14:textId="77777777" w:rsidTr="00FB6E47">
        <w:trPr>
          <w:cantSplit/>
          <w:trHeight w:val="461"/>
        </w:trPr>
        <w:tc>
          <w:tcPr>
            <w:tcW w:w="576" w:type="dxa"/>
            <w:tcBorders>
              <w:bottom w:val="single" w:sz="4" w:space="0" w:color="auto"/>
            </w:tcBorders>
          </w:tcPr>
          <w:p w14:paraId="4FB4B8E5" w14:textId="77777777" w:rsidR="00AE1B5E" w:rsidRPr="008E63E4" w:rsidRDefault="00AE1B5E" w:rsidP="00AE1B5E">
            <w:pPr>
              <w:pStyle w:val="04"/>
              <w:ind w:left="360" w:firstLine="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661" w:type="dxa"/>
            <w:gridSpan w:val="2"/>
            <w:tcBorders>
              <w:bottom w:val="single" w:sz="4" w:space="0" w:color="auto"/>
            </w:tcBorders>
          </w:tcPr>
          <w:p w14:paraId="63261AB5" w14:textId="77777777" w:rsidR="00AE1B5E" w:rsidRPr="008E63E4" w:rsidRDefault="00AE1B5E" w:rsidP="00C24EE3">
            <w:pPr>
              <w:ind w:firstLine="0"/>
            </w:pPr>
            <w:r w:rsidRPr="00AE1B5E">
              <w:t>5-дневная рабочая неделя, 8 часов.</w:t>
            </w:r>
          </w:p>
        </w:tc>
      </w:tr>
    </w:tbl>
    <w:p w14:paraId="14390E07" w14:textId="77777777" w:rsidR="002F2C7D" w:rsidRDefault="002F2C7D" w:rsidP="00BF4C89">
      <w:pPr>
        <w:pStyle w:val="afc"/>
      </w:pPr>
    </w:p>
    <w:p w14:paraId="48CC8B9B" w14:textId="136E9439" w:rsidR="001D769D" w:rsidRPr="008E63E4" w:rsidRDefault="001D769D" w:rsidP="00BF4C89">
      <w:pPr>
        <w:pStyle w:val="afc"/>
      </w:pPr>
      <w:r w:rsidRPr="008E63E4">
        <w:t>Для поддержки функционирования Системы может быть организована ее эксплуатация с использованием услуг как собственных специалистов, так и услуг по сопровождению с привлечением сторонних специалистов, обладающих знаниями в области информационных и сетевых платформ, на которых реализована Система, а также опытом администрирования крупных баз данных и операционных систем.</w:t>
      </w:r>
    </w:p>
    <w:p w14:paraId="6A148AD4" w14:textId="77777777" w:rsidR="001D769D" w:rsidRPr="008E63E4" w:rsidRDefault="001D769D" w:rsidP="0023447B">
      <w:pPr>
        <w:pStyle w:val="3"/>
      </w:pPr>
      <w:bookmarkStart w:id="59" w:name="_Toc118461633"/>
      <w:bookmarkStart w:id="60" w:name="_Toc314835524"/>
      <w:bookmarkStart w:id="61" w:name="_Toc243045322"/>
      <w:r w:rsidRPr="008E63E4">
        <w:t>Показатели назначения</w:t>
      </w:r>
      <w:bookmarkEnd w:id="59"/>
      <w:bookmarkEnd w:id="60"/>
      <w:bookmarkEnd w:id="61"/>
    </w:p>
    <w:p w14:paraId="311ED8D5" w14:textId="6DEE8B8C" w:rsidR="001D769D" w:rsidRPr="008E63E4" w:rsidRDefault="00A95804" w:rsidP="00BF4C89">
      <w:pPr>
        <w:pStyle w:val="afc"/>
      </w:pPr>
      <w:r w:rsidRPr="00A95804">
        <w:t>Целевое назначение Системы должно сохраняться на протяжении всего срока эксплуатации. Срок эксплуатации определяется сроком устойчивой работы аппаратных средств, своевременным проведением работ по замене (обновлению) аппаратных средств, сопровождению ПО и его модернизации</w:t>
      </w:r>
      <w:r w:rsidR="001D769D" w:rsidRPr="008E63E4">
        <w:t>.</w:t>
      </w:r>
    </w:p>
    <w:p w14:paraId="077139DA" w14:textId="77777777" w:rsidR="001D769D" w:rsidRPr="008E63E4" w:rsidRDefault="001D769D" w:rsidP="0023447B">
      <w:pPr>
        <w:pStyle w:val="3"/>
      </w:pPr>
      <w:bookmarkStart w:id="62" w:name="_Toc118461634"/>
      <w:bookmarkStart w:id="63" w:name="_Toc314835525"/>
      <w:bookmarkStart w:id="64" w:name="_Toc243045323"/>
      <w:r w:rsidRPr="008E63E4">
        <w:t>Требования к надежности</w:t>
      </w:r>
      <w:bookmarkEnd w:id="62"/>
      <w:bookmarkEnd w:id="63"/>
      <w:bookmarkEnd w:id="64"/>
    </w:p>
    <w:p w14:paraId="1DC504D6" w14:textId="77777777" w:rsidR="001D769D" w:rsidRDefault="001D769D" w:rsidP="00BF4C89">
      <w:pPr>
        <w:pStyle w:val="afc"/>
      </w:pPr>
      <w:r w:rsidRPr="008E63E4">
        <w:t xml:space="preserve">В требования к надежности включают: </w:t>
      </w:r>
    </w:p>
    <w:p w14:paraId="2A5758C4" w14:textId="77777777" w:rsidR="00001E21" w:rsidRDefault="00001E21" w:rsidP="00001E21">
      <w:pPr>
        <w:pStyle w:val="afc"/>
        <w:numPr>
          <w:ilvl w:val="0"/>
          <w:numId w:val="24"/>
        </w:numPr>
      </w:pPr>
      <w:r>
        <w:t>Контроль корректности входных данных;</w:t>
      </w:r>
    </w:p>
    <w:p w14:paraId="73F51491" w14:textId="77777777" w:rsidR="00001E21" w:rsidRDefault="00001E21" w:rsidP="00001E21">
      <w:pPr>
        <w:pStyle w:val="afc"/>
        <w:numPr>
          <w:ilvl w:val="0"/>
          <w:numId w:val="24"/>
        </w:numPr>
      </w:pPr>
      <w:r>
        <w:t>Оповещение об ошибках;</w:t>
      </w:r>
    </w:p>
    <w:p w14:paraId="1C22F5D0" w14:textId="77777777" w:rsidR="00001E21" w:rsidRDefault="00001E21" w:rsidP="00001E21">
      <w:pPr>
        <w:pStyle w:val="afc"/>
        <w:numPr>
          <w:ilvl w:val="0"/>
          <w:numId w:val="24"/>
        </w:numPr>
      </w:pPr>
      <w:r>
        <w:lastRenderedPageBreak/>
        <w:t>Резервирование технических средств.</w:t>
      </w:r>
    </w:p>
    <w:p w14:paraId="043CFF36" w14:textId="77777777" w:rsidR="001D769D" w:rsidRPr="008E63E4" w:rsidRDefault="001D769D" w:rsidP="00BF4C89">
      <w:pPr>
        <w:pStyle w:val="afc"/>
      </w:pPr>
    </w:p>
    <w:p w14:paraId="33177B82" w14:textId="77777777" w:rsidR="001D769D" w:rsidRPr="008E63E4" w:rsidRDefault="001D769D" w:rsidP="0023447B">
      <w:pPr>
        <w:pStyle w:val="3"/>
      </w:pPr>
      <w:bookmarkStart w:id="65" w:name="_Toc118461635"/>
      <w:bookmarkStart w:id="66" w:name="_Toc314835526"/>
      <w:bookmarkStart w:id="67" w:name="_Toc243045324"/>
      <w:r w:rsidRPr="008E63E4">
        <w:t>Требования безопасности</w:t>
      </w:r>
      <w:bookmarkEnd w:id="65"/>
      <w:bookmarkEnd w:id="66"/>
      <w:bookmarkEnd w:id="67"/>
    </w:p>
    <w:p w14:paraId="26E9E93E" w14:textId="77777777" w:rsidR="001D769D" w:rsidRPr="008E63E4" w:rsidRDefault="001D769D" w:rsidP="00BF4C89">
      <w:pPr>
        <w:pStyle w:val="afc"/>
      </w:pPr>
      <w:r w:rsidRPr="008E63E4">
        <w:t>Защита технических средств Системы от воздействий электрического тока, электромагнитных полей, акустических шумов и т.п. должна осуществляться специальными службами в соответ</w:t>
      </w:r>
      <w:r w:rsidR="000E315B" w:rsidRPr="008E63E4">
        <w:t>ствие</w:t>
      </w:r>
      <w:r w:rsidRPr="008E63E4">
        <w:t xml:space="preserve"> с требованиями по эксплуатации, предъявляемыми к соответствующему оборудованию.</w:t>
      </w:r>
    </w:p>
    <w:p w14:paraId="76A5C025" w14:textId="77777777" w:rsidR="001D769D" w:rsidRPr="008E63E4" w:rsidRDefault="001D769D" w:rsidP="00BF4C89">
      <w:pPr>
        <w:pStyle w:val="afc"/>
      </w:pPr>
      <w:r w:rsidRPr="008E63E4">
        <w:t>Защита технических средств Системы от воздействий электрического тока, электромагнитных полей, акустических шумов и т.п. должна быть достаточной для эффективного выполнения техническими средствами системы своего назначения при функционировании.</w:t>
      </w:r>
    </w:p>
    <w:p w14:paraId="4FC9365D" w14:textId="77777777" w:rsidR="001D769D" w:rsidRPr="008E63E4" w:rsidRDefault="001D769D" w:rsidP="0023447B">
      <w:pPr>
        <w:pStyle w:val="3"/>
      </w:pPr>
      <w:bookmarkStart w:id="68" w:name="_Toc118461636"/>
      <w:bookmarkStart w:id="69" w:name="_Toc314835527"/>
      <w:bookmarkStart w:id="70" w:name="_Toc243045325"/>
      <w:r w:rsidRPr="008E63E4">
        <w:t>Требования к эргономике и технической эстетике</w:t>
      </w:r>
      <w:bookmarkEnd w:id="68"/>
      <w:bookmarkEnd w:id="69"/>
      <w:bookmarkEnd w:id="70"/>
    </w:p>
    <w:p w14:paraId="75376F6A" w14:textId="77777777" w:rsidR="00054F2C" w:rsidRPr="008E63E4" w:rsidRDefault="00054F2C" w:rsidP="00BF4C89">
      <w:pPr>
        <w:pStyle w:val="afc"/>
      </w:pPr>
      <w:r w:rsidRPr="008E63E4">
        <w:t>Взаимодействие пользователей с прикладным программным обеспечением, входящим в состав системы должно осуществляться посредством визуального графического интерфейса (GUI). Интерфейс системы должен быть понятным и удобным, не должен быть перегружен графическими элементами и должен обеспечивать быстрое отображение экранных форм. Навигационные элементы должны быть выполнены в удобной для пользователя форме. Средства редактирования информации должны удовлетворять принятым соглашениям в части использования функциональных клавиш, режимов работы, поиска, использования оконной системы. Ввод-вывод данных системы, прием управляющих команд и отображение результатов их исполнения должны выполняться в интерактивном режиме. Интерфейс должен соответствовать современным эргономическим требованиям и обеспечивать удобный доступ к основным функциям и операциям системы.</w:t>
      </w:r>
    </w:p>
    <w:p w14:paraId="6ABA2958" w14:textId="0BF06C84" w:rsidR="001D769D" w:rsidRPr="008E63E4" w:rsidRDefault="00054F2C" w:rsidP="00BF4C89">
      <w:pPr>
        <w:pStyle w:val="afc"/>
      </w:pPr>
      <w:r w:rsidRPr="008E63E4">
        <w:t>Все надписи экранных форм, а также сообщения, выдаваемые пользователю (кроме системных сообщений)</w:t>
      </w:r>
      <w:r w:rsidR="00EF3446">
        <w:t>,</w:t>
      </w:r>
      <w:r w:rsidRPr="008E63E4">
        <w:t xml:space="preserve"> должны быть на русском языке.</w:t>
      </w:r>
    </w:p>
    <w:p w14:paraId="02D10E48" w14:textId="77777777" w:rsidR="001D769D" w:rsidRPr="008E63E4" w:rsidRDefault="001D769D" w:rsidP="0023447B">
      <w:pPr>
        <w:pStyle w:val="3"/>
      </w:pPr>
      <w:bookmarkStart w:id="71" w:name="_Toc118461639"/>
      <w:bookmarkStart w:id="72" w:name="_Toc314835530"/>
      <w:bookmarkStart w:id="73" w:name="_Toc243045326"/>
      <w:r w:rsidRPr="008E63E4">
        <w:t>Требования к защите информации от несанкционированного доступа</w:t>
      </w:r>
      <w:bookmarkEnd w:id="71"/>
      <w:bookmarkEnd w:id="72"/>
      <w:bookmarkEnd w:id="73"/>
    </w:p>
    <w:p w14:paraId="291D968E" w14:textId="77777777" w:rsidR="001D769D" w:rsidRPr="008E63E4" w:rsidRDefault="001D769D" w:rsidP="00BF4C89">
      <w:pPr>
        <w:pStyle w:val="afc"/>
      </w:pPr>
      <w:r w:rsidRPr="008E63E4">
        <w:t>В требования к защите информации от несанкционированного доступа включают требования, установленные в нормативно-технической документации (НТД), действующей в отрасли (ведомстве) заказчика.</w:t>
      </w:r>
    </w:p>
    <w:p w14:paraId="09B05E0C" w14:textId="77777777" w:rsidR="001D769D" w:rsidRPr="008E63E4" w:rsidRDefault="001D769D" w:rsidP="00BF4C89">
      <w:pPr>
        <w:pStyle w:val="afc"/>
      </w:pPr>
      <w:r w:rsidRPr="008E63E4">
        <w:t>Система должна обеспечивать:</w:t>
      </w:r>
    </w:p>
    <w:p w14:paraId="4E14AFA6" w14:textId="77777777" w:rsidR="001D769D" w:rsidRPr="008E63E4" w:rsidRDefault="001D769D" w:rsidP="00622028">
      <w:pPr>
        <w:pStyle w:val="a8"/>
        <w:numPr>
          <w:ilvl w:val="0"/>
          <w:numId w:val="1"/>
        </w:numPr>
        <w:spacing w:after="0"/>
        <w:ind w:left="1066" w:hanging="357"/>
      </w:pPr>
      <w:r w:rsidRPr="008E63E4">
        <w:lastRenderedPageBreak/>
        <w:t>идентификацию, проверку подлинности и ко</w:t>
      </w:r>
      <w:r w:rsidR="004609EA" w:rsidRPr="008E63E4">
        <w:t>нтроль доступа пользователей в С</w:t>
      </w:r>
      <w:r w:rsidRPr="008E63E4">
        <w:t>истему;</w:t>
      </w:r>
    </w:p>
    <w:p w14:paraId="0AA3637A" w14:textId="77777777" w:rsidR="001D769D" w:rsidRPr="008E63E4" w:rsidRDefault="001D769D" w:rsidP="00622028">
      <w:pPr>
        <w:pStyle w:val="a8"/>
        <w:numPr>
          <w:ilvl w:val="0"/>
          <w:numId w:val="1"/>
        </w:numPr>
        <w:spacing w:after="0"/>
        <w:ind w:left="1066" w:hanging="357"/>
      </w:pPr>
      <w:r w:rsidRPr="008E63E4">
        <w:t>регистрацию входа/выхода пользовате</w:t>
      </w:r>
      <w:r w:rsidR="004609EA" w:rsidRPr="008E63E4">
        <w:t>лей в/из С</w:t>
      </w:r>
      <w:r w:rsidRPr="008E63E4">
        <w:t>истему/ы;</w:t>
      </w:r>
    </w:p>
    <w:p w14:paraId="392BEF93" w14:textId="77777777" w:rsidR="001D769D" w:rsidRPr="008E63E4" w:rsidRDefault="001D769D" w:rsidP="00622028">
      <w:pPr>
        <w:pStyle w:val="a8"/>
        <w:numPr>
          <w:ilvl w:val="0"/>
          <w:numId w:val="1"/>
        </w:numPr>
        <w:spacing w:after="0"/>
        <w:ind w:left="1066" w:hanging="357"/>
      </w:pPr>
      <w:r w:rsidRPr="008E63E4">
        <w:t xml:space="preserve">разграничение </w:t>
      </w:r>
      <w:r w:rsidR="00FB6E47">
        <w:t xml:space="preserve">прав </w:t>
      </w:r>
      <w:r w:rsidRPr="008E63E4">
        <w:t>доступа;</w:t>
      </w:r>
    </w:p>
    <w:p w14:paraId="6592B357" w14:textId="77777777" w:rsidR="001D769D" w:rsidRPr="008E63E4" w:rsidRDefault="001D769D" w:rsidP="00622028">
      <w:pPr>
        <w:pStyle w:val="a8"/>
        <w:numPr>
          <w:ilvl w:val="0"/>
          <w:numId w:val="1"/>
        </w:numPr>
        <w:spacing w:after="0"/>
        <w:ind w:left="1066" w:hanging="357"/>
      </w:pPr>
      <w:r w:rsidRPr="008E63E4">
        <w:t>защиту персональных данных и прочей информации.</w:t>
      </w:r>
    </w:p>
    <w:p w14:paraId="47F701BF" w14:textId="77777777" w:rsidR="001D769D" w:rsidRPr="008E63E4" w:rsidRDefault="001D769D" w:rsidP="0023447B">
      <w:pPr>
        <w:pStyle w:val="3"/>
      </w:pPr>
      <w:bookmarkStart w:id="74" w:name="_Toc118461640"/>
      <w:bookmarkStart w:id="75" w:name="_Toc314835531"/>
      <w:bookmarkStart w:id="76" w:name="_Toc243045327"/>
      <w:r w:rsidRPr="008E63E4">
        <w:t>Требования по сохранности информации</w:t>
      </w:r>
      <w:bookmarkEnd w:id="74"/>
      <w:bookmarkEnd w:id="75"/>
      <w:bookmarkEnd w:id="76"/>
    </w:p>
    <w:p w14:paraId="6A0AE0DD" w14:textId="77777777" w:rsidR="001D769D" w:rsidRPr="008E63E4" w:rsidRDefault="00FB6E47" w:rsidP="00BF4C89">
      <w:pPr>
        <w:pStyle w:val="afc"/>
      </w:pPr>
      <w:r>
        <w:t>При сбоях и ошибках в Системе д</w:t>
      </w:r>
      <w:r w:rsidR="001D769D" w:rsidRPr="008E63E4">
        <w:t>олжн</w:t>
      </w:r>
      <w:r>
        <w:t>а</w:t>
      </w:r>
      <w:r w:rsidR="001D769D" w:rsidRPr="008E63E4">
        <w:t xml:space="preserve"> быть обеспечена сохранность </w:t>
      </w:r>
      <w:r>
        <w:t>информации</w:t>
      </w:r>
      <w:r w:rsidR="001D769D" w:rsidRPr="008E63E4">
        <w:t>.</w:t>
      </w:r>
    </w:p>
    <w:p w14:paraId="3E616E61" w14:textId="77777777" w:rsidR="001D769D" w:rsidRPr="008E63E4" w:rsidRDefault="001D769D" w:rsidP="00BF4C89">
      <w:pPr>
        <w:pStyle w:val="afc"/>
      </w:pPr>
      <w:r w:rsidRPr="008E63E4">
        <w:t>В состав эксплуатационной документации должен входить регламент, определяющий процедуры резервного копирования, восстановления дан</w:t>
      </w:r>
      <w:r w:rsidR="00FB6E47">
        <w:t>ных и программного обеспечения.</w:t>
      </w:r>
    </w:p>
    <w:p w14:paraId="3AD44EE3" w14:textId="77777777" w:rsidR="001D769D" w:rsidRPr="0023447B" w:rsidRDefault="001D769D" w:rsidP="0023447B">
      <w:pPr>
        <w:pStyle w:val="2"/>
      </w:pPr>
      <w:bookmarkStart w:id="77" w:name="_Toc118461644"/>
      <w:bookmarkStart w:id="78" w:name="_Toc314835536"/>
      <w:bookmarkStart w:id="79" w:name="_Toc243045328"/>
      <w:r w:rsidRPr="0023447B">
        <w:t>Треб</w:t>
      </w:r>
      <w:r w:rsidR="008A6165">
        <w:t>ования к функциям, выполняемым С</w:t>
      </w:r>
      <w:r w:rsidRPr="0023447B">
        <w:t>истемой</w:t>
      </w:r>
      <w:bookmarkEnd w:id="77"/>
      <w:bookmarkEnd w:id="78"/>
      <w:bookmarkEnd w:id="79"/>
    </w:p>
    <w:p w14:paraId="7DE33786" w14:textId="77777777" w:rsidR="001D769D" w:rsidRDefault="001D769D" w:rsidP="008A6165">
      <w:pPr>
        <w:pStyle w:val="afc"/>
      </w:pPr>
      <w:r w:rsidRPr="008E63E4">
        <w:t>Требования к ф</w:t>
      </w:r>
      <w:r w:rsidR="008A6165">
        <w:t>ункциям (задачам), выполняемым С</w:t>
      </w:r>
      <w:r w:rsidRPr="008E63E4">
        <w:t>истемой, прив</w:t>
      </w:r>
      <w:r w:rsidR="00FB6E47">
        <w:t xml:space="preserve">едена в табл. 4 </w:t>
      </w:r>
    </w:p>
    <w:p w14:paraId="10D60073" w14:textId="77777777" w:rsidR="008A6165" w:rsidRDefault="008A6165" w:rsidP="008A6165">
      <w:pPr>
        <w:pStyle w:val="afc"/>
      </w:pPr>
      <w:r>
        <w:t>Табл 4. Требования к функциям и ролям пользователей Системы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704"/>
        <w:gridCol w:w="4924"/>
        <w:gridCol w:w="3685"/>
      </w:tblGrid>
      <w:tr w:rsidR="008A6165" w:rsidRPr="008A6165" w14:paraId="4A9A3665" w14:textId="77777777" w:rsidTr="008A6165">
        <w:tc>
          <w:tcPr>
            <w:tcW w:w="704" w:type="dxa"/>
            <w:hideMark/>
          </w:tcPr>
          <w:p w14:paraId="7CDBFD7C" w14:textId="77777777" w:rsidR="008A6165" w:rsidRPr="008A6165" w:rsidRDefault="008A6165" w:rsidP="008A6165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bCs/>
                <w:szCs w:val="24"/>
                <w:lang w:eastAsia="ru-RU"/>
              </w:rPr>
            </w:pPr>
            <w:r w:rsidRPr="008A6165">
              <w:rPr>
                <w:rFonts w:eastAsia="Times New Roman"/>
                <w:b/>
                <w:bCs/>
                <w:szCs w:val="24"/>
                <w:lang w:eastAsia="ru-RU"/>
              </w:rPr>
              <w:t>№</w:t>
            </w:r>
          </w:p>
        </w:tc>
        <w:tc>
          <w:tcPr>
            <w:tcW w:w="4924" w:type="dxa"/>
            <w:hideMark/>
          </w:tcPr>
          <w:p w14:paraId="1E9889B7" w14:textId="77777777" w:rsidR="008A6165" w:rsidRPr="008A6165" w:rsidRDefault="008A6165" w:rsidP="008A6165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bCs/>
                <w:szCs w:val="24"/>
                <w:lang w:eastAsia="ru-RU"/>
              </w:rPr>
            </w:pPr>
            <w:r w:rsidRPr="008A6165">
              <w:rPr>
                <w:rFonts w:eastAsia="Times New Roman"/>
                <w:b/>
                <w:bCs/>
                <w:szCs w:val="24"/>
                <w:lang w:eastAsia="ru-RU"/>
              </w:rPr>
              <w:t>Функция</w:t>
            </w:r>
          </w:p>
        </w:tc>
        <w:tc>
          <w:tcPr>
            <w:tcW w:w="3685" w:type="dxa"/>
            <w:hideMark/>
          </w:tcPr>
          <w:p w14:paraId="5CE7FB22" w14:textId="77777777" w:rsidR="008A6165" w:rsidRPr="008A6165" w:rsidRDefault="008A6165" w:rsidP="008A6165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bCs/>
                <w:szCs w:val="24"/>
                <w:lang w:eastAsia="ru-RU"/>
              </w:rPr>
            </w:pPr>
            <w:r w:rsidRPr="008A6165">
              <w:rPr>
                <w:rFonts w:eastAsia="Times New Roman"/>
                <w:b/>
                <w:bCs/>
                <w:szCs w:val="24"/>
                <w:lang w:eastAsia="ru-RU"/>
              </w:rPr>
              <w:t>Роль пользователя</w:t>
            </w:r>
          </w:p>
        </w:tc>
      </w:tr>
      <w:tr w:rsidR="008A6165" w:rsidRPr="008A6165" w14:paraId="35F23421" w14:textId="77777777" w:rsidTr="008A6165">
        <w:tc>
          <w:tcPr>
            <w:tcW w:w="704" w:type="dxa"/>
            <w:hideMark/>
          </w:tcPr>
          <w:p w14:paraId="1925A1E0" w14:textId="77777777"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1</w:t>
            </w:r>
          </w:p>
        </w:tc>
        <w:tc>
          <w:tcPr>
            <w:tcW w:w="4924" w:type="dxa"/>
            <w:hideMark/>
          </w:tcPr>
          <w:p w14:paraId="53BFD867" w14:textId="77777777"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Создание сделки FX/MM</w:t>
            </w:r>
          </w:p>
        </w:tc>
        <w:tc>
          <w:tcPr>
            <w:tcW w:w="3685" w:type="dxa"/>
            <w:hideMark/>
          </w:tcPr>
          <w:p w14:paraId="01DDD2F2" w14:textId="77777777"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Дилер</w:t>
            </w:r>
          </w:p>
        </w:tc>
      </w:tr>
      <w:tr w:rsidR="008A6165" w:rsidRPr="008A6165" w14:paraId="0B270177" w14:textId="77777777" w:rsidTr="008A6165">
        <w:tc>
          <w:tcPr>
            <w:tcW w:w="704" w:type="dxa"/>
            <w:hideMark/>
          </w:tcPr>
          <w:p w14:paraId="27C6A1E5" w14:textId="77777777"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2</w:t>
            </w:r>
          </w:p>
        </w:tc>
        <w:tc>
          <w:tcPr>
            <w:tcW w:w="4924" w:type="dxa"/>
            <w:hideMark/>
          </w:tcPr>
          <w:p w14:paraId="0A3D98C0" w14:textId="77777777"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Контроль позиции FX/MM</w:t>
            </w:r>
          </w:p>
        </w:tc>
        <w:tc>
          <w:tcPr>
            <w:tcW w:w="3685" w:type="dxa"/>
            <w:hideMark/>
          </w:tcPr>
          <w:p w14:paraId="7819A6F5" w14:textId="77777777"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Позиционер</w:t>
            </w:r>
          </w:p>
        </w:tc>
      </w:tr>
      <w:tr w:rsidR="008A6165" w:rsidRPr="008A6165" w14:paraId="5F4A21B8" w14:textId="77777777" w:rsidTr="008A6165">
        <w:tc>
          <w:tcPr>
            <w:tcW w:w="704" w:type="dxa"/>
            <w:hideMark/>
          </w:tcPr>
          <w:p w14:paraId="726FDA77" w14:textId="77777777"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3</w:t>
            </w:r>
          </w:p>
        </w:tc>
        <w:tc>
          <w:tcPr>
            <w:tcW w:w="4924" w:type="dxa"/>
            <w:hideMark/>
          </w:tcPr>
          <w:p w14:paraId="481CF5D3" w14:textId="77777777"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Утверждение сделки FX/MM</w:t>
            </w:r>
          </w:p>
        </w:tc>
        <w:tc>
          <w:tcPr>
            <w:tcW w:w="3685" w:type="dxa"/>
            <w:hideMark/>
          </w:tcPr>
          <w:p w14:paraId="1A0F7D64" w14:textId="77777777"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Руководитель</w:t>
            </w:r>
          </w:p>
        </w:tc>
      </w:tr>
      <w:tr w:rsidR="008A6165" w:rsidRPr="008A6165" w14:paraId="21518DCA" w14:textId="77777777" w:rsidTr="008A6165">
        <w:tc>
          <w:tcPr>
            <w:tcW w:w="704" w:type="dxa"/>
            <w:hideMark/>
          </w:tcPr>
          <w:p w14:paraId="39FC791E" w14:textId="77777777"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4</w:t>
            </w:r>
          </w:p>
        </w:tc>
        <w:tc>
          <w:tcPr>
            <w:tcW w:w="4924" w:type="dxa"/>
            <w:hideMark/>
          </w:tcPr>
          <w:p w14:paraId="25BF559B" w14:textId="77777777"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Формирование платежа</w:t>
            </w:r>
          </w:p>
        </w:tc>
        <w:tc>
          <w:tcPr>
            <w:tcW w:w="3685" w:type="dxa"/>
            <w:hideMark/>
          </w:tcPr>
          <w:p w14:paraId="3843EFC1" w14:textId="77777777"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Позиционер</w:t>
            </w:r>
          </w:p>
        </w:tc>
      </w:tr>
      <w:tr w:rsidR="008A6165" w:rsidRPr="008A6165" w14:paraId="455EFFFF" w14:textId="77777777" w:rsidTr="008A6165">
        <w:tc>
          <w:tcPr>
            <w:tcW w:w="704" w:type="dxa"/>
            <w:hideMark/>
          </w:tcPr>
          <w:p w14:paraId="50B94D95" w14:textId="77777777"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5</w:t>
            </w:r>
          </w:p>
        </w:tc>
        <w:tc>
          <w:tcPr>
            <w:tcW w:w="4924" w:type="dxa"/>
            <w:hideMark/>
          </w:tcPr>
          <w:p w14:paraId="6FE226BE" w14:textId="4B007DA5" w:rsidR="008A6165" w:rsidRPr="008A6165" w:rsidRDefault="00852089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>Корректировка</w:t>
            </w:r>
            <w:r w:rsidR="008A6165" w:rsidRPr="008A6165">
              <w:rPr>
                <w:rFonts w:eastAsia="Times New Roman"/>
                <w:szCs w:val="24"/>
                <w:lang w:eastAsia="ru-RU"/>
              </w:rPr>
              <w:t xml:space="preserve"> остатков</w:t>
            </w:r>
          </w:p>
        </w:tc>
        <w:tc>
          <w:tcPr>
            <w:tcW w:w="3685" w:type="dxa"/>
            <w:hideMark/>
          </w:tcPr>
          <w:p w14:paraId="51F52A27" w14:textId="77777777"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Позиционер</w:t>
            </w:r>
          </w:p>
        </w:tc>
      </w:tr>
      <w:tr w:rsidR="008A6165" w:rsidRPr="008A6165" w14:paraId="4CCCED5F" w14:textId="77777777" w:rsidTr="008A6165">
        <w:tc>
          <w:tcPr>
            <w:tcW w:w="704" w:type="dxa"/>
            <w:hideMark/>
          </w:tcPr>
          <w:p w14:paraId="688FADB4" w14:textId="77777777"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6</w:t>
            </w:r>
          </w:p>
        </w:tc>
        <w:tc>
          <w:tcPr>
            <w:tcW w:w="4924" w:type="dxa"/>
            <w:hideMark/>
          </w:tcPr>
          <w:p w14:paraId="6B07CAF3" w14:textId="214EC300" w:rsidR="008A6165" w:rsidRPr="008A6165" w:rsidRDefault="00852089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>Корректировка</w:t>
            </w:r>
            <w:r w:rsidR="008A6165" w:rsidRPr="008A6165">
              <w:rPr>
                <w:rFonts w:eastAsia="Times New Roman"/>
                <w:szCs w:val="24"/>
                <w:lang w:eastAsia="ru-RU"/>
              </w:rPr>
              <w:t xml:space="preserve"> позиций</w:t>
            </w:r>
          </w:p>
        </w:tc>
        <w:tc>
          <w:tcPr>
            <w:tcW w:w="3685" w:type="dxa"/>
            <w:hideMark/>
          </w:tcPr>
          <w:p w14:paraId="2501B015" w14:textId="77777777"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Позиционер</w:t>
            </w:r>
          </w:p>
        </w:tc>
      </w:tr>
      <w:tr w:rsidR="008A6165" w:rsidRPr="008A6165" w14:paraId="79686934" w14:textId="77777777" w:rsidTr="008A6165">
        <w:tc>
          <w:tcPr>
            <w:tcW w:w="704" w:type="dxa"/>
            <w:hideMark/>
          </w:tcPr>
          <w:p w14:paraId="6CBB23E2" w14:textId="77777777"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7</w:t>
            </w:r>
          </w:p>
        </w:tc>
        <w:tc>
          <w:tcPr>
            <w:tcW w:w="4924" w:type="dxa"/>
            <w:hideMark/>
          </w:tcPr>
          <w:p w14:paraId="625C9527" w14:textId="77777777"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Запрос НСИ</w:t>
            </w:r>
          </w:p>
        </w:tc>
        <w:tc>
          <w:tcPr>
            <w:tcW w:w="3685" w:type="dxa"/>
            <w:hideMark/>
          </w:tcPr>
          <w:p w14:paraId="14D2E358" w14:textId="77777777"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Дилер</w:t>
            </w:r>
          </w:p>
        </w:tc>
      </w:tr>
      <w:tr w:rsidR="008A6165" w:rsidRPr="008A6165" w14:paraId="7A362959" w14:textId="77777777" w:rsidTr="008A6165">
        <w:tc>
          <w:tcPr>
            <w:tcW w:w="704" w:type="dxa"/>
            <w:hideMark/>
          </w:tcPr>
          <w:p w14:paraId="3598DF9C" w14:textId="77777777"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8</w:t>
            </w:r>
          </w:p>
        </w:tc>
        <w:tc>
          <w:tcPr>
            <w:tcW w:w="4924" w:type="dxa"/>
            <w:hideMark/>
          </w:tcPr>
          <w:p w14:paraId="44C736EB" w14:textId="77777777"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Проверка НСИ</w:t>
            </w:r>
          </w:p>
        </w:tc>
        <w:tc>
          <w:tcPr>
            <w:tcW w:w="3685" w:type="dxa"/>
            <w:hideMark/>
          </w:tcPr>
          <w:p w14:paraId="2992A7A5" w14:textId="77777777"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Позиционер</w:t>
            </w:r>
          </w:p>
        </w:tc>
      </w:tr>
      <w:tr w:rsidR="008A6165" w:rsidRPr="008A6165" w14:paraId="4F2F6C72" w14:textId="77777777" w:rsidTr="008A6165">
        <w:tc>
          <w:tcPr>
            <w:tcW w:w="704" w:type="dxa"/>
            <w:hideMark/>
          </w:tcPr>
          <w:p w14:paraId="0ADD3552" w14:textId="77777777"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9</w:t>
            </w:r>
          </w:p>
        </w:tc>
        <w:tc>
          <w:tcPr>
            <w:tcW w:w="4924" w:type="dxa"/>
            <w:hideMark/>
          </w:tcPr>
          <w:p w14:paraId="6353332C" w14:textId="77777777"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Утверждение изменений НСИ</w:t>
            </w:r>
          </w:p>
        </w:tc>
        <w:tc>
          <w:tcPr>
            <w:tcW w:w="3685" w:type="dxa"/>
            <w:hideMark/>
          </w:tcPr>
          <w:p w14:paraId="09DF1B85" w14:textId="77777777"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Руководитель</w:t>
            </w:r>
          </w:p>
        </w:tc>
      </w:tr>
      <w:tr w:rsidR="008A6165" w:rsidRPr="008A6165" w14:paraId="62E04606" w14:textId="77777777" w:rsidTr="008A6165">
        <w:tc>
          <w:tcPr>
            <w:tcW w:w="704" w:type="dxa"/>
            <w:hideMark/>
          </w:tcPr>
          <w:p w14:paraId="696034EB" w14:textId="77777777"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10</w:t>
            </w:r>
          </w:p>
        </w:tc>
        <w:tc>
          <w:tcPr>
            <w:tcW w:w="4924" w:type="dxa"/>
            <w:hideMark/>
          </w:tcPr>
          <w:p w14:paraId="2ADAFD9B" w14:textId="77777777"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Формирование отчета</w:t>
            </w:r>
          </w:p>
        </w:tc>
        <w:tc>
          <w:tcPr>
            <w:tcW w:w="3685" w:type="dxa"/>
            <w:hideMark/>
          </w:tcPr>
          <w:p w14:paraId="2E3FDBCE" w14:textId="77777777"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Дилер</w:t>
            </w:r>
          </w:p>
        </w:tc>
      </w:tr>
    </w:tbl>
    <w:p w14:paraId="50EB4C5D" w14:textId="77777777" w:rsidR="008A6165" w:rsidRPr="008E63E4" w:rsidRDefault="008A6165" w:rsidP="008A6165">
      <w:pPr>
        <w:pStyle w:val="afc"/>
        <w:rPr>
          <w:i/>
        </w:rPr>
      </w:pPr>
    </w:p>
    <w:p w14:paraId="6DDD731C" w14:textId="77777777" w:rsidR="001D769D" w:rsidRPr="008E63E4" w:rsidRDefault="001D769D" w:rsidP="00462B9E">
      <w:pPr>
        <w:pStyle w:val="3"/>
      </w:pPr>
      <w:bookmarkStart w:id="80" w:name="_Toc90979758"/>
      <w:bookmarkStart w:id="81" w:name="_Toc234319217"/>
      <w:bookmarkStart w:id="82" w:name="_Toc243045329"/>
      <w:r w:rsidRPr="008E63E4">
        <w:t>Требования к составу и форме представления выходной информации</w:t>
      </w:r>
      <w:bookmarkEnd w:id="80"/>
      <w:bookmarkEnd w:id="81"/>
      <w:bookmarkEnd w:id="82"/>
    </w:p>
    <w:p w14:paraId="6395E584" w14:textId="77777777" w:rsidR="00AF196C" w:rsidRDefault="00AF196C" w:rsidP="00AF196C">
      <w:pPr>
        <w:pStyle w:val="afc"/>
      </w:pPr>
      <w:r>
        <w:t>Состав документов:</w:t>
      </w:r>
    </w:p>
    <w:p w14:paraId="0892EBF9" w14:textId="77777777" w:rsidR="00AF196C" w:rsidRDefault="00AF196C" w:rsidP="00AF196C">
      <w:pPr>
        <w:pStyle w:val="afc"/>
      </w:pPr>
      <w:r>
        <w:t>Платежи;</w:t>
      </w:r>
    </w:p>
    <w:p w14:paraId="07735BF8" w14:textId="77777777" w:rsidR="00AF196C" w:rsidRPr="008E63E4" w:rsidRDefault="00AF196C" w:rsidP="00AF196C">
      <w:pPr>
        <w:pStyle w:val="afc"/>
      </w:pPr>
      <w:r>
        <w:t>Позиции;</w:t>
      </w:r>
    </w:p>
    <w:p w14:paraId="6F9BE885" w14:textId="77777777" w:rsidR="00AF196C" w:rsidRDefault="00AF196C" w:rsidP="00AF196C">
      <w:pPr>
        <w:pStyle w:val="afc"/>
      </w:pPr>
      <w:r>
        <w:t>Отчёты по сделкам;</w:t>
      </w:r>
    </w:p>
    <w:p w14:paraId="4B3435B2" w14:textId="77777777" w:rsidR="00AF196C" w:rsidRDefault="00AF196C" w:rsidP="00AF196C">
      <w:pPr>
        <w:pStyle w:val="afc"/>
      </w:pPr>
      <w:r>
        <w:t>Отчёты по позициям;</w:t>
      </w:r>
    </w:p>
    <w:p w14:paraId="2CFCBF6A" w14:textId="77777777" w:rsidR="00AF196C" w:rsidRDefault="00AF196C" w:rsidP="00AF196C">
      <w:pPr>
        <w:pStyle w:val="afc"/>
      </w:pPr>
      <w:r>
        <w:t>Отчёты по остаткам.</w:t>
      </w:r>
    </w:p>
    <w:p w14:paraId="7747FF80" w14:textId="77777777" w:rsidR="001D769D" w:rsidRPr="008E63E4" w:rsidRDefault="001D769D" w:rsidP="00462B9E">
      <w:pPr>
        <w:pStyle w:val="3"/>
      </w:pPr>
      <w:bookmarkStart w:id="83" w:name="_Toc234319218"/>
      <w:bookmarkStart w:id="84" w:name="_Toc243045330"/>
      <w:r w:rsidRPr="008E63E4">
        <w:t>Требования к составу входной информации</w:t>
      </w:r>
      <w:bookmarkEnd w:id="83"/>
      <w:bookmarkEnd w:id="84"/>
    </w:p>
    <w:p w14:paraId="2021C1F8" w14:textId="77777777" w:rsidR="001D769D" w:rsidRDefault="00592EF4" w:rsidP="00592EF4">
      <w:pPr>
        <w:pStyle w:val="afc"/>
      </w:pPr>
      <w:r>
        <w:t>Состав данных:</w:t>
      </w:r>
    </w:p>
    <w:p w14:paraId="4A1B134C" w14:textId="77777777" w:rsidR="00AF196C" w:rsidRDefault="00AF196C" w:rsidP="00592EF4">
      <w:pPr>
        <w:pStyle w:val="afc"/>
        <w:numPr>
          <w:ilvl w:val="0"/>
          <w:numId w:val="25"/>
        </w:numPr>
      </w:pPr>
      <w:r>
        <w:lastRenderedPageBreak/>
        <w:t>Данные о сделках из FX Deals и MM Deals.</w:t>
      </w:r>
      <w:r w:rsidR="00592EF4">
        <w:t xml:space="preserve"> Данные должны передаваться автоматически посредством Системы;</w:t>
      </w:r>
    </w:p>
    <w:p w14:paraId="0BC01A09" w14:textId="77777777" w:rsidR="00AF196C" w:rsidRPr="008E63E4" w:rsidRDefault="00AF196C" w:rsidP="00592EF4">
      <w:pPr>
        <w:pStyle w:val="afc"/>
        <w:numPr>
          <w:ilvl w:val="0"/>
          <w:numId w:val="25"/>
        </w:numPr>
      </w:pPr>
      <w:r>
        <w:t>Справочные данные (курсы валют, лимиты, ставки).</w:t>
      </w:r>
      <w:r w:rsidR="00592EF4" w:rsidRPr="00592EF4">
        <w:t xml:space="preserve"> </w:t>
      </w:r>
      <w:r w:rsidR="00592EF4">
        <w:t>Данные должны передаваться автоматически посредством Системы.</w:t>
      </w:r>
    </w:p>
    <w:p w14:paraId="63B3936C" w14:textId="77777777" w:rsidR="001D769D" w:rsidRPr="008E63E4" w:rsidRDefault="001D769D" w:rsidP="00462B9E">
      <w:pPr>
        <w:pStyle w:val="3"/>
      </w:pPr>
      <w:bookmarkStart w:id="85" w:name="_Toc234319219"/>
      <w:bookmarkStart w:id="86" w:name="_Toc243045331"/>
      <w:r w:rsidRPr="008E63E4">
        <w:t>Требования к интерфейсу пользователя</w:t>
      </w:r>
      <w:bookmarkEnd w:id="85"/>
      <w:bookmarkEnd w:id="86"/>
    </w:p>
    <w:p w14:paraId="7B2B935D" w14:textId="77777777" w:rsidR="001D769D" w:rsidRPr="008E63E4" w:rsidRDefault="00F94590" w:rsidP="00BF4C89">
      <w:pPr>
        <w:pStyle w:val="afc"/>
      </w:pPr>
      <w:r w:rsidRPr="008E63E4">
        <w:t>Для С</w:t>
      </w:r>
      <w:r w:rsidR="001D769D" w:rsidRPr="008E63E4">
        <w:t xml:space="preserve">истемы на стадии технического проектирования должны быть разработаны прототипы окон интерфейса пользователя. </w:t>
      </w:r>
    </w:p>
    <w:p w14:paraId="51C13DA9" w14:textId="77777777" w:rsidR="001D769D" w:rsidRPr="008E63E4" w:rsidRDefault="001D769D" w:rsidP="00BF4C89">
      <w:pPr>
        <w:pStyle w:val="afc"/>
      </w:pPr>
      <w:r w:rsidRPr="008E63E4">
        <w:t>Экранные формы должны проектироваться с учетом требований унификации:</w:t>
      </w:r>
    </w:p>
    <w:p w14:paraId="7D67655E" w14:textId="77777777" w:rsidR="001D769D" w:rsidRPr="008E63E4" w:rsidRDefault="001D769D" w:rsidP="00592EF4">
      <w:pPr>
        <w:pStyle w:val="a8"/>
        <w:numPr>
          <w:ilvl w:val="0"/>
          <w:numId w:val="26"/>
        </w:numPr>
        <w:spacing w:after="0"/>
      </w:pPr>
      <w:r w:rsidRPr="008E63E4">
        <w:t>все экранные формы пользовательского интерфейса должны быть выполнены в едином графическом стиле, с единым расположением основных элементов управления и навигации;</w:t>
      </w:r>
    </w:p>
    <w:p w14:paraId="02A8B359" w14:textId="77777777" w:rsidR="001D769D" w:rsidRPr="008E63E4" w:rsidRDefault="001D769D" w:rsidP="00592EF4">
      <w:pPr>
        <w:pStyle w:val="a8"/>
        <w:numPr>
          <w:ilvl w:val="0"/>
          <w:numId w:val="26"/>
        </w:numPr>
        <w:spacing w:after="0"/>
      </w:pPr>
      <w:r w:rsidRPr="008E63E4">
        <w:t>для обозначения типовых операций должны использоваться единые графические элементы;</w:t>
      </w:r>
    </w:p>
    <w:p w14:paraId="1CF51BE6" w14:textId="77777777" w:rsidR="001D769D" w:rsidRDefault="001D769D" w:rsidP="00592EF4">
      <w:pPr>
        <w:pStyle w:val="a8"/>
        <w:numPr>
          <w:ilvl w:val="0"/>
          <w:numId w:val="26"/>
        </w:numPr>
        <w:spacing w:after="0"/>
      </w:pPr>
      <w:r w:rsidRPr="008E63E4">
        <w:t>термины, используемые для обозначения типовых операций (добавление информации, редактирование информации), а также последовательности действий пользователя при их выполнении, должны быть унифицированы;</w:t>
      </w:r>
    </w:p>
    <w:p w14:paraId="023C13BD" w14:textId="77777777" w:rsidR="00592EF4" w:rsidRPr="008E63E4" w:rsidRDefault="00592EF4" w:rsidP="00592EF4">
      <w:pPr>
        <w:pStyle w:val="a8"/>
        <w:numPr>
          <w:ilvl w:val="0"/>
          <w:numId w:val="26"/>
        </w:numPr>
        <w:spacing w:after="0"/>
      </w:pPr>
      <w:r>
        <w:t xml:space="preserve">Весь интерфейс должен быть </w:t>
      </w:r>
      <w:r w:rsidR="003B27D8">
        <w:t>русскоязычным</w:t>
      </w:r>
      <w:r>
        <w:t>.</w:t>
      </w:r>
    </w:p>
    <w:p w14:paraId="55CDE139" w14:textId="77777777" w:rsidR="001D769D" w:rsidRPr="008E63E4" w:rsidRDefault="001D769D" w:rsidP="0023447B">
      <w:pPr>
        <w:pStyle w:val="2"/>
      </w:pPr>
      <w:bookmarkStart w:id="87" w:name="_Toc118461645"/>
      <w:bookmarkStart w:id="88" w:name="_Toc314835540"/>
      <w:bookmarkStart w:id="89" w:name="_Toc243045332"/>
      <w:r w:rsidRPr="008E63E4">
        <w:t>Требования к видам обеспечения</w:t>
      </w:r>
      <w:bookmarkEnd w:id="87"/>
      <w:bookmarkEnd w:id="88"/>
      <w:bookmarkEnd w:id="89"/>
    </w:p>
    <w:p w14:paraId="56461DF3" w14:textId="77777777" w:rsidR="001D769D" w:rsidRPr="008E63E4" w:rsidRDefault="001D769D" w:rsidP="0023447B">
      <w:pPr>
        <w:pStyle w:val="3"/>
      </w:pPr>
      <w:bookmarkStart w:id="90" w:name="_Toc117588664"/>
      <w:bookmarkStart w:id="91" w:name="_Toc118461646"/>
      <w:bookmarkStart w:id="92" w:name="_Toc314835541"/>
      <w:bookmarkStart w:id="93" w:name="_Toc243045333"/>
      <w:r w:rsidRPr="008E63E4">
        <w:t xml:space="preserve">Требования к математическому обеспечению </w:t>
      </w:r>
      <w:bookmarkEnd w:id="90"/>
      <w:r w:rsidRPr="008E63E4">
        <w:t>системы</w:t>
      </w:r>
      <w:bookmarkEnd w:id="91"/>
      <w:bookmarkEnd w:id="92"/>
      <w:bookmarkEnd w:id="93"/>
    </w:p>
    <w:p w14:paraId="5AF7E6BE" w14:textId="77777777" w:rsidR="001D769D" w:rsidRPr="008E63E4" w:rsidRDefault="008673E5" w:rsidP="00BF4C89">
      <w:pPr>
        <w:pStyle w:val="afc"/>
      </w:pPr>
      <w:r w:rsidRPr="008673E5">
        <w:t xml:space="preserve">Математические модели для расчёта </w:t>
      </w:r>
      <w:r>
        <w:t>текущих и прогнозируемых остатков.</w:t>
      </w:r>
    </w:p>
    <w:p w14:paraId="735BDD57" w14:textId="77777777" w:rsidR="001D769D" w:rsidRPr="008E63E4" w:rsidRDefault="001D769D" w:rsidP="0023447B">
      <w:pPr>
        <w:pStyle w:val="3"/>
      </w:pPr>
      <w:bookmarkStart w:id="94" w:name="_Toc314835542"/>
      <w:bookmarkStart w:id="95" w:name="_Toc243045334"/>
      <w:r w:rsidRPr="008E63E4">
        <w:t>Требования к информационному обеспечению системы</w:t>
      </w:r>
      <w:bookmarkEnd w:id="94"/>
      <w:bookmarkEnd w:id="95"/>
    </w:p>
    <w:p w14:paraId="2647360A" w14:textId="77777777" w:rsidR="008673E5" w:rsidRDefault="008673E5" w:rsidP="008673E5">
      <w:pPr>
        <w:spacing w:after="0"/>
        <w:ind w:firstLine="720"/>
      </w:pPr>
      <w:r>
        <w:t>База данных должна использовать СУБД: PostgreSQL;</w:t>
      </w:r>
    </w:p>
    <w:p w14:paraId="14F0D29C" w14:textId="77777777" w:rsidR="001D769D" w:rsidRPr="008E63E4" w:rsidRDefault="008673E5" w:rsidP="008673E5">
      <w:pPr>
        <w:spacing w:after="0"/>
        <w:ind w:firstLine="720"/>
      </w:pPr>
      <w:r>
        <w:t>Структура данных: Сделки, Платежи, Позиции, Счета, Справочники, Остатки.</w:t>
      </w:r>
    </w:p>
    <w:p w14:paraId="75CC6E41" w14:textId="77777777" w:rsidR="001D769D" w:rsidRPr="008E63E4" w:rsidRDefault="001D769D" w:rsidP="003877C5">
      <w:pPr>
        <w:pStyle w:val="3"/>
      </w:pPr>
      <w:bookmarkStart w:id="96" w:name="_Toc117588668"/>
      <w:bookmarkStart w:id="97" w:name="_Toc118461647"/>
      <w:bookmarkStart w:id="98" w:name="_Toc314835543"/>
      <w:bookmarkStart w:id="99" w:name="_Toc243045335"/>
      <w:r w:rsidRPr="008E63E4">
        <w:t>Требования к лингвистическому обеспечению</w:t>
      </w:r>
      <w:bookmarkEnd w:id="96"/>
      <w:r w:rsidRPr="008E63E4">
        <w:t xml:space="preserve"> Системы</w:t>
      </w:r>
      <w:bookmarkEnd w:id="97"/>
      <w:bookmarkEnd w:id="98"/>
      <w:bookmarkEnd w:id="99"/>
    </w:p>
    <w:p w14:paraId="328EFB9E" w14:textId="77777777" w:rsidR="00530EAF" w:rsidRDefault="008673E5" w:rsidP="00BF4C89">
      <w:pPr>
        <w:pStyle w:val="afc"/>
      </w:pPr>
      <w:r w:rsidRPr="008673E5">
        <w:t>Язык SQL для манипулирования данными.</w:t>
      </w:r>
    </w:p>
    <w:p w14:paraId="3EAEADAC" w14:textId="4140359B" w:rsidR="008673E5" w:rsidRDefault="00530EAF" w:rsidP="00BF4C89">
      <w:pPr>
        <w:pStyle w:val="afc"/>
      </w:pPr>
      <w:r w:rsidRPr="00530EAF">
        <w:t>Языки программирования высокого уровня (C, Python, Java).</w:t>
      </w:r>
    </w:p>
    <w:p w14:paraId="4E497547" w14:textId="77777777" w:rsidR="001D769D" w:rsidRPr="008E63E4" w:rsidRDefault="001D769D" w:rsidP="003877C5">
      <w:pPr>
        <w:pStyle w:val="3"/>
      </w:pPr>
      <w:bookmarkStart w:id="100" w:name="_Toc117588665"/>
      <w:bookmarkStart w:id="101" w:name="_Toc118461648"/>
      <w:bookmarkStart w:id="102" w:name="_Toc314835544"/>
      <w:bookmarkStart w:id="103" w:name="_Toc243045336"/>
      <w:r w:rsidRPr="008E63E4">
        <w:t>Требования к программному обеспечению</w:t>
      </w:r>
      <w:bookmarkEnd w:id="100"/>
      <w:r w:rsidRPr="008E63E4">
        <w:t xml:space="preserve"> </w:t>
      </w:r>
      <w:r w:rsidR="003A4304" w:rsidRPr="008E63E4">
        <w:t>с</w:t>
      </w:r>
      <w:r w:rsidRPr="008E63E4">
        <w:t>истемы</w:t>
      </w:r>
      <w:bookmarkEnd w:id="101"/>
      <w:bookmarkEnd w:id="102"/>
      <w:bookmarkEnd w:id="103"/>
    </w:p>
    <w:p w14:paraId="7324FDCE" w14:textId="77777777" w:rsidR="001D769D" w:rsidRPr="008E63E4" w:rsidRDefault="001D769D" w:rsidP="00BF4C89">
      <w:pPr>
        <w:pStyle w:val="afc"/>
      </w:pPr>
      <w:r w:rsidRPr="008E63E4">
        <w:t xml:space="preserve">Для </w:t>
      </w:r>
      <w:r w:rsidR="008673E5">
        <w:t>программного обеспечения С</w:t>
      </w:r>
      <w:r w:rsidRPr="008E63E4">
        <w:t>истемы:</w:t>
      </w:r>
    </w:p>
    <w:p w14:paraId="6D29BFF2" w14:textId="77777777" w:rsidR="008673E5" w:rsidRDefault="008673E5" w:rsidP="008673E5">
      <w:pPr>
        <w:pStyle w:val="a8"/>
        <w:numPr>
          <w:ilvl w:val="0"/>
          <w:numId w:val="27"/>
        </w:numPr>
        <w:spacing w:after="0"/>
      </w:pPr>
      <w:r>
        <w:t>Клиент-серверная архитектура.</w:t>
      </w:r>
    </w:p>
    <w:p w14:paraId="75B58758" w14:textId="77777777" w:rsidR="008673E5" w:rsidRDefault="008673E5" w:rsidP="008673E5">
      <w:pPr>
        <w:pStyle w:val="a8"/>
        <w:numPr>
          <w:ilvl w:val="0"/>
          <w:numId w:val="27"/>
        </w:numPr>
        <w:spacing w:after="0"/>
      </w:pPr>
      <w:r>
        <w:t>Веб-интерфейс.</w:t>
      </w:r>
    </w:p>
    <w:p w14:paraId="5016327B" w14:textId="77777777" w:rsidR="00EA5AB0" w:rsidRPr="008673E5" w:rsidRDefault="008673E5" w:rsidP="008673E5">
      <w:pPr>
        <w:pStyle w:val="a8"/>
        <w:numPr>
          <w:ilvl w:val="0"/>
          <w:numId w:val="27"/>
        </w:numPr>
        <w:spacing w:after="0"/>
        <w:rPr>
          <w:b/>
        </w:rPr>
      </w:pPr>
      <w:r>
        <w:t>Модульность.</w:t>
      </w:r>
    </w:p>
    <w:p w14:paraId="7E9B67BB" w14:textId="77777777" w:rsidR="001D769D" w:rsidRPr="008E63E4" w:rsidRDefault="001D769D" w:rsidP="003877C5">
      <w:pPr>
        <w:pStyle w:val="3"/>
      </w:pPr>
      <w:bookmarkStart w:id="104" w:name="_Toc117588666"/>
      <w:bookmarkStart w:id="105" w:name="_Toc118461649"/>
      <w:bookmarkStart w:id="106" w:name="_Toc314835545"/>
      <w:bookmarkStart w:id="107" w:name="_Toc243045337"/>
      <w:r w:rsidRPr="008E63E4">
        <w:lastRenderedPageBreak/>
        <w:t>Требования к техническому обеспечению</w:t>
      </w:r>
      <w:bookmarkEnd w:id="104"/>
      <w:r w:rsidRPr="008E63E4">
        <w:t xml:space="preserve"> </w:t>
      </w:r>
      <w:r w:rsidR="00810F98" w:rsidRPr="008E63E4">
        <w:t>с</w:t>
      </w:r>
      <w:r w:rsidRPr="008E63E4">
        <w:t>истемы</w:t>
      </w:r>
      <w:bookmarkEnd w:id="105"/>
      <w:bookmarkEnd w:id="106"/>
      <w:bookmarkEnd w:id="107"/>
    </w:p>
    <w:p w14:paraId="2AE762FA" w14:textId="77777777" w:rsidR="00D41B03" w:rsidRDefault="00D41B03" w:rsidP="00D41B03">
      <w:pPr>
        <w:pStyle w:val="a8"/>
        <w:numPr>
          <w:ilvl w:val="0"/>
          <w:numId w:val="28"/>
        </w:numPr>
      </w:pPr>
      <w:r>
        <w:t>Серверы: не менее одного, при условии резервирования - 2 шт.;</w:t>
      </w:r>
    </w:p>
    <w:p w14:paraId="09CCD5FC" w14:textId="77777777" w:rsidR="00D41B03" w:rsidRDefault="00D41B03" w:rsidP="00D41B03">
      <w:pPr>
        <w:pStyle w:val="a8"/>
        <w:numPr>
          <w:ilvl w:val="0"/>
          <w:numId w:val="28"/>
        </w:numPr>
      </w:pPr>
      <w:r>
        <w:t>АРМ пользователей: ПК с доступом в сеть;</w:t>
      </w:r>
    </w:p>
    <w:p w14:paraId="1239CAC3" w14:textId="77777777" w:rsidR="001D769D" w:rsidRPr="008E63E4" w:rsidRDefault="00D41B03" w:rsidP="00D41B03">
      <w:pPr>
        <w:pStyle w:val="a8"/>
        <w:numPr>
          <w:ilvl w:val="0"/>
          <w:numId w:val="28"/>
        </w:numPr>
      </w:pPr>
      <w:r>
        <w:t>Сетевое оборудование.</w:t>
      </w:r>
    </w:p>
    <w:p w14:paraId="4E2466BE" w14:textId="77777777" w:rsidR="001D769D" w:rsidRPr="008E63E4" w:rsidRDefault="001D769D" w:rsidP="003877C5">
      <w:pPr>
        <w:pStyle w:val="3"/>
      </w:pPr>
      <w:bookmarkStart w:id="108" w:name="_Toc314835546"/>
      <w:bookmarkStart w:id="109" w:name="_Toc243045338"/>
      <w:bookmarkStart w:id="110" w:name="_Toc117588667"/>
      <w:bookmarkStart w:id="111" w:name="_Toc118461650"/>
      <w:r w:rsidRPr="008E63E4">
        <w:t>Требования к метрологическому обеспечению Системы</w:t>
      </w:r>
      <w:bookmarkEnd w:id="108"/>
      <w:bookmarkEnd w:id="109"/>
    </w:p>
    <w:p w14:paraId="658660EF" w14:textId="77777777" w:rsidR="001D769D" w:rsidRPr="008E63E4" w:rsidRDefault="001D769D" w:rsidP="00BF4C89">
      <w:pPr>
        <w:pStyle w:val="afc"/>
      </w:pPr>
      <w:r w:rsidRPr="008E63E4">
        <w:t>Требования к метрологическому обеспечению системы не предъявляются.</w:t>
      </w:r>
    </w:p>
    <w:p w14:paraId="6F41AFD3" w14:textId="77777777" w:rsidR="001D769D" w:rsidRPr="008E63E4" w:rsidRDefault="001D769D" w:rsidP="003877C5">
      <w:pPr>
        <w:pStyle w:val="3"/>
      </w:pPr>
      <w:bookmarkStart w:id="112" w:name="_Toc314835547"/>
      <w:bookmarkStart w:id="113" w:name="_Toc243045339"/>
      <w:r w:rsidRPr="008E63E4">
        <w:t>Требования к организационному обеспечению</w:t>
      </w:r>
      <w:bookmarkEnd w:id="110"/>
      <w:r w:rsidRPr="008E63E4">
        <w:t xml:space="preserve"> системы</w:t>
      </w:r>
      <w:bookmarkEnd w:id="111"/>
      <w:bookmarkEnd w:id="112"/>
      <w:bookmarkEnd w:id="113"/>
    </w:p>
    <w:p w14:paraId="46032D49" w14:textId="77777777" w:rsidR="001D769D" w:rsidRPr="008E63E4" w:rsidRDefault="001D769D" w:rsidP="00BF4C89">
      <w:pPr>
        <w:pStyle w:val="afc"/>
      </w:pPr>
      <w:r w:rsidRPr="008E63E4">
        <w:t>В части организационного обеспечения процесса создания Системы сотрудниками Объекта автоматизации должны быть сформированы технологические инструкции работы пользователей с Системой.</w:t>
      </w:r>
    </w:p>
    <w:p w14:paraId="02ED1846" w14:textId="77777777" w:rsidR="001D769D" w:rsidRPr="008E63E4" w:rsidRDefault="001D769D" w:rsidP="001D769D">
      <w:pPr>
        <w:pStyle w:val="afff"/>
      </w:pPr>
    </w:p>
    <w:p w14:paraId="5CC8E53C" w14:textId="77777777" w:rsidR="001D769D" w:rsidRPr="008E63E4" w:rsidRDefault="001D769D" w:rsidP="003877C5">
      <w:pPr>
        <w:pStyle w:val="3"/>
      </w:pPr>
      <w:bookmarkStart w:id="114" w:name="_Toc314835548"/>
      <w:bookmarkStart w:id="115" w:name="_Toc243045340"/>
      <w:r w:rsidRPr="008E63E4">
        <w:t>Требования к методическому обеспечению системы</w:t>
      </w:r>
      <w:bookmarkEnd w:id="114"/>
      <w:bookmarkEnd w:id="115"/>
    </w:p>
    <w:p w14:paraId="220F044B" w14:textId="77777777" w:rsidR="001D769D" w:rsidRPr="008E63E4" w:rsidRDefault="001D769D" w:rsidP="00BF4C89">
      <w:pPr>
        <w:pStyle w:val="afc"/>
      </w:pPr>
      <w:r w:rsidRPr="008E63E4">
        <w:t xml:space="preserve">Для методического обеспечения </w:t>
      </w:r>
      <w:r w:rsidR="00D41B03">
        <w:t>используются ст</w:t>
      </w:r>
      <w:r w:rsidR="00D41B03" w:rsidRPr="00D41B03">
        <w:t>андарты ГОСТ 34.602-2020, ISO/IEC/IEEE 29148:2011</w:t>
      </w:r>
      <w:r w:rsidR="00D41B03">
        <w:t>.</w:t>
      </w:r>
    </w:p>
    <w:p w14:paraId="35248564" w14:textId="77777777" w:rsidR="00EA6C75" w:rsidRPr="008E63E4" w:rsidRDefault="00EA6C75" w:rsidP="00BF4C89">
      <w:pPr>
        <w:pStyle w:val="afc"/>
      </w:pPr>
    </w:p>
    <w:p w14:paraId="551E267E" w14:textId="77777777" w:rsidR="001D769D" w:rsidRPr="008E63E4" w:rsidRDefault="001D769D" w:rsidP="001D769D"/>
    <w:p w14:paraId="00B78F76" w14:textId="77777777" w:rsidR="001D769D" w:rsidRPr="008E63E4" w:rsidRDefault="00EA6C75" w:rsidP="00A522FC">
      <w:pPr>
        <w:pStyle w:val="1"/>
      </w:pPr>
      <w:bookmarkStart w:id="116" w:name="_Toc118461651"/>
      <w:bookmarkStart w:id="117" w:name="_Toc314835549"/>
      <w:bookmarkStart w:id="118" w:name="_Toc243045341"/>
      <w:r w:rsidRPr="008E63E4">
        <w:lastRenderedPageBreak/>
        <w:t xml:space="preserve">Требования составу и работ по созданию </w:t>
      </w:r>
      <w:r w:rsidR="0066449D">
        <w:t>С</w:t>
      </w:r>
      <w:r w:rsidRPr="008E63E4">
        <w:t>истемы</w:t>
      </w:r>
      <w:bookmarkEnd w:id="116"/>
      <w:bookmarkEnd w:id="117"/>
      <w:r w:rsidR="0066449D">
        <w:t xml:space="preserve"> (табл.5)</w:t>
      </w:r>
      <w:bookmarkEnd w:id="118"/>
    </w:p>
    <w:p w14:paraId="1D07539F" w14:textId="640F63C6" w:rsidR="00D41B03" w:rsidRDefault="0066449D" w:rsidP="00BF4C89">
      <w:pPr>
        <w:pStyle w:val="afc"/>
      </w:pPr>
      <w:r>
        <w:t>Таб</w:t>
      </w:r>
      <w:r w:rsidR="00F76F75">
        <w:t>л</w:t>
      </w:r>
      <w:r>
        <w:t>. 5 Состав и сроки работ</w:t>
      </w:r>
    </w:p>
    <w:p w14:paraId="3D1FC59E" w14:textId="77777777" w:rsidR="00D41B03" w:rsidRDefault="00D41B03" w:rsidP="00BF4C89">
      <w:pPr>
        <w:pStyle w:val="afc"/>
      </w:pPr>
    </w:p>
    <w:tbl>
      <w:tblPr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07"/>
        <w:gridCol w:w="3850"/>
        <w:gridCol w:w="2409"/>
        <w:gridCol w:w="2410"/>
        <w:gridCol w:w="7"/>
      </w:tblGrid>
      <w:tr w:rsidR="0066449D" w:rsidRPr="0066449D" w14:paraId="7B9176CD" w14:textId="77777777" w:rsidTr="0066449D">
        <w:tc>
          <w:tcPr>
            <w:tcW w:w="110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ED0EFD" w14:textId="77777777" w:rsidR="0066449D" w:rsidRPr="0066449D" w:rsidRDefault="0066449D" w:rsidP="00782A29">
            <w:pPr>
              <w:keepNext/>
              <w:spacing w:line="240" w:lineRule="auto"/>
              <w:jc w:val="center"/>
              <w:rPr>
                <w:szCs w:val="24"/>
              </w:rPr>
            </w:pPr>
            <w:r w:rsidRPr="0066449D">
              <w:rPr>
                <w:szCs w:val="24"/>
              </w:rPr>
              <w:t>№ п/п</w:t>
            </w:r>
          </w:p>
        </w:tc>
        <w:tc>
          <w:tcPr>
            <w:tcW w:w="38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64ADC4" w14:textId="77777777" w:rsidR="0066449D" w:rsidRPr="0066449D" w:rsidRDefault="0066449D" w:rsidP="00782A29">
            <w:pPr>
              <w:keepNext/>
              <w:spacing w:after="0" w:line="240" w:lineRule="auto"/>
              <w:jc w:val="center"/>
              <w:rPr>
                <w:szCs w:val="24"/>
              </w:rPr>
            </w:pPr>
            <w:r w:rsidRPr="0066449D">
              <w:rPr>
                <w:szCs w:val="24"/>
              </w:rPr>
              <w:t>Наименование этапа</w:t>
            </w:r>
          </w:p>
        </w:tc>
        <w:tc>
          <w:tcPr>
            <w:tcW w:w="482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6B1856" w14:textId="77777777" w:rsidR="0066449D" w:rsidRPr="0066449D" w:rsidRDefault="0066449D" w:rsidP="00782A29">
            <w:pPr>
              <w:keepNext/>
              <w:spacing w:line="240" w:lineRule="auto"/>
              <w:jc w:val="center"/>
              <w:rPr>
                <w:szCs w:val="24"/>
              </w:rPr>
            </w:pPr>
            <w:r w:rsidRPr="0066449D">
              <w:rPr>
                <w:szCs w:val="24"/>
              </w:rPr>
              <w:t>Срок выполнения работ</w:t>
            </w:r>
          </w:p>
        </w:tc>
      </w:tr>
      <w:tr w:rsidR="0066449D" w:rsidRPr="0066449D" w14:paraId="02C31880" w14:textId="77777777" w:rsidTr="0066449D">
        <w:trPr>
          <w:gridAfter w:val="1"/>
          <w:wAfter w:w="7" w:type="dxa"/>
        </w:trPr>
        <w:tc>
          <w:tcPr>
            <w:tcW w:w="110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879554" w14:textId="77777777" w:rsidR="0066449D" w:rsidRPr="0066449D" w:rsidRDefault="0066449D" w:rsidP="00782A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Cs w:val="24"/>
              </w:rPr>
            </w:pPr>
          </w:p>
        </w:tc>
        <w:tc>
          <w:tcPr>
            <w:tcW w:w="3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787EEC" w14:textId="77777777" w:rsidR="0066449D" w:rsidRPr="0066449D" w:rsidRDefault="0066449D" w:rsidP="00782A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Cs w:val="24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AA018C" w14:textId="77777777" w:rsidR="0066449D" w:rsidRPr="0066449D" w:rsidRDefault="0066449D" w:rsidP="00782A29">
            <w:pPr>
              <w:keepNext/>
              <w:spacing w:line="240" w:lineRule="auto"/>
              <w:jc w:val="center"/>
              <w:rPr>
                <w:szCs w:val="24"/>
              </w:rPr>
            </w:pPr>
            <w:r w:rsidRPr="0066449D">
              <w:rPr>
                <w:szCs w:val="24"/>
              </w:rPr>
              <w:t>Начало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0A1B39" w14:textId="77777777" w:rsidR="0066449D" w:rsidRPr="0066449D" w:rsidRDefault="0066449D" w:rsidP="00782A29">
            <w:pPr>
              <w:keepNext/>
              <w:spacing w:line="240" w:lineRule="auto"/>
              <w:jc w:val="center"/>
              <w:rPr>
                <w:szCs w:val="24"/>
              </w:rPr>
            </w:pPr>
            <w:r w:rsidRPr="0066449D">
              <w:rPr>
                <w:szCs w:val="24"/>
              </w:rPr>
              <w:t>Окончание</w:t>
            </w:r>
          </w:p>
        </w:tc>
      </w:tr>
      <w:tr w:rsidR="0066449D" w:rsidRPr="0066449D" w14:paraId="015220D4" w14:textId="77777777" w:rsidTr="0066449D">
        <w:trPr>
          <w:gridAfter w:val="1"/>
          <w:wAfter w:w="7" w:type="dxa"/>
        </w:trPr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8FA239" w14:textId="77777777" w:rsidR="0066449D" w:rsidRPr="0066449D" w:rsidRDefault="0066449D" w:rsidP="00782A29">
            <w:pPr>
              <w:spacing w:after="0" w:line="240" w:lineRule="auto"/>
              <w:rPr>
                <w:szCs w:val="24"/>
              </w:rPr>
            </w:pPr>
            <w:r w:rsidRPr="0066449D">
              <w:rPr>
                <w:szCs w:val="24"/>
              </w:rPr>
              <w:t>1</w:t>
            </w:r>
          </w:p>
        </w:tc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4F0F45" w14:textId="77777777" w:rsidR="0066449D" w:rsidRPr="0066449D" w:rsidRDefault="0066449D" w:rsidP="0066449D">
            <w:pPr>
              <w:spacing w:after="0" w:line="240" w:lineRule="auto"/>
              <w:ind w:firstLine="49"/>
              <w:rPr>
                <w:szCs w:val="24"/>
              </w:rPr>
            </w:pPr>
            <w:r w:rsidRPr="0066449D">
              <w:rPr>
                <w:szCs w:val="24"/>
              </w:rPr>
              <w:t>Разработка Устава проекта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099B23" w14:textId="77777777" w:rsidR="0066449D" w:rsidRPr="0066449D" w:rsidRDefault="0066449D" w:rsidP="00782A29">
            <w:pPr>
              <w:spacing w:line="240" w:lineRule="auto"/>
              <w:jc w:val="center"/>
              <w:rPr>
                <w:szCs w:val="24"/>
              </w:rPr>
            </w:pPr>
            <w:r w:rsidRPr="0066449D">
              <w:rPr>
                <w:szCs w:val="24"/>
              </w:rPr>
              <w:t>1 сентября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917C15" w14:textId="77777777" w:rsidR="0066449D" w:rsidRPr="0066449D" w:rsidRDefault="0066449D" w:rsidP="00782A29">
            <w:pPr>
              <w:spacing w:line="240" w:lineRule="auto"/>
              <w:jc w:val="center"/>
              <w:rPr>
                <w:szCs w:val="24"/>
              </w:rPr>
            </w:pPr>
            <w:r w:rsidRPr="0066449D">
              <w:rPr>
                <w:szCs w:val="24"/>
              </w:rPr>
              <w:t>23 сентября</w:t>
            </w:r>
          </w:p>
        </w:tc>
      </w:tr>
      <w:tr w:rsidR="0066449D" w:rsidRPr="0066449D" w14:paraId="1C3A78B5" w14:textId="77777777" w:rsidTr="0066449D">
        <w:trPr>
          <w:gridAfter w:val="1"/>
          <w:wAfter w:w="7" w:type="dxa"/>
        </w:trPr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C20768" w14:textId="77777777" w:rsidR="0066449D" w:rsidRPr="0066449D" w:rsidRDefault="0066449D" w:rsidP="00782A29">
            <w:pPr>
              <w:spacing w:after="0" w:line="240" w:lineRule="auto"/>
              <w:rPr>
                <w:szCs w:val="24"/>
              </w:rPr>
            </w:pPr>
            <w:r w:rsidRPr="0066449D">
              <w:rPr>
                <w:szCs w:val="24"/>
              </w:rPr>
              <w:t>2</w:t>
            </w:r>
          </w:p>
        </w:tc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A308EF" w14:textId="77777777" w:rsidR="0066449D" w:rsidRPr="0066449D" w:rsidRDefault="0066449D" w:rsidP="0066449D">
            <w:pPr>
              <w:spacing w:after="0" w:line="240" w:lineRule="auto"/>
              <w:ind w:firstLine="49"/>
              <w:rPr>
                <w:szCs w:val="24"/>
              </w:rPr>
            </w:pPr>
            <w:r w:rsidRPr="0066449D">
              <w:rPr>
                <w:szCs w:val="24"/>
              </w:rPr>
              <w:t>Разработка ТЗ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9A8A33" w14:textId="77777777" w:rsidR="0066449D" w:rsidRPr="0066449D" w:rsidRDefault="0066449D" w:rsidP="00782A29">
            <w:pPr>
              <w:spacing w:line="240" w:lineRule="auto"/>
              <w:jc w:val="center"/>
              <w:rPr>
                <w:szCs w:val="24"/>
              </w:rPr>
            </w:pPr>
            <w:r w:rsidRPr="0066449D">
              <w:rPr>
                <w:szCs w:val="24"/>
              </w:rPr>
              <w:t>24 сентября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B4840C" w14:textId="77777777" w:rsidR="0066449D" w:rsidRPr="0066449D" w:rsidRDefault="0066449D" w:rsidP="00782A29">
            <w:pPr>
              <w:spacing w:line="240" w:lineRule="auto"/>
              <w:jc w:val="center"/>
              <w:rPr>
                <w:szCs w:val="24"/>
              </w:rPr>
            </w:pPr>
            <w:r w:rsidRPr="0066449D">
              <w:rPr>
                <w:szCs w:val="24"/>
              </w:rPr>
              <w:t>30 сентября</w:t>
            </w:r>
          </w:p>
        </w:tc>
      </w:tr>
      <w:tr w:rsidR="0066449D" w:rsidRPr="0066449D" w14:paraId="5FF5570A" w14:textId="77777777" w:rsidTr="0066449D">
        <w:trPr>
          <w:gridAfter w:val="1"/>
          <w:wAfter w:w="7" w:type="dxa"/>
        </w:trPr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358203" w14:textId="77777777" w:rsidR="0066449D" w:rsidRPr="0066449D" w:rsidRDefault="0066449D" w:rsidP="00782A29">
            <w:pPr>
              <w:spacing w:after="0" w:line="240" w:lineRule="auto"/>
              <w:rPr>
                <w:szCs w:val="24"/>
              </w:rPr>
            </w:pPr>
            <w:r w:rsidRPr="0066449D">
              <w:rPr>
                <w:szCs w:val="24"/>
              </w:rPr>
              <w:t>3</w:t>
            </w:r>
          </w:p>
        </w:tc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C960CA" w14:textId="77777777" w:rsidR="0066449D" w:rsidRPr="0066449D" w:rsidRDefault="0066449D" w:rsidP="0066449D">
            <w:pPr>
              <w:spacing w:after="0" w:line="240" w:lineRule="auto"/>
              <w:ind w:firstLine="49"/>
              <w:rPr>
                <w:szCs w:val="24"/>
              </w:rPr>
            </w:pPr>
            <w:r w:rsidRPr="0066449D">
              <w:rPr>
                <w:szCs w:val="24"/>
              </w:rPr>
              <w:t>Разработка модели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930BF5" w14:textId="77777777" w:rsidR="0066449D" w:rsidRPr="0066449D" w:rsidRDefault="0066449D" w:rsidP="00782A29">
            <w:pPr>
              <w:spacing w:line="240" w:lineRule="auto"/>
              <w:jc w:val="center"/>
              <w:rPr>
                <w:szCs w:val="24"/>
              </w:rPr>
            </w:pPr>
            <w:r w:rsidRPr="0066449D">
              <w:rPr>
                <w:szCs w:val="24"/>
              </w:rPr>
              <w:t>1 октября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3EA964" w14:textId="77777777" w:rsidR="0066449D" w:rsidRPr="0066449D" w:rsidRDefault="0066449D" w:rsidP="00782A29">
            <w:pPr>
              <w:spacing w:line="240" w:lineRule="auto"/>
              <w:jc w:val="center"/>
              <w:rPr>
                <w:szCs w:val="24"/>
              </w:rPr>
            </w:pPr>
            <w:r w:rsidRPr="0066449D">
              <w:rPr>
                <w:szCs w:val="24"/>
              </w:rPr>
              <w:t>8 октября</w:t>
            </w:r>
          </w:p>
        </w:tc>
      </w:tr>
      <w:tr w:rsidR="0066449D" w:rsidRPr="0066449D" w14:paraId="21AA8903" w14:textId="77777777" w:rsidTr="0066449D">
        <w:trPr>
          <w:gridAfter w:val="1"/>
          <w:wAfter w:w="7" w:type="dxa"/>
        </w:trPr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19022F" w14:textId="77777777" w:rsidR="0066449D" w:rsidRPr="0066449D" w:rsidRDefault="0066449D" w:rsidP="00782A29">
            <w:pPr>
              <w:spacing w:after="0" w:line="240" w:lineRule="auto"/>
              <w:rPr>
                <w:szCs w:val="24"/>
              </w:rPr>
            </w:pPr>
            <w:r w:rsidRPr="0066449D">
              <w:rPr>
                <w:szCs w:val="24"/>
              </w:rPr>
              <w:t>4</w:t>
            </w:r>
          </w:p>
        </w:tc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759FF6" w14:textId="77777777" w:rsidR="0066449D" w:rsidRPr="0066449D" w:rsidRDefault="0066449D" w:rsidP="0066449D">
            <w:pPr>
              <w:spacing w:after="0" w:line="240" w:lineRule="auto"/>
              <w:ind w:firstLine="49"/>
              <w:rPr>
                <w:szCs w:val="24"/>
              </w:rPr>
            </w:pPr>
            <w:r w:rsidRPr="0066449D">
              <w:rPr>
                <w:szCs w:val="24"/>
              </w:rPr>
              <w:t>Разработка макета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8686DE" w14:textId="77777777" w:rsidR="0066449D" w:rsidRPr="0066449D" w:rsidRDefault="0066449D" w:rsidP="00782A29">
            <w:pPr>
              <w:spacing w:line="240" w:lineRule="auto"/>
              <w:jc w:val="center"/>
              <w:rPr>
                <w:szCs w:val="24"/>
              </w:rPr>
            </w:pPr>
            <w:r w:rsidRPr="0066449D">
              <w:rPr>
                <w:szCs w:val="24"/>
              </w:rPr>
              <w:t>9 октября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F0DF12" w14:textId="77777777" w:rsidR="0066449D" w:rsidRPr="0066449D" w:rsidRDefault="0066449D" w:rsidP="00782A29">
            <w:pPr>
              <w:spacing w:line="240" w:lineRule="auto"/>
              <w:jc w:val="center"/>
              <w:rPr>
                <w:szCs w:val="24"/>
              </w:rPr>
            </w:pPr>
            <w:r w:rsidRPr="0066449D">
              <w:rPr>
                <w:szCs w:val="24"/>
              </w:rPr>
              <w:t>15 октября</w:t>
            </w:r>
          </w:p>
        </w:tc>
      </w:tr>
      <w:tr w:rsidR="0066449D" w:rsidRPr="0066449D" w14:paraId="548A96A1" w14:textId="77777777" w:rsidTr="0066449D">
        <w:trPr>
          <w:gridAfter w:val="1"/>
          <w:wAfter w:w="7" w:type="dxa"/>
        </w:trPr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56F8E8" w14:textId="77777777" w:rsidR="0066449D" w:rsidRPr="0066449D" w:rsidRDefault="0066449D" w:rsidP="00782A29">
            <w:pPr>
              <w:spacing w:after="0" w:line="240" w:lineRule="auto"/>
              <w:rPr>
                <w:szCs w:val="24"/>
              </w:rPr>
            </w:pPr>
            <w:r w:rsidRPr="0066449D">
              <w:rPr>
                <w:szCs w:val="24"/>
              </w:rPr>
              <w:t>5</w:t>
            </w:r>
          </w:p>
        </w:tc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979453" w14:textId="77777777" w:rsidR="0066449D" w:rsidRPr="0066449D" w:rsidRDefault="0066449D" w:rsidP="0066449D">
            <w:pPr>
              <w:ind w:firstLine="49"/>
              <w:rPr>
                <w:szCs w:val="24"/>
              </w:rPr>
            </w:pPr>
            <w:r w:rsidRPr="0066449D">
              <w:rPr>
                <w:szCs w:val="24"/>
              </w:rPr>
              <w:t>Разработка модели угроз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222F42" w14:textId="77777777" w:rsidR="0066449D" w:rsidRPr="0066449D" w:rsidRDefault="0066449D" w:rsidP="00782A29">
            <w:pPr>
              <w:spacing w:line="240" w:lineRule="auto"/>
              <w:jc w:val="center"/>
              <w:rPr>
                <w:szCs w:val="24"/>
              </w:rPr>
            </w:pPr>
            <w:r w:rsidRPr="0066449D">
              <w:rPr>
                <w:szCs w:val="24"/>
              </w:rPr>
              <w:t>16 октября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7BE19A" w14:textId="77777777" w:rsidR="0066449D" w:rsidRPr="0066449D" w:rsidRDefault="0066449D" w:rsidP="00782A29">
            <w:pPr>
              <w:spacing w:line="240" w:lineRule="auto"/>
              <w:jc w:val="center"/>
              <w:rPr>
                <w:szCs w:val="24"/>
              </w:rPr>
            </w:pPr>
            <w:r w:rsidRPr="0066449D">
              <w:rPr>
                <w:szCs w:val="24"/>
              </w:rPr>
              <w:t>22 октября</w:t>
            </w:r>
          </w:p>
        </w:tc>
      </w:tr>
      <w:tr w:rsidR="0066449D" w:rsidRPr="0066449D" w14:paraId="01515F42" w14:textId="77777777" w:rsidTr="0066449D">
        <w:trPr>
          <w:gridAfter w:val="1"/>
          <w:wAfter w:w="7" w:type="dxa"/>
        </w:trPr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C1757A" w14:textId="77777777" w:rsidR="0066449D" w:rsidRPr="0066449D" w:rsidRDefault="0066449D" w:rsidP="00782A29">
            <w:pPr>
              <w:spacing w:after="0" w:line="240" w:lineRule="auto"/>
              <w:rPr>
                <w:szCs w:val="24"/>
              </w:rPr>
            </w:pPr>
            <w:r w:rsidRPr="0066449D">
              <w:rPr>
                <w:szCs w:val="24"/>
              </w:rPr>
              <w:t>6</w:t>
            </w:r>
          </w:p>
        </w:tc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C4C51B" w14:textId="77777777" w:rsidR="0066449D" w:rsidRPr="0066449D" w:rsidRDefault="0066449D" w:rsidP="0066449D">
            <w:pPr>
              <w:ind w:firstLine="49"/>
              <w:rPr>
                <w:szCs w:val="24"/>
              </w:rPr>
            </w:pPr>
            <w:r w:rsidRPr="0066449D">
              <w:rPr>
                <w:szCs w:val="24"/>
              </w:rPr>
              <w:t>Разработка ПЗ к ТП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CA52FC" w14:textId="77777777" w:rsidR="0066449D" w:rsidRPr="0066449D" w:rsidRDefault="0066449D" w:rsidP="00782A29">
            <w:pPr>
              <w:spacing w:line="240" w:lineRule="auto"/>
              <w:jc w:val="center"/>
              <w:rPr>
                <w:szCs w:val="24"/>
              </w:rPr>
            </w:pPr>
            <w:r w:rsidRPr="0066449D">
              <w:rPr>
                <w:szCs w:val="24"/>
              </w:rPr>
              <w:t>23 октября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DE4D8A" w14:textId="77777777" w:rsidR="0066449D" w:rsidRPr="0066449D" w:rsidRDefault="0066449D" w:rsidP="00782A29">
            <w:pPr>
              <w:spacing w:line="240" w:lineRule="auto"/>
              <w:jc w:val="center"/>
              <w:rPr>
                <w:szCs w:val="24"/>
              </w:rPr>
            </w:pPr>
            <w:r w:rsidRPr="0066449D">
              <w:rPr>
                <w:szCs w:val="24"/>
              </w:rPr>
              <w:t>5 ноября</w:t>
            </w:r>
          </w:p>
        </w:tc>
      </w:tr>
      <w:tr w:rsidR="0066449D" w:rsidRPr="0066449D" w14:paraId="2E3AA9E9" w14:textId="77777777" w:rsidTr="0066449D">
        <w:trPr>
          <w:gridAfter w:val="1"/>
          <w:wAfter w:w="7" w:type="dxa"/>
        </w:trPr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C01C54" w14:textId="77777777" w:rsidR="0066449D" w:rsidRPr="0066449D" w:rsidRDefault="0066449D" w:rsidP="00782A29">
            <w:pPr>
              <w:spacing w:after="0" w:line="240" w:lineRule="auto"/>
              <w:rPr>
                <w:szCs w:val="24"/>
              </w:rPr>
            </w:pPr>
            <w:r w:rsidRPr="0066449D">
              <w:rPr>
                <w:szCs w:val="24"/>
              </w:rPr>
              <w:t>7</w:t>
            </w:r>
          </w:p>
        </w:tc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0B8295" w14:textId="77777777" w:rsidR="0066449D" w:rsidRPr="0066449D" w:rsidRDefault="0066449D" w:rsidP="0066449D">
            <w:pPr>
              <w:ind w:firstLine="49"/>
              <w:rPr>
                <w:szCs w:val="24"/>
              </w:rPr>
            </w:pPr>
            <w:r w:rsidRPr="0066449D">
              <w:rPr>
                <w:szCs w:val="24"/>
              </w:rPr>
              <w:t>Разработка прототипа системы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9D58B9" w14:textId="77777777" w:rsidR="0066449D" w:rsidRPr="0066449D" w:rsidRDefault="0066449D" w:rsidP="00782A29">
            <w:pPr>
              <w:spacing w:line="240" w:lineRule="auto"/>
              <w:jc w:val="center"/>
              <w:rPr>
                <w:szCs w:val="24"/>
              </w:rPr>
            </w:pPr>
            <w:r w:rsidRPr="0066449D">
              <w:rPr>
                <w:szCs w:val="24"/>
              </w:rPr>
              <w:t>6 ноября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61710C" w14:textId="77777777" w:rsidR="0066449D" w:rsidRPr="0066449D" w:rsidRDefault="0066449D" w:rsidP="00782A29">
            <w:pPr>
              <w:spacing w:line="240" w:lineRule="auto"/>
              <w:jc w:val="center"/>
              <w:rPr>
                <w:szCs w:val="24"/>
              </w:rPr>
            </w:pPr>
            <w:r w:rsidRPr="0066449D">
              <w:rPr>
                <w:szCs w:val="24"/>
              </w:rPr>
              <w:t>19 ноября</w:t>
            </w:r>
          </w:p>
        </w:tc>
      </w:tr>
      <w:tr w:rsidR="0066449D" w:rsidRPr="0066449D" w14:paraId="736EE6D1" w14:textId="77777777" w:rsidTr="0066449D">
        <w:trPr>
          <w:gridAfter w:val="1"/>
          <w:wAfter w:w="7" w:type="dxa"/>
        </w:trPr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950D3D" w14:textId="77777777" w:rsidR="0066449D" w:rsidRPr="0066449D" w:rsidRDefault="0066449D" w:rsidP="00782A29">
            <w:pPr>
              <w:spacing w:after="0" w:line="240" w:lineRule="auto"/>
              <w:rPr>
                <w:szCs w:val="24"/>
              </w:rPr>
            </w:pPr>
            <w:r w:rsidRPr="0066449D">
              <w:rPr>
                <w:szCs w:val="24"/>
              </w:rPr>
              <w:t>8</w:t>
            </w:r>
          </w:p>
        </w:tc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299C7A" w14:textId="77777777" w:rsidR="0066449D" w:rsidRPr="0066449D" w:rsidRDefault="0066449D" w:rsidP="0066449D">
            <w:pPr>
              <w:ind w:firstLine="49"/>
              <w:rPr>
                <w:szCs w:val="24"/>
              </w:rPr>
            </w:pPr>
            <w:r w:rsidRPr="0066449D">
              <w:rPr>
                <w:szCs w:val="24"/>
              </w:rPr>
              <w:t>Развёртывание и демонстрация прототипа на тестовом стенде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64BA75" w14:textId="77777777" w:rsidR="0066449D" w:rsidRPr="0066449D" w:rsidRDefault="0066449D" w:rsidP="00782A29">
            <w:pPr>
              <w:spacing w:line="240" w:lineRule="auto"/>
              <w:jc w:val="center"/>
              <w:rPr>
                <w:szCs w:val="24"/>
              </w:rPr>
            </w:pPr>
            <w:r w:rsidRPr="0066449D">
              <w:rPr>
                <w:szCs w:val="24"/>
              </w:rPr>
              <w:t>20 ноября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51CE95" w14:textId="77777777" w:rsidR="0066449D" w:rsidRPr="0066449D" w:rsidRDefault="0066449D" w:rsidP="00782A29">
            <w:pPr>
              <w:spacing w:line="240" w:lineRule="auto"/>
              <w:jc w:val="center"/>
              <w:rPr>
                <w:szCs w:val="24"/>
              </w:rPr>
            </w:pPr>
            <w:r w:rsidRPr="0066449D">
              <w:rPr>
                <w:szCs w:val="24"/>
              </w:rPr>
              <w:t>30 декабря</w:t>
            </w:r>
          </w:p>
        </w:tc>
      </w:tr>
    </w:tbl>
    <w:p w14:paraId="0099E514" w14:textId="77777777" w:rsidR="0066449D" w:rsidRDefault="0066449D" w:rsidP="00BF4C89">
      <w:pPr>
        <w:pStyle w:val="afc"/>
      </w:pPr>
    </w:p>
    <w:p w14:paraId="2AF5DB33" w14:textId="77777777" w:rsidR="001D769D" w:rsidRPr="00F312FB" w:rsidRDefault="00EA6C75" w:rsidP="00A522FC">
      <w:pPr>
        <w:pStyle w:val="1"/>
      </w:pPr>
      <w:bookmarkStart w:id="119" w:name="_Toc117588669"/>
      <w:bookmarkStart w:id="120" w:name="_Toc118461652"/>
      <w:bookmarkStart w:id="121" w:name="_Toc314835550"/>
      <w:bookmarkStart w:id="122" w:name="_Toc243045342"/>
      <w:r w:rsidRPr="00F312FB">
        <w:lastRenderedPageBreak/>
        <w:t>Порядок контроля и приемки системы</w:t>
      </w:r>
      <w:bookmarkEnd w:id="119"/>
      <w:bookmarkEnd w:id="120"/>
      <w:bookmarkEnd w:id="121"/>
      <w:bookmarkEnd w:id="122"/>
    </w:p>
    <w:p w14:paraId="34E71071" w14:textId="77777777" w:rsidR="009374AB" w:rsidRDefault="009374AB" w:rsidP="009374AB">
      <w:pPr>
        <w:pStyle w:val="afc"/>
      </w:pPr>
      <w:r>
        <w:t>В ходе работы над Системой проводятся предварительные и приёмочные испытания.</w:t>
      </w:r>
    </w:p>
    <w:p w14:paraId="1F6E8706" w14:textId="77777777" w:rsidR="009374AB" w:rsidRDefault="009374AB" w:rsidP="009374AB">
      <w:pPr>
        <w:pStyle w:val="afc"/>
      </w:pPr>
      <w:r>
        <w:t>Приемочная комиссия: Представители Заказчика и Разработчика.</w:t>
      </w:r>
    </w:p>
    <w:p w14:paraId="6E3EA357" w14:textId="77777777" w:rsidR="00EA6C75" w:rsidRPr="008E63E4" w:rsidRDefault="009374AB" w:rsidP="009374AB">
      <w:r>
        <w:t>Документы: Протокол испытаний, Акт приемки.</w:t>
      </w:r>
    </w:p>
    <w:p w14:paraId="740D44F7" w14:textId="77777777" w:rsidR="00EA6C75" w:rsidRPr="008E63E4" w:rsidRDefault="00EA6C75" w:rsidP="00BF4C89">
      <w:pPr>
        <w:pStyle w:val="afc"/>
      </w:pPr>
      <w:r w:rsidRPr="008E63E4">
        <w:t xml:space="preserve">По результатам приемки подписывается акт приемочной комиссии. </w:t>
      </w:r>
    </w:p>
    <w:p w14:paraId="3C1B9FCE" w14:textId="77777777" w:rsidR="00EA6C75" w:rsidRPr="008E63E4" w:rsidRDefault="00EA6C75" w:rsidP="00BF4C89">
      <w:pPr>
        <w:pStyle w:val="afc"/>
      </w:pPr>
      <w:r w:rsidRPr="008E63E4">
        <w:t>Статус приемочной комиссии определяется Заказчиком до проведения испытаний.</w:t>
      </w:r>
    </w:p>
    <w:p w14:paraId="0ACE8738" w14:textId="77777777" w:rsidR="00EA6C75" w:rsidRPr="008E63E4" w:rsidRDefault="00EA6C75" w:rsidP="00A522FC">
      <w:pPr>
        <w:pStyle w:val="1"/>
      </w:pPr>
      <w:bookmarkStart w:id="123" w:name="_Toc118461653"/>
      <w:bookmarkStart w:id="124" w:name="_Toc314835551"/>
      <w:bookmarkStart w:id="125" w:name="_Toc243045343"/>
      <w:r w:rsidRPr="008E63E4">
        <w:lastRenderedPageBreak/>
        <w:t>Требования к составу и содержанию работ по подготовке объекта автоматизации к вводу системы в действие</w:t>
      </w:r>
      <w:bookmarkEnd w:id="123"/>
      <w:bookmarkEnd w:id="124"/>
      <w:bookmarkEnd w:id="125"/>
    </w:p>
    <w:p w14:paraId="3026199B" w14:textId="3C876CE7" w:rsidR="00EA6C75" w:rsidRPr="008E63E4" w:rsidRDefault="00F93334" w:rsidP="00F243A1">
      <w:pPr>
        <w:spacing w:after="0"/>
      </w:pPr>
      <w:r>
        <w:t xml:space="preserve">Работа Системы подтверждается на стенде в ходе проведения приёмочных испытаний. Ввод Системы в действие </w:t>
      </w:r>
      <w:r w:rsidR="00F243A1" w:rsidRPr="00F243A1">
        <w:t xml:space="preserve">(промышленная эксплуатация) </w:t>
      </w:r>
      <w:r>
        <w:t>не предусмотрен проектом.</w:t>
      </w:r>
    </w:p>
    <w:p w14:paraId="40B113DE" w14:textId="77777777" w:rsidR="00EA6C75" w:rsidRPr="008E63E4" w:rsidRDefault="00EA6C75" w:rsidP="00A522FC">
      <w:pPr>
        <w:pStyle w:val="1"/>
      </w:pPr>
      <w:bookmarkStart w:id="126" w:name="_Toc118461654"/>
      <w:bookmarkStart w:id="127" w:name="_Toc314835552"/>
      <w:bookmarkStart w:id="128" w:name="_Toc243045344"/>
      <w:r w:rsidRPr="000A259F">
        <w:lastRenderedPageBreak/>
        <w:t>Требования к документированию</w:t>
      </w:r>
      <w:bookmarkEnd w:id="126"/>
      <w:bookmarkEnd w:id="127"/>
      <w:bookmarkEnd w:id="128"/>
    </w:p>
    <w:p w14:paraId="64540D34" w14:textId="77777777" w:rsidR="00F93334" w:rsidRDefault="00F93334" w:rsidP="00BF4C89">
      <w:pPr>
        <w:pStyle w:val="afc"/>
      </w:pPr>
      <w:r>
        <w:t>При работе над Системой разрабатываются следующие документы:</w:t>
      </w:r>
    </w:p>
    <w:p w14:paraId="40E39972" w14:textId="77777777" w:rsidR="00F243A1" w:rsidRDefault="00F93334" w:rsidP="00F243A1">
      <w:pPr>
        <w:pStyle w:val="afc"/>
        <w:numPr>
          <w:ilvl w:val="0"/>
          <w:numId w:val="31"/>
        </w:numPr>
      </w:pPr>
      <w:r>
        <w:t>Устав проекта;</w:t>
      </w:r>
    </w:p>
    <w:p w14:paraId="6B945702" w14:textId="77777777" w:rsidR="00F243A1" w:rsidRDefault="00F93334" w:rsidP="00F243A1">
      <w:pPr>
        <w:pStyle w:val="afc"/>
        <w:numPr>
          <w:ilvl w:val="0"/>
          <w:numId w:val="31"/>
        </w:numPr>
      </w:pPr>
      <w:r w:rsidRPr="00F93334">
        <w:t>ГОСТ Р ИСО 21500-2014</w:t>
      </w:r>
      <w:r>
        <w:t>;</w:t>
      </w:r>
    </w:p>
    <w:p w14:paraId="0B99FE79" w14:textId="77777777" w:rsidR="00F243A1" w:rsidRDefault="00F93334" w:rsidP="00F243A1">
      <w:pPr>
        <w:pStyle w:val="afc"/>
        <w:numPr>
          <w:ilvl w:val="0"/>
          <w:numId w:val="31"/>
        </w:numPr>
      </w:pPr>
      <w:r>
        <w:t>Техническое задание</w:t>
      </w:r>
      <w:r w:rsidR="00F243A1">
        <w:t xml:space="preserve"> (</w:t>
      </w:r>
      <w:r w:rsidRPr="00F93334">
        <w:t xml:space="preserve">ГОСТ 34.602-2020, </w:t>
      </w:r>
      <w:r w:rsidRPr="00F243A1">
        <w:rPr>
          <w:bCs/>
        </w:rPr>
        <w:t>ГОСТ 19.201-78</w:t>
      </w:r>
      <w:r w:rsidR="00F243A1" w:rsidRPr="00F243A1">
        <w:rPr>
          <w:bCs/>
        </w:rPr>
        <w:t>)</w:t>
      </w:r>
      <w:r w:rsidRPr="00F243A1">
        <w:rPr>
          <w:bCs/>
        </w:rPr>
        <w:t>;</w:t>
      </w:r>
    </w:p>
    <w:p w14:paraId="25D643EE" w14:textId="79B76491" w:rsidR="00F93334" w:rsidRDefault="00F93334" w:rsidP="00F243A1">
      <w:pPr>
        <w:pStyle w:val="afc"/>
        <w:numPr>
          <w:ilvl w:val="0"/>
          <w:numId w:val="31"/>
        </w:numPr>
      </w:pPr>
      <w:r>
        <w:t>Программа и методика испытаний</w:t>
      </w:r>
      <w:r w:rsidRPr="00F93334">
        <w:t xml:space="preserve"> </w:t>
      </w:r>
      <w:r w:rsidR="00F243A1">
        <w:t>(</w:t>
      </w:r>
      <w:r w:rsidRPr="00F93334">
        <w:t>ГОСТ 19.301-79</w:t>
      </w:r>
      <w:r w:rsidR="00F243A1">
        <w:t>).</w:t>
      </w:r>
    </w:p>
    <w:p w14:paraId="27F8BBC2" w14:textId="77777777" w:rsidR="009A1E5F" w:rsidRPr="00F312FB" w:rsidRDefault="00EA6C75" w:rsidP="00A522FC">
      <w:pPr>
        <w:pStyle w:val="1"/>
      </w:pPr>
      <w:bookmarkStart w:id="129" w:name="_Toc118461655"/>
      <w:bookmarkStart w:id="130" w:name="_Toc314835553"/>
      <w:bookmarkStart w:id="131" w:name="_Toc243045345"/>
      <w:bookmarkEnd w:id="34"/>
      <w:bookmarkEnd w:id="35"/>
      <w:r w:rsidRPr="00F312FB">
        <w:lastRenderedPageBreak/>
        <w:t>Источники разработки</w:t>
      </w:r>
      <w:bookmarkEnd w:id="129"/>
      <w:bookmarkEnd w:id="130"/>
      <w:bookmarkEnd w:id="131"/>
    </w:p>
    <w:p w14:paraId="2B649874" w14:textId="14DCD594" w:rsidR="00F243A1" w:rsidRDefault="00F93334" w:rsidP="00F243A1">
      <w:pPr>
        <w:pStyle w:val="a8"/>
        <w:numPr>
          <w:ilvl w:val="0"/>
          <w:numId w:val="30"/>
        </w:numPr>
        <w:spacing w:after="0"/>
      </w:pPr>
      <w:r>
        <w:t>ГОСТ 34.602-2020</w:t>
      </w:r>
    </w:p>
    <w:p w14:paraId="0A7BBC5B" w14:textId="693992CB" w:rsidR="00F243A1" w:rsidRDefault="00F93334" w:rsidP="00F243A1">
      <w:pPr>
        <w:pStyle w:val="a8"/>
        <w:numPr>
          <w:ilvl w:val="0"/>
          <w:numId w:val="30"/>
        </w:numPr>
        <w:spacing w:after="0"/>
      </w:pPr>
      <w:r>
        <w:t>Устав проекта</w:t>
      </w:r>
    </w:p>
    <w:p w14:paraId="7954C6BC" w14:textId="161C74B5" w:rsidR="00EA6C75" w:rsidRDefault="00F93334" w:rsidP="00F243A1">
      <w:pPr>
        <w:pStyle w:val="a8"/>
        <w:numPr>
          <w:ilvl w:val="0"/>
          <w:numId w:val="30"/>
        </w:numPr>
        <w:spacing w:after="0"/>
      </w:pPr>
      <w:r>
        <w:t>UML-модели (Диаграмма классов)</w:t>
      </w:r>
    </w:p>
    <w:p w14:paraId="44592537" w14:textId="77777777" w:rsidR="00F93334" w:rsidRPr="008E63E4" w:rsidRDefault="00F93334" w:rsidP="00F93334">
      <w:pPr>
        <w:spacing w:after="0"/>
      </w:pPr>
    </w:p>
    <w:p w14:paraId="2AF57FD4" w14:textId="77777777" w:rsidR="00F30381" w:rsidRPr="008E63E4" w:rsidRDefault="00F30381" w:rsidP="00A522FC">
      <w:pPr>
        <w:pStyle w:val="1"/>
        <w:numPr>
          <w:ilvl w:val="0"/>
          <w:numId w:val="0"/>
        </w:numPr>
      </w:pPr>
      <w:bookmarkStart w:id="132" w:name="_Toc243045346"/>
      <w:r w:rsidRPr="008E63E4">
        <w:lastRenderedPageBreak/>
        <w:t>Список использованных источников</w:t>
      </w:r>
      <w:bookmarkEnd w:id="132"/>
    </w:p>
    <w:p w14:paraId="2735C17B" w14:textId="77777777" w:rsidR="00F83E28" w:rsidRPr="008E63E4" w:rsidRDefault="00655A37" w:rsidP="00A117DB">
      <w:pPr>
        <w:numPr>
          <w:ilvl w:val="0"/>
          <w:numId w:val="5"/>
        </w:numPr>
        <w:spacing w:before="100" w:beforeAutospacing="1" w:line="240" w:lineRule="auto"/>
        <w:ind w:left="426"/>
        <w:rPr>
          <w:szCs w:val="20"/>
        </w:rPr>
      </w:pPr>
      <w:r w:rsidRPr="008E63E4">
        <w:t>ГОСТ 34.602-</w:t>
      </w:r>
      <w:r w:rsidR="0005552A" w:rsidRPr="0005552A">
        <w:t>2020</w:t>
      </w:r>
      <w:r w:rsidRPr="008E63E4">
        <w:t xml:space="preserve"> ТЕХНИЧЕСКОЕ ЗАДАНИЕ НА СОЗДАНИЕ АВТОМАТИЗИРОВАННОЙ СИСТЕМЫ.</w:t>
      </w:r>
    </w:p>
    <w:p w14:paraId="544C60E0" w14:textId="77777777" w:rsidR="001F6EAC" w:rsidRPr="008E63E4" w:rsidRDefault="001F6EAC" w:rsidP="001F6EAC">
      <w:pPr>
        <w:spacing w:before="100" w:beforeAutospacing="1" w:line="240" w:lineRule="auto"/>
        <w:ind w:left="709" w:firstLine="0"/>
        <w:jc w:val="left"/>
        <w:rPr>
          <w:szCs w:val="20"/>
        </w:rPr>
      </w:pPr>
    </w:p>
    <w:p w14:paraId="112D5F5F" w14:textId="77777777" w:rsidR="00BF2F48" w:rsidRPr="008E63E4" w:rsidRDefault="00BF2F48" w:rsidP="00A522FC">
      <w:pPr>
        <w:pStyle w:val="a1"/>
      </w:pPr>
      <w:bookmarkStart w:id="133" w:name="_Toc243045347"/>
      <w:bookmarkEnd w:id="133"/>
    </w:p>
    <w:p w14:paraId="14B08BDE" w14:textId="77777777" w:rsidR="00A4752F" w:rsidRPr="008E63E4" w:rsidRDefault="00F02EAA" w:rsidP="00A522FC">
      <w:pPr>
        <w:pStyle w:val="a1"/>
        <w:numPr>
          <w:ilvl w:val="0"/>
          <w:numId w:val="0"/>
        </w:numPr>
      </w:pPr>
      <w:bookmarkStart w:id="134" w:name="_Toc243045348"/>
      <w:r w:rsidRPr="008E63E4">
        <w:lastRenderedPageBreak/>
        <w:t>Список изменений</w:t>
      </w:r>
      <w:bookmarkEnd w:id="134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82"/>
        <w:gridCol w:w="1680"/>
        <w:gridCol w:w="3858"/>
        <w:gridCol w:w="2325"/>
      </w:tblGrid>
      <w:tr w:rsidR="00F02EAA" w:rsidRPr="008E63E4" w14:paraId="62BCFA2A" w14:textId="77777777" w:rsidTr="00F243A1">
        <w:tc>
          <w:tcPr>
            <w:tcW w:w="1482" w:type="dxa"/>
          </w:tcPr>
          <w:p w14:paraId="53F27AA5" w14:textId="77777777" w:rsidR="00F02EAA" w:rsidRPr="008E63E4" w:rsidRDefault="00F02EAA" w:rsidP="00F02EAA">
            <w:pPr>
              <w:spacing w:line="240" w:lineRule="auto"/>
              <w:ind w:firstLine="0"/>
              <w:jc w:val="center"/>
              <w:rPr>
                <w:b/>
              </w:rPr>
            </w:pPr>
            <w:r w:rsidRPr="008E63E4">
              <w:rPr>
                <w:b/>
              </w:rPr>
              <w:t>Дата</w:t>
            </w:r>
          </w:p>
        </w:tc>
        <w:tc>
          <w:tcPr>
            <w:tcW w:w="1680" w:type="dxa"/>
          </w:tcPr>
          <w:p w14:paraId="1857F239" w14:textId="77777777" w:rsidR="00F02EAA" w:rsidRPr="008E63E4" w:rsidRDefault="00F02EAA" w:rsidP="00F02EAA">
            <w:pPr>
              <w:spacing w:line="240" w:lineRule="auto"/>
              <w:ind w:firstLine="0"/>
              <w:jc w:val="center"/>
              <w:rPr>
                <w:b/>
              </w:rPr>
            </w:pPr>
            <w:r w:rsidRPr="008E63E4">
              <w:rPr>
                <w:b/>
              </w:rPr>
              <w:t>Версия</w:t>
            </w:r>
          </w:p>
        </w:tc>
        <w:tc>
          <w:tcPr>
            <w:tcW w:w="3858" w:type="dxa"/>
          </w:tcPr>
          <w:p w14:paraId="00F425DD" w14:textId="77777777" w:rsidR="00F02EAA" w:rsidRPr="008E63E4" w:rsidRDefault="00F02EAA" w:rsidP="00F02EAA">
            <w:pPr>
              <w:spacing w:line="240" w:lineRule="auto"/>
              <w:ind w:firstLine="0"/>
              <w:jc w:val="center"/>
              <w:rPr>
                <w:b/>
              </w:rPr>
            </w:pPr>
            <w:r w:rsidRPr="008E63E4">
              <w:rPr>
                <w:b/>
              </w:rPr>
              <w:t>Описание изменений</w:t>
            </w:r>
          </w:p>
        </w:tc>
        <w:tc>
          <w:tcPr>
            <w:tcW w:w="2325" w:type="dxa"/>
          </w:tcPr>
          <w:p w14:paraId="315D48C2" w14:textId="77777777" w:rsidR="00F02EAA" w:rsidRPr="008E63E4" w:rsidRDefault="00F02EAA" w:rsidP="00F02EAA">
            <w:pPr>
              <w:spacing w:line="240" w:lineRule="auto"/>
              <w:ind w:firstLine="0"/>
              <w:jc w:val="center"/>
              <w:rPr>
                <w:b/>
              </w:rPr>
            </w:pPr>
            <w:r w:rsidRPr="008E63E4">
              <w:rPr>
                <w:b/>
              </w:rPr>
              <w:t>Автор</w:t>
            </w:r>
          </w:p>
        </w:tc>
      </w:tr>
      <w:tr w:rsidR="00F02EAA" w:rsidRPr="008E63E4" w14:paraId="090F54E4" w14:textId="77777777" w:rsidTr="00F243A1">
        <w:tc>
          <w:tcPr>
            <w:tcW w:w="1482" w:type="dxa"/>
          </w:tcPr>
          <w:p w14:paraId="06D611BD" w14:textId="67EB758B" w:rsidR="00F02EAA" w:rsidRPr="008E63E4" w:rsidRDefault="00F243A1" w:rsidP="00F02EAA">
            <w:pPr>
              <w:spacing w:line="240" w:lineRule="auto"/>
              <w:ind w:firstLine="0"/>
            </w:pPr>
            <w:r w:rsidRPr="00F243A1">
              <w:t>23.09.2026</w:t>
            </w:r>
          </w:p>
        </w:tc>
        <w:tc>
          <w:tcPr>
            <w:tcW w:w="1680" w:type="dxa"/>
          </w:tcPr>
          <w:p w14:paraId="5D732DD1" w14:textId="57554A00" w:rsidR="00F02EAA" w:rsidRPr="008E63E4" w:rsidRDefault="00F243A1" w:rsidP="00F02EAA">
            <w:pPr>
              <w:spacing w:line="240" w:lineRule="auto"/>
              <w:ind w:firstLine="0"/>
            </w:pPr>
            <w:r>
              <w:t>1.0</w:t>
            </w:r>
          </w:p>
        </w:tc>
        <w:tc>
          <w:tcPr>
            <w:tcW w:w="3858" w:type="dxa"/>
          </w:tcPr>
          <w:p w14:paraId="26B18092" w14:textId="0CD16C07" w:rsidR="00F02EAA" w:rsidRPr="008E63E4" w:rsidRDefault="00F243A1" w:rsidP="00F02EAA">
            <w:pPr>
              <w:spacing w:line="240" w:lineRule="auto"/>
              <w:ind w:firstLine="0"/>
            </w:pPr>
            <w:r w:rsidRPr="00F243A1">
              <w:t>Создание драфта Устава проекта</w:t>
            </w:r>
          </w:p>
        </w:tc>
        <w:tc>
          <w:tcPr>
            <w:tcW w:w="2325" w:type="dxa"/>
          </w:tcPr>
          <w:p w14:paraId="029E2C1F" w14:textId="35EE6AE2" w:rsidR="00F02EAA" w:rsidRPr="008E63E4" w:rsidRDefault="00F243A1" w:rsidP="00F02EAA">
            <w:pPr>
              <w:spacing w:line="240" w:lineRule="auto"/>
              <w:ind w:firstLine="0"/>
            </w:pPr>
            <w:r w:rsidRPr="00F243A1">
              <w:t>Наумкин С.В.</w:t>
            </w:r>
          </w:p>
        </w:tc>
      </w:tr>
      <w:tr w:rsidR="007E3B2E" w:rsidRPr="008E63E4" w14:paraId="5AEE2B49" w14:textId="77777777" w:rsidTr="00F243A1">
        <w:tc>
          <w:tcPr>
            <w:tcW w:w="1482" w:type="dxa"/>
          </w:tcPr>
          <w:p w14:paraId="2C386814" w14:textId="50D34CB3" w:rsidR="007E3B2E" w:rsidRPr="008E63E4" w:rsidRDefault="00F243A1" w:rsidP="000A28C0">
            <w:pPr>
              <w:spacing w:line="240" w:lineRule="auto"/>
              <w:ind w:firstLine="0"/>
            </w:pPr>
            <w:r w:rsidRPr="00F243A1">
              <w:t>23.09.202</w:t>
            </w:r>
            <w:r>
              <w:t>6</w:t>
            </w:r>
          </w:p>
        </w:tc>
        <w:tc>
          <w:tcPr>
            <w:tcW w:w="1680" w:type="dxa"/>
          </w:tcPr>
          <w:p w14:paraId="0AFD890C" w14:textId="6ADC411A" w:rsidR="007E3B2E" w:rsidRPr="008E63E4" w:rsidRDefault="00F243A1" w:rsidP="000A28C0">
            <w:pPr>
              <w:spacing w:line="240" w:lineRule="auto"/>
              <w:ind w:firstLine="0"/>
            </w:pPr>
            <w:r>
              <w:t>1.1</w:t>
            </w:r>
          </w:p>
        </w:tc>
        <w:tc>
          <w:tcPr>
            <w:tcW w:w="3858" w:type="dxa"/>
          </w:tcPr>
          <w:p w14:paraId="3B7F4805" w14:textId="54B81BC7" w:rsidR="007E3B2E" w:rsidRPr="008E63E4" w:rsidRDefault="00F243A1" w:rsidP="000A28C0">
            <w:pPr>
              <w:spacing w:line="240" w:lineRule="auto"/>
              <w:ind w:firstLine="0"/>
            </w:pPr>
            <w:r w:rsidRPr="00F243A1">
              <w:t>Коррекция графика проекта и цели</w:t>
            </w:r>
          </w:p>
        </w:tc>
        <w:tc>
          <w:tcPr>
            <w:tcW w:w="2325" w:type="dxa"/>
          </w:tcPr>
          <w:p w14:paraId="1CFAC1EC" w14:textId="53137610" w:rsidR="007E3B2E" w:rsidRPr="008E63E4" w:rsidRDefault="00F243A1" w:rsidP="000A28C0">
            <w:pPr>
              <w:spacing w:line="240" w:lineRule="auto"/>
              <w:ind w:firstLine="0"/>
            </w:pPr>
            <w:r w:rsidRPr="00F243A1">
              <w:t>Рабочая группа</w:t>
            </w:r>
          </w:p>
        </w:tc>
      </w:tr>
      <w:tr w:rsidR="00F243A1" w:rsidRPr="008E63E4" w14:paraId="445F75F7" w14:textId="77777777" w:rsidTr="00F243A1">
        <w:tc>
          <w:tcPr>
            <w:tcW w:w="1482" w:type="dxa"/>
          </w:tcPr>
          <w:p w14:paraId="4E267F24" w14:textId="515B6C3D" w:rsidR="00F243A1" w:rsidRPr="00F243A1" w:rsidRDefault="00F243A1" w:rsidP="000A28C0">
            <w:pPr>
              <w:spacing w:line="240" w:lineRule="auto"/>
              <w:ind w:firstLine="0"/>
            </w:pPr>
            <w:r>
              <w:t>16.10.2026</w:t>
            </w:r>
          </w:p>
        </w:tc>
        <w:tc>
          <w:tcPr>
            <w:tcW w:w="1680" w:type="dxa"/>
          </w:tcPr>
          <w:p w14:paraId="35E876E6" w14:textId="5185A720" w:rsidR="00F243A1" w:rsidRDefault="00F243A1" w:rsidP="000A28C0">
            <w:pPr>
              <w:spacing w:line="240" w:lineRule="auto"/>
              <w:ind w:firstLine="0"/>
            </w:pPr>
            <w:r>
              <w:t>1.1</w:t>
            </w:r>
          </w:p>
        </w:tc>
        <w:tc>
          <w:tcPr>
            <w:tcW w:w="3858" w:type="dxa"/>
          </w:tcPr>
          <w:p w14:paraId="322621D5" w14:textId="25F74FBF" w:rsidR="00F243A1" w:rsidRPr="00F243A1" w:rsidRDefault="00F243A1" w:rsidP="000A28C0">
            <w:pPr>
              <w:spacing w:line="240" w:lineRule="auto"/>
              <w:ind w:firstLine="0"/>
            </w:pPr>
            <w:r w:rsidRPr="00F243A1">
              <w:t>Дополнение ТЗ в соответствии с Уставом (подпроцессы, роли)</w:t>
            </w:r>
          </w:p>
        </w:tc>
        <w:tc>
          <w:tcPr>
            <w:tcW w:w="2325" w:type="dxa"/>
          </w:tcPr>
          <w:p w14:paraId="7BECBEC5" w14:textId="50EE8457" w:rsidR="00F243A1" w:rsidRPr="00F243A1" w:rsidRDefault="00F243A1" w:rsidP="000A28C0">
            <w:pPr>
              <w:spacing w:line="240" w:lineRule="auto"/>
              <w:ind w:firstLine="0"/>
            </w:pPr>
            <w:r w:rsidRPr="00F243A1">
              <w:t>Рабочая группа</w:t>
            </w:r>
          </w:p>
        </w:tc>
      </w:tr>
    </w:tbl>
    <w:p w14:paraId="7DFF8454" w14:textId="77777777" w:rsidR="00F02EAA" w:rsidRPr="008E63E4" w:rsidRDefault="00F02EAA" w:rsidP="00A4752F"/>
    <w:sectPr w:rsidR="00F02EAA" w:rsidRPr="008E63E4" w:rsidSect="00E35518">
      <w:headerReference w:type="default" r:id="rId9"/>
      <w:footerReference w:type="default" r:id="rId10"/>
      <w:pgSz w:w="11906" w:h="16838" w:code="9"/>
      <w:pgMar w:top="1134" w:right="850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287D513" w14:textId="77777777" w:rsidR="006C1633" w:rsidRDefault="006C1633" w:rsidP="006A7113">
      <w:pPr>
        <w:spacing w:after="0" w:line="240" w:lineRule="auto"/>
      </w:pPr>
      <w:r>
        <w:separator/>
      </w:r>
    </w:p>
  </w:endnote>
  <w:endnote w:type="continuationSeparator" w:id="0">
    <w:p w14:paraId="6CC15E4E" w14:textId="77777777" w:rsidR="006C1633" w:rsidRDefault="006C1633" w:rsidP="006A71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">
    <w:altName w:val="Times New Roman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F6CB61" w14:textId="77777777" w:rsidR="00FB6E47" w:rsidRDefault="00FB6E47" w:rsidP="00A03F1B">
    <w:pPr>
      <w:pStyle w:val="af1"/>
      <w:framePr w:wrap="around" w:vAnchor="text" w:hAnchor="margin" w:xAlign="right" w:y="1"/>
      <w:rPr>
        <w:rStyle w:val="afd"/>
      </w:rPr>
    </w:pPr>
    <w:r>
      <w:rPr>
        <w:rStyle w:val="afd"/>
      </w:rPr>
      <w:fldChar w:fldCharType="begin"/>
    </w:r>
    <w:r>
      <w:rPr>
        <w:rStyle w:val="afd"/>
      </w:rPr>
      <w:instrText xml:space="preserve">PAGE  </w:instrText>
    </w:r>
    <w:r>
      <w:rPr>
        <w:rStyle w:val="afd"/>
      </w:rPr>
      <w:fldChar w:fldCharType="end"/>
    </w:r>
  </w:p>
  <w:p w14:paraId="7CE514D0" w14:textId="77777777" w:rsidR="00FB6E47" w:rsidRDefault="00FB6E47" w:rsidP="002B182F">
    <w:pPr>
      <w:pStyle w:val="af1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21DC02" w14:textId="77777777" w:rsidR="00FB6E47" w:rsidRDefault="00FB6E47" w:rsidP="00A03F1B">
    <w:pPr>
      <w:pStyle w:val="af1"/>
      <w:framePr w:wrap="around" w:vAnchor="text" w:hAnchor="margin" w:xAlign="right" w:y="1"/>
      <w:rPr>
        <w:rStyle w:val="afd"/>
      </w:rPr>
    </w:pPr>
    <w:r>
      <w:rPr>
        <w:rStyle w:val="afd"/>
      </w:rPr>
      <w:fldChar w:fldCharType="begin"/>
    </w:r>
    <w:r>
      <w:rPr>
        <w:rStyle w:val="afd"/>
      </w:rPr>
      <w:instrText xml:space="preserve">PAGE  </w:instrText>
    </w:r>
    <w:r>
      <w:rPr>
        <w:rStyle w:val="afd"/>
      </w:rPr>
      <w:fldChar w:fldCharType="separate"/>
    </w:r>
    <w:r>
      <w:rPr>
        <w:rStyle w:val="afd"/>
        <w:noProof/>
      </w:rPr>
      <w:t>3</w:t>
    </w:r>
    <w:r>
      <w:rPr>
        <w:rStyle w:val="afd"/>
      </w:rPr>
      <w:fldChar w:fldCharType="end"/>
    </w:r>
  </w:p>
  <w:p w14:paraId="0801F20D" w14:textId="77777777" w:rsidR="00FB6E47" w:rsidRDefault="00FB6E47" w:rsidP="002B182F">
    <w:pPr>
      <w:pStyle w:val="af1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70AFEE" w14:textId="35C3B4ED" w:rsidR="00FB6E47" w:rsidRDefault="00FB6E47">
    <w:pPr>
      <w:pStyle w:val="af1"/>
      <w:jc w:val="right"/>
    </w:pPr>
    <w:r>
      <w:t xml:space="preserve">Страница </w:t>
    </w:r>
    <w:r>
      <w:fldChar w:fldCharType="begin"/>
    </w:r>
    <w:r>
      <w:instrText xml:space="preserve"> PAGE   \* MERGEFORMAT </w:instrText>
    </w:r>
    <w:r>
      <w:fldChar w:fldCharType="separate"/>
    </w:r>
    <w:r w:rsidR="00EF431B">
      <w:rPr>
        <w:noProof/>
      </w:rPr>
      <w:t>12</w:t>
    </w:r>
    <w:r>
      <w:fldChar w:fldCharType="end"/>
    </w:r>
    <w:r>
      <w:t xml:space="preserve"> из </w:t>
    </w:r>
    <w:bookmarkStart w:id="135" w:name="общее_количество_страниц"/>
    <w:r>
      <w:fldChar w:fldCharType="begin"/>
    </w:r>
    <w:r>
      <w:instrText xml:space="preserve"> SECTIONPAGES   \* MERGEFORMAT </w:instrText>
    </w:r>
    <w:r>
      <w:fldChar w:fldCharType="separate"/>
    </w:r>
    <w:r w:rsidR="00EF431B">
      <w:rPr>
        <w:noProof/>
      </w:rPr>
      <w:t>25</w:t>
    </w:r>
    <w:r>
      <w:fldChar w:fldCharType="end"/>
    </w:r>
    <w:bookmarkEnd w:id="135"/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10F813B" w14:textId="77777777" w:rsidR="006C1633" w:rsidRDefault="006C1633" w:rsidP="006A7113">
      <w:pPr>
        <w:spacing w:after="0" w:line="240" w:lineRule="auto"/>
      </w:pPr>
      <w:r>
        <w:separator/>
      </w:r>
    </w:p>
  </w:footnote>
  <w:footnote w:type="continuationSeparator" w:id="0">
    <w:p w14:paraId="1450FAF2" w14:textId="77777777" w:rsidR="006C1633" w:rsidRDefault="006C1633" w:rsidP="006A71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2F9A92C" w14:textId="77777777" w:rsidR="00FB6E47" w:rsidRPr="006101AC" w:rsidRDefault="00FB6E47" w:rsidP="006101AC">
    <w:pPr>
      <w:spacing w:after="0"/>
      <w:ind w:firstLine="0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F02993"/>
    <w:multiLevelType w:val="hybridMultilevel"/>
    <w:tmpl w:val="5CF6A6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8CB0115"/>
    <w:multiLevelType w:val="multilevel"/>
    <w:tmpl w:val="4284126E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EE525AA"/>
    <w:multiLevelType w:val="hybridMultilevel"/>
    <w:tmpl w:val="1B1092C0"/>
    <w:lvl w:ilvl="0" w:tplc="33220A80">
      <w:start w:val="4"/>
      <w:numFmt w:val="decimal"/>
      <w:lvlText w:val="%1."/>
      <w:lvlJc w:val="left"/>
      <w:pPr>
        <w:ind w:left="9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56" w:hanging="360"/>
      </w:pPr>
    </w:lvl>
    <w:lvl w:ilvl="2" w:tplc="0419001B" w:tentative="1">
      <w:start w:val="1"/>
      <w:numFmt w:val="lowerRoman"/>
      <w:lvlText w:val="%3."/>
      <w:lvlJc w:val="right"/>
      <w:pPr>
        <w:ind w:left="2376" w:hanging="180"/>
      </w:pPr>
    </w:lvl>
    <w:lvl w:ilvl="3" w:tplc="0419000F" w:tentative="1">
      <w:start w:val="1"/>
      <w:numFmt w:val="decimal"/>
      <w:lvlText w:val="%4."/>
      <w:lvlJc w:val="left"/>
      <w:pPr>
        <w:ind w:left="3096" w:hanging="360"/>
      </w:pPr>
    </w:lvl>
    <w:lvl w:ilvl="4" w:tplc="04190019" w:tentative="1">
      <w:start w:val="1"/>
      <w:numFmt w:val="lowerLetter"/>
      <w:lvlText w:val="%5."/>
      <w:lvlJc w:val="left"/>
      <w:pPr>
        <w:ind w:left="3816" w:hanging="360"/>
      </w:pPr>
    </w:lvl>
    <w:lvl w:ilvl="5" w:tplc="0419001B" w:tentative="1">
      <w:start w:val="1"/>
      <w:numFmt w:val="lowerRoman"/>
      <w:lvlText w:val="%6."/>
      <w:lvlJc w:val="right"/>
      <w:pPr>
        <w:ind w:left="4536" w:hanging="180"/>
      </w:pPr>
    </w:lvl>
    <w:lvl w:ilvl="6" w:tplc="0419000F" w:tentative="1">
      <w:start w:val="1"/>
      <w:numFmt w:val="decimal"/>
      <w:lvlText w:val="%7."/>
      <w:lvlJc w:val="left"/>
      <w:pPr>
        <w:ind w:left="5256" w:hanging="360"/>
      </w:pPr>
    </w:lvl>
    <w:lvl w:ilvl="7" w:tplc="04190019" w:tentative="1">
      <w:start w:val="1"/>
      <w:numFmt w:val="lowerLetter"/>
      <w:lvlText w:val="%8."/>
      <w:lvlJc w:val="left"/>
      <w:pPr>
        <w:ind w:left="5976" w:hanging="360"/>
      </w:pPr>
    </w:lvl>
    <w:lvl w:ilvl="8" w:tplc="041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3" w15:restartNumberingAfterBreak="0">
    <w:nsid w:val="11633060"/>
    <w:multiLevelType w:val="hybridMultilevel"/>
    <w:tmpl w:val="0F629F2E"/>
    <w:lvl w:ilvl="0" w:tplc="48EC121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</w:rPr>
    </w:lvl>
    <w:lvl w:ilvl="1" w:tplc="04190003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05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1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03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0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1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03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05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1E33431D"/>
    <w:multiLevelType w:val="multilevel"/>
    <w:tmpl w:val="46BE4E46"/>
    <w:lvl w:ilvl="0">
      <w:start w:val="1"/>
      <w:numFmt w:val="decimal"/>
      <w:lvlText w:val="ПРИЛОЖЕНИЕ %1"/>
      <w:lvlJc w:val="left"/>
      <w:pPr>
        <w:tabs>
          <w:tab w:val="num" w:pos="3240"/>
        </w:tabs>
      </w:pPr>
      <w:rPr>
        <w:rFonts w:ascii="Arial" w:hAnsi="Arial" w:hint="default"/>
        <w:b/>
        <w:bCs/>
        <w:i w:val="0"/>
        <w:iCs w:val="0"/>
        <w:sz w:val="28"/>
        <w:szCs w:val="28"/>
      </w:rPr>
    </w:lvl>
    <w:lvl w:ilvl="1">
      <w:start w:val="1"/>
      <w:numFmt w:val="decimal"/>
      <w:pStyle w:val="30"/>
      <w:lvlText w:val="%1.%2."/>
      <w:lvlJc w:val="left"/>
      <w:pPr>
        <w:tabs>
          <w:tab w:val="num" w:pos="1429"/>
        </w:tabs>
        <w:ind w:firstLine="709"/>
      </w:pPr>
      <w:rPr>
        <w:rFonts w:ascii="Arial" w:hAnsi="Arial" w:hint="default"/>
        <w:b w:val="0"/>
        <w:bCs w:val="0"/>
        <w:i w:val="0"/>
        <w:iCs w:val="0"/>
        <w:sz w:val="24"/>
        <w:szCs w:val="24"/>
      </w:rPr>
    </w:lvl>
    <w:lvl w:ilvl="2">
      <w:start w:val="1"/>
      <w:numFmt w:val="decimal"/>
      <w:pStyle w:val="30"/>
      <w:lvlText w:val="%1.%2.%3."/>
      <w:lvlJc w:val="left"/>
      <w:pPr>
        <w:tabs>
          <w:tab w:val="num" w:pos="1418"/>
        </w:tabs>
        <w:ind w:firstLine="709"/>
      </w:pPr>
      <w:rPr>
        <w:rFonts w:ascii="Arial" w:hAnsi="Arial" w:hint="default"/>
        <w:b w:val="0"/>
        <w:bCs w:val="0"/>
        <w:i w:val="0"/>
        <w:iCs w:val="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1701"/>
        </w:tabs>
        <w:ind w:firstLine="709"/>
      </w:pPr>
      <w:rPr>
        <w:rFonts w:ascii="Arial" w:hAnsi="Arial" w:hint="default"/>
        <w:b w:val="0"/>
        <w:bCs w:val="0"/>
        <w:i w:val="0"/>
        <w:iCs w:val="0"/>
        <w:sz w:val="24"/>
        <w:szCs w:val="24"/>
      </w:rPr>
    </w:lvl>
    <w:lvl w:ilvl="4">
      <w:start w:val="1"/>
      <w:numFmt w:val="decimal"/>
      <w:lvlText w:val="%1.%2.%3.%4.%5."/>
      <w:lvlJc w:val="left"/>
      <w:pPr>
        <w:tabs>
          <w:tab w:val="num" w:pos="1621"/>
        </w:tabs>
        <w:ind w:left="1333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981"/>
        </w:tabs>
        <w:ind w:left="1837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701"/>
        </w:tabs>
        <w:ind w:left="2341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061"/>
        </w:tabs>
        <w:ind w:left="2845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781"/>
        </w:tabs>
        <w:ind w:left="3421" w:hanging="1440"/>
      </w:pPr>
      <w:rPr>
        <w:rFonts w:hint="default"/>
      </w:rPr>
    </w:lvl>
  </w:abstractNum>
  <w:abstractNum w:abstractNumId="5" w15:restartNumberingAfterBreak="0">
    <w:nsid w:val="21903ABB"/>
    <w:multiLevelType w:val="hybridMultilevel"/>
    <w:tmpl w:val="C8A6191A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2452273B"/>
    <w:multiLevelType w:val="hybridMultilevel"/>
    <w:tmpl w:val="FB161270"/>
    <w:lvl w:ilvl="0" w:tplc="C1D0FFE0">
      <w:start w:val="1"/>
      <w:numFmt w:val="bullet"/>
      <w:pStyle w:val="01"/>
      <w:lvlText w:val=""/>
      <w:lvlJc w:val="left"/>
      <w:pPr>
        <w:tabs>
          <w:tab w:val="num" w:pos="1418"/>
        </w:tabs>
        <w:ind w:left="1418" w:hanging="454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15646A"/>
    <w:multiLevelType w:val="hybridMultilevel"/>
    <w:tmpl w:val="05CC9F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DF95761"/>
    <w:multiLevelType w:val="hybridMultilevel"/>
    <w:tmpl w:val="D3A4B94A"/>
    <w:lvl w:ilvl="0" w:tplc="C1D0FFE0">
      <w:start w:val="1"/>
      <w:numFmt w:val="lowerLetter"/>
      <w:pStyle w:val="a"/>
      <w:lvlText w:val="%1)"/>
      <w:lvlJc w:val="left"/>
      <w:pPr>
        <w:tabs>
          <w:tab w:val="num" w:pos="1353"/>
        </w:tabs>
        <w:ind w:left="1353" w:hanging="284"/>
      </w:pPr>
      <w:rPr>
        <w:rFonts w:ascii="Arial" w:hAnsi="Arial" w:hint="default"/>
        <w:b w:val="0"/>
        <w:bCs w:val="0"/>
        <w:i w:val="0"/>
        <w:iCs w:val="0"/>
        <w:sz w:val="24"/>
        <w:szCs w:val="24"/>
      </w:rPr>
    </w:lvl>
    <w:lvl w:ilvl="1" w:tplc="04190003">
      <w:start w:val="1"/>
      <w:numFmt w:val="lowerLetter"/>
      <w:lvlText w:val="%2."/>
      <w:lvlJc w:val="left"/>
      <w:pPr>
        <w:tabs>
          <w:tab w:val="num" w:pos="2572"/>
        </w:tabs>
        <w:ind w:left="2572" w:hanging="360"/>
      </w:pPr>
    </w:lvl>
    <w:lvl w:ilvl="2" w:tplc="04190005">
      <w:start w:val="1"/>
      <w:numFmt w:val="lowerRoman"/>
      <w:lvlText w:val="%3."/>
      <w:lvlJc w:val="right"/>
      <w:pPr>
        <w:tabs>
          <w:tab w:val="num" w:pos="3292"/>
        </w:tabs>
        <w:ind w:left="3292" w:hanging="180"/>
      </w:pPr>
    </w:lvl>
    <w:lvl w:ilvl="3" w:tplc="04190001">
      <w:start w:val="1"/>
      <w:numFmt w:val="decimal"/>
      <w:lvlText w:val="%4."/>
      <w:lvlJc w:val="left"/>
      <w:pPr>
        <w:tabs>
          <w:tab w:val="num" w:pos="4012"/>
        </w:tabs>
        <w:ind w:left="4012" w:hanging="360"/>
      </w:pPr>
    </w:lvl>
    <w:lvl w:ilvl="4" w:tplc="04190003">
      <w:start w:val="1"/>
      <w:numFmt w:val="lowerLetter"/>
      <w:lvlText w:val="%5."/>
      <w:lvlJc w:val="left"/>
      <w:pPr>
        <w:tabs>
          <w:tab w:val="num" w:pos="4732"/>
        </w:tabs>
        <w:ind w:left="4732" w:hanging="360"/>
      </w:pPr>
    </w:lvl>
    <w:lvl w:ilvl="5" w:tplc="04190005">
      <w:start w:val="1"/>
      <w:numFmt w:val="lowerRoman"/>
      <w:lvlText w:val="%6."/>
      <w:lvlJc w:val="right"/>
      <w:pPr>
        <w:tabs>
          <w:tab w:val="num" w:pos="5452"/>
        </w:tabs>
        <w:ind w:left="5452" w:hanging="180"/>
      </w:pPr>
    </w:lvl>
    <w:lvl w:ilvl="6" w:tplc="04190001">
      <w:start w:val="1"/>
      <w:numFmt w:val="decimal"/>
      <w:lvlText w:val="%7."/>
      <w:lvlJc w:val="left"/>
      <w:pPr>
        <w:tabs>
          <w:tab w:val="num" w:pos="6172"/>
        </w:tabs>
        <w:ind w:left="6172" w:hanging="360"/>
      </w:pPr>
    </w:lvl>
    <w:lvl w:ilvl="7" w:tplc="04190003">
      <w:start w:val="1"/>
      <w:numFmt w:val="lowerLetter"/>
      <w:lvlText w:val="%8."/>
      <w:lvlJc w:val="left"/>
      <w:pPr>
        <w:tabs>
          <w:tab w:val="num" w:pos="6892"/>
        </w:tabs>
        <w:ind w:left="6892" w:hanging="360"/>
      </w:pPr>
    </w:lvl>
    <w:lvl w:ilvl="8" w:tplc="04190005">
      <w:start w:val="1"/>
      <w:numFmt w:val="lowerRoman"/>
      <w:lvlText w:val="%9."/>
      <w:lvlJc w:val="right"/>
      <w:pPr>
        <w:tabs>
          <w:tab w:val="num" w:pos="7612"/>
        </w:tabs>
        <w:ind w:left="7612" w:hanging="180"/>
      </w:pPr>
    </w:lvl>
  </w:abstractNum>
  <w:abstractNum w:abstractNumId="9" w15:restartNumberingAfterBreak="0">
    <w:nsid w:val="395E01FD"/>
    <w:multiLevelType w:val="hybridMultilevel"/>
    <w:tmpl w:val="EE3857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8F0884"/>
    <w:multiLevelType w:val="hybridMultilevel"/>
    <w:tmpl w:val="F662BAEA"/>
    <w:lvl w:ilvl="0" w:tplc="E5CC3F60">
      <w:start w:val="1"/>
      <w:numFmt w:val="bullet"/>
      <w:lvlText w:val=""/>
      <w:lvlJc w:val="left"/>
      <w:pPr>
        <w:ind w:left="1134" w:hanging="425"/>
      </w:pPr>
      <w:rPr>
        <w:rFonts w:ascii="Symbol" w:hAnsi="Symbol" w:hint="default"/>
      </w:rPr>
    </w:lvl>
    <w:lvl w:ilvl="1" w:tplc="D90C52A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5EB94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B86C5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4835F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EDE4F5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0855C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04BA8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714515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475145"/>
    <w:multiLevelType w:val="hybridMultilevel"/>
    <w:tmpl w:val="33F6B21C"/>
    <w:lvl w:ilvl="0" w:tplc="A992DAA2">
      <w:start w:val="1"/>
      <w:numFmt w:val="bullet"/>
      <w:pStyle w:val="a0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1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1B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19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1B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19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1B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2E68B0"/>
    <w:multiLevelType w:val="hybridMultilevel"/>
    <w:tmpl w:val="DE3AE4FE"/>
    <w:lvl w:ilvl="0" w:tplc="04190001">
      <w:start w:val="1"/>
      <w:numFmt w:val="bullet"/>
      <w:lvlText w:val=""/>
      <w:lvlJc w:val="left"/>
      <w:pPr>
        <w:ind w:left="9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05" w:hanging="360"/>
      </w:pPr>
      <w:rPr>
        <w:rFonts w:ascii="Wingdings" w:hAnsi="Wingdings" w:hint="default"/>
      </w:rPr>
    </w:lvl>
  </w:abstractNum>
  <w:abstractNum w:abstractNumId="13" w15:restartNumberingAfterBreak="0">
    <w:nsid w:val="4B30432A"/>
    <w:multiLevelType w:val="hybridMultilevel"/>
    <w:tmpl w:val="61E053E4"/>
    <w:lvl w:ilvl="0" w:tplc="0419000F">
      <w:start w:val="1"/>
      <w:numFmt w:val="decimal"/>
      <w:pStyle w:val="010"/>
      <w:lvlText w:val="%1)"/>
      <w:lvlJc w:val="left"/>
      <w:pPr>
        <w:tabs>
          <w:tab w:val="num" w:pos="1418"/>
        </w:tabs>
        <w:ind w:left="1418" w:hanging="454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CAF09F1"/>
    <w:multiLevelType w:val="hybridMultilevel"/>
    <w:tmpl w:val="25C67EB6"/>
    <w:lvl w:ilvl="0" w:tplc="48EC121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5030092B"/>
    <w:multiLevelType w:val="hybridMultilevel"/>
    <w:tmpl w:val="B68EFB4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" w15:restartNumberingAfterBreak="0">
    <w:nsid w:val="59333D33"/>
    <w:multiLevelType w:val="hybridMultilevel"/>
    <w:tmpl w:val="86BC76FA"/>
    <w:lvl w:ilvl="0" w:tplc="D2E05806">
      <w:start w:val="1"/>
      <w:numFmt w:val="bullet"/>
      <w:pStyle w:val="02"/>
      <w:lvlText w:val=""/>
      <w:lvlJc w:val="left"/>
      <w:pPr>
        <w:tabs>
          <w:tab w:val="num" w:pos="1871"/>
        </w:tabs>
        <w:ind w:left="1871" w:hanging="453"/>
      </w:pPr>
      <w:rPr>
        <w:rFonts w:ascii="Symbol" w:hAnsi="Symbol" w:hint="default"/>
        <w:color w:val="auto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F22263"/>
    <w:multiLevelType w:val="hybridMultilevel"/>
    <w:tmpl w:val="F72022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DBE03E3"/>
    <w:multiLevelType w:val="hybridMultilevel"/>
    <w:tmpl w:val="6FEACE8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EA93C66"/>
    <w:multiLevelType w:val="hybridMultilevel"/>
    <w:tmpl w:val="B90CA1A8"/>
    <w:lvl w:ilvl="0" w:tplc="48EC121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653318A4"/>
    <w:multiLevelType w:val="hybridMultilevel"/>
    <w:tmpl w:val="21A2BF84"/>
    <w:lvl w:ilvl="0" w:tplc="041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1" w15:restartNumberingAfterBreak="0">
    <w:nsid w:val="670049E9"/>
    <w:multiLevelType w:val="hybridMultilevel"/>
    <w:tmpl w:val="644E982E"/>
    <w:lvl w:ilvl="0" w:tplc="4D46F2B6">
      <w:start w:val="1"/>
      <w:numFmt w:val="decimal"/>
      <w:lvlText w:val="%1."/>
      <w:lvlJc w:val="left"/>
      <w:pPr>
        <w:ind w:left="1134" w:hanging="425"/>
      </w:pPr>
      <w:rPr>
        <w:rFonts w:hint="default"/>
      </w:rPr>
    </w:lvl>
    <w:lvl w:ilvl="1" w:tplc="EE909AE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31AB63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570614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2E47CE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5D2CA7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8BE2B8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094F64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43EA6D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6D4E0F4A"/>
    <w:multiLevelType w:val="hybridMultilevel"/>
    <w:tmpl w:val="6C5A56D4"/>
    <w:lvl w:ilvl="0" w:tplc="C1D0FFE0">
      <w:start w:val="1"/>
      <w:numFmt w:val="decimal"/>
      <w:pStyle w:val="a1"/>
      <w:lvlText w:val="Приложение %1."/>
      <w:lvlJc w:val="left"/>
      <w:pPr>
        <w:ind w:left="1080" w:hanging="360"/>
      </w:pPr>
      <w:rPr>
        <w:rFonts w:hint="default"/>
      </w:rPr>
    </w:lvl>
    <w:lvl w:ilvl="1" w:tplc="04190003" w:tentative="1">
      <w:start w:val="1"/>
      <w:numFmt w:val="lowerLetter"/>
      <w:lvlText w:val="%2."/>
      <w:lvlJc w:val="left"/>
      <w:pPr>
        <w:ind w:left="1800" w:hanging="360"/>
      </w:pPr>
    </w:lvl>
    <w:lvl w:ilvl="2" w:tplc="04190005" w:tentative="1">
      <w:start w:val="1"/>
      <w:numFmt w:val="lowerRoman"/>
      <w:lvlText w:val="%3."/>
      <w:lvlJc w:val="right"/>
      <w:pPr>
        <w:ind w:left="2520" w:hanging="180"/>
      </w:pPr>
    </w:lvl>
    <w:lvl w:ilvl="3" w:tplc="04190001" w:tentative="1">
      <w:start w:val="1"/>
      <w:numFmt w:val="decimal"/>
      <w:lvlText w:val="%4."/>
      <w:lvlJc w:val="left"/>
      <w:pPr>
        <w:ind w:left="3240" w:hanging="360"/>
      </w:pPr>
    </w:lvl>
    <w:lvl w:ilvl="4" w:tplc="04190003" w:tentative="1">
      <w:start w:val="1"/>
      <w:numFmt w:val="lowerLetter"/>
      <w:lvlText w:val="%5."/>
      <w:lvlJc w:val="left"/>
      <w:pPr>
        <w:ind w:left="3960" w:hanging="360"/>
      </w:pPr>
    </w:lvl>
    <w:lvl w:ilvl="5" w:tplc="04190005" w:tentative="1">
      <w:start w:val="1"/>
      <w:numFmt w:val="lowerRoman"/>
      <w:lvlText w:val="%6."/>
      <w:lvlJc w:val="right"/>
      <w:pPr>
        <w:ind w:left="4680" w:hanging="180"/>
      </w:pPr>
    </w:lvl>
    <w:lvl w:ilvl="6" w:tplc="04190001" w:tentative="1">
      <w:start w:val="1"/>
      <w:numFmt w:val="decimal"/>
      <w:lvlText w:val="%7."/>
      <w:lvlJc w:val="left"/>
      <w:pPr>
        <w:ind w:left="5400" w:hanging="360"/>
      </w:pPr>
    </w:lvl>
    <w:lvl w:ilvl="7" w:tplc="04190003" w:tentative="1">
      <w:start w:val="1"/>
      <w:numFmt w:val="lowerLetter"/>
      <w:lvlText w:val="%8."/>
      <w:lvlJc w:val="left"/>
      <w:pPr>
        <w:ind w:left="6120" w:hanging="360"/>
      </w:pPr>
    </w:lvl>
    <w:lvl w:ilvl="8" w:tplc="04190005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4163489"/>
    <w:multiLevelType w:val="multilevel"/>
    <w:tmpl w:val="3DC28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A239D4"/>
    <w:multiLevelType w:val="multilevel"/>
    <w:tmpl w:val="4FF83ED0"/>
    <w:lvl w:ilvl="0">
      <w:start w:val="1"/>
      <w:numFmt w:val="decimal"/>
      <w:pStyle w:val="03"/>
      <w:lvlText w:val="%1."/>
      <w:lvlJc w:val="left"/>
      <w:pPr>
        <w:ind w:left="1134" w:hanging="425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isLgl/>
      <w:lvlText w:val="%1.%2"/>
      <w:lvlJc w:val="left"/>
      <w:pPr>
        <w:ind w:left="1159" w:hanging="45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25" w15:restartNumberingAfterBreak="0">
    <w:nsid w:val="762664DC"/>
    <w:multiLevelType w:val="multilevel"/>
    <w:tmpl w:val="5FE2BF1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a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6" w15:restartNumberingAfterBreak="0">
    <w:nsid w:val="76352DD0"/>
    <w:multiLevelType w:val="hybridMultilevel"/>
    <w:tmpl w:val="A0E4F5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7892567C"/>
    <w:multiLevelType w:val="hybridMultilevel"/>
    <w:tmpl w:val="4EA46FF0"/>
    <w:lvl w:ilvl="0" w:tplc="04190001">
      <w:start w:val="1"/>
      <w:numFmt w:val="bullet"/>
      <w:lvlText w:val=""/>
      <w:lvlJc w:val="left"/>
      <w:pPr>
        <w:ind w:left="1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6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4"/>
  </w:num>
  <w:num w:numId="3">
    <w:abstractNumId w:val="22"/>
  </w:num>
  <w:num w:numId="4">
    <w:abstractNumId w:val="25"/>
  </w:num>
  <w:num w:numId="5">
    <w:abstractNumId w:val="21"/>
  </w:num>
  <w:num w:numId="6">
    <w:abstractNumId w:val="6"/>
  </w:num>
  <w:num w:numId="7">
    <w:abstractNumId w:val="16"/>
  </w:num>
  <w:num w:numId="8">
    <w:abstractNumId w:val="4"/>
  </w:num>
  <w:num w:numId="9">
    <w:abstractNumId w:val="13"/>
  </w:num>
  <w:num w:numId="10">
    <w:abstractNumId w:val="8"/>
  </w:num>
  <w:num w:numId="11">
    <w:abstractNumId w:val="11"/>
  </w:num>
  <w:num w:numId="12">
    <w:abstractNumId w:val="3"/>
  </w:num>
  <w:num w:numId="13">
    <w:abstractNumId w:val="14"/>
  </w:num>
  <w:num w:numId="14">
    <w:abstractNumId w:val="19"/>
  </w:num>
  <w:num w:numId="15">
    <w:abstractNumId w:val="1"/>
  </w:num>
  <w:num w:numId="16">
    <w:abstractNumId w:val="15"/>
  </w:num>
  <w:num w:numId="17">
    <w:abstractNumId w:val="1"/>
  </w:num>
  <w:num w:numId="18">
    <w:abstractNumId w:val="1"/>
  </w:num>
  <w:num w:numId="19">
    <w:abstractNumId w:val="27"/>
  </w:num>
  <w:num w:numId="20">
    <w:abstractNumId w:val="2"/>
  </w:num>
  <w:num w:numId="21">
    <w:abstractNumId w:val="1"/>
  </w:num>
  <w:num w:numId="22">
    <w:abstractNumId w:val="7"/>
  </w:num>
  <w:num w:numId="23">
    <w:abstractNumId w:val="23"/>
  </w:num>
  <w:num w:numId="24">
    <w:abstractNumId w:val="0"/>
  </w:num>
  <w:num w:numId="25">
    <w:abstractNumId w:val="26"/>
  </w:num>
  <w:num w:numId="26">
    <w:abstractNumId w:val="17"/>
  </w:num>
  <w:num w:numId="27">
    <w:abstractNumId w:val="18"/>
  </w:num>
  <w:num w:numId="28">
    <w:abstractNumId w:val="12"/>
  </w:num>
  <w:num w:numId="29">
    <w:abstractNumId w:val="5"/>
  </w:num>
  <w:num w:numId="30">
    <w:abstractNumId w:val="20"/>
  </w:num>
  <w:num w:numId="31">
    <w:abstractNumId w:val="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5F0E"/>
    <w:rsid w:val="00001E21"/>
    <w:rsid w:val="00007ED1"/>
    <w:rsid w:val="00012240"/>
    <w:rsid w:val="000152CC"/>
    <w:rsid w:val="00020E1A"/>
    <w:rsid w:val="0004099A"/>
    <w:rsid w:val="00054F2C"/>
    <w:rsid w:val="000554B0"/>
    <w:rsid w:val="0005552A"/>
    <w:rsid w:val="00060EBE"/>
    <w:rsid w:val="00061937"/>
    <w:rsid w:val="00081215"/>
    <w:rsid w:val="00086608"/>
    <w:rsid w:val="0008743E"/>
    <w:rsid w:val="000875C5"/>
    <w:rsid w:val="000A259F"/>
    <w:rsid w:val="000A28C0"/>
    <w:rsid w:val="000A512E"/>
    <w:rsid w:val="000B02AD"/>
    <w:rsid w:val="000B5EEE"/>
    <w:rsid w:val="000D556E"/>
    <w:rsid w:val="000E028D"/>
    <w:rsid w:val="000E315B"/>
    <w:rsid w:val="000E35DE"/>
    <w:rsid w:val="00111289"/>
    <w:rsid w:val="00141E9C"/>
    <w:rsid w:val="00142E46"/>
    <w:rsid w:val="0014597A"/>
    <w:rsid w:val="0015215C"/>
    <w:rsid w:val="00156ABD"/>
    <w:rsid w:val="001633D5"/>
    <w:rsid w:val="00165537"/>
    <w:rsid w:val="00166C2E"/>
    <w:rsid w:val="0018506F"/>
    <w:rsid w:val="00185D1B"/>
    <w:rsid w:val="0019139E"/>
    <w:rsid w:val="001926B3"/>
    <w:rsid w:val="001A57AA"/>
    <w:rsid w:val="001A7FA5"/>
    <w:rsid w:val="001B14D8"/>
    <w:rsid w:val="001B3AE0"/>
    <w:rsid w:val="001D769D"/>
    <w:rsid w:val="001E1096"/>
    <w:rsid w:val="001F1A23"/>
    <w:rsid w:val="001F6EAC"/>
    <w:rsid w:val="00201BB0"/>
    <w:rsid w:val="00202A03"/>
    <w:rsid w:val="002044C6"/>
    <w:rsid w:val="00211F6F"/>
    <w:rsid w:val="002129F4"/>
    <w:rsid w:val="00217502"/>
    <w:rsid w:val="00221A2D"/>
    <w:rsid w:val="00233046"/>
    <w:rsid w:val="0023447B"/>
    <w:rsid w:val="00235C9D"/>
    <w:rsid w:val="0024495D"/>
    <w:rsid w:val="00254D15"/>
    <w:rsid w:val="00261525"/>
    <w:rsid w:val="00272FD6"/>
    <w:rsid w:val="00274172"/>
    <w:rsid w:val="00286F84"/>
    <w:rsid w:val="002942C9"/>
    <w:rsid w:val="002B182F"/>
    <w:rsid w:val="002B3FCC"/>
    <w:rsid w:val="002B616C"/>
    <w:rsid w:val="002D6F46"/>
    <w:rsid w:val="002E13E1"/>
    <w:rsid w:val="002E2C42"/>
    <w:rsid w:val="002E35C1"/>
    <w:rsid w:val="002F2C7D"/>
    <w:rsid w:val="002F58EF"/>
    <w:rsid w:val="00310991"/>
    <w:rsid w:val="0031141A"/>
    <w:rsid w:val="003320B9"/>
    <w:rsid w:val="00332CFE"/>
    <w:rsid w:val="00337F09"/>
    <w:rsid w:val="003414C4"/>
    <w:rsid w:val="0034163C"/>
    <w:rsid w:val="00345FEB"/>
    <w:rsid w:val="003473B2"/>
    <w:rsid w:val="0035739E"/>
    <w:rsid w:val="00360DD0"/>
    <w:rsid w:val="00371627"/>
    <w:rsid w:val="003724F1"/>
    <w:rsid w:val="00373ADD"/>
    <w:rsid w:val="003828C0"/>
    <w:rsid w:val="003877C5"/>
    <w:rsid w:val="0039100A"/>
    <w:rsid w:val="00391A68"/>
    <w:rsid w:val="00392DB1"/>
    <w:rsid w:val="00394FC7"/>
    <w:rsid w:val="003A142D"/>
    <w:rsid w:val="003A4304"/>
    <w:rsid w:val="003B2669"/>
    <w:rsid w:val="003B27D8"/>
    <w:rsid w:val="003B339F"/>
    <w:rsid w:val="003C66C7"/>
    <w:rsid w:val="003D2EBD"/>
    <w:rsid w:val="003D7918"/>
    <w:rsid w:val="003E3B76"/>
    <w:rsid w:val="003F6092"/>
    <w:rsid w:val="00402756"/>
    <w:rsid w:val="00402B9A"/>
    <w:rsid w:val="004264EC"/>
    <w:rsid w:val="004470BE"/>
    <w:rsid w:val="00456364"/>
    <w:rsid w:val="004576C6"/>
    <w:rsid w:val="004609EA"/>
    <w:rsid w:val="00462B9E"/>
    <w:rsid w:val="00472F9D"/>
    <w:rsid w:val="004775A3"/>
    <w:rsid w:val="004845D0"/>
    <w:rsid w:val="00485CD5"/>
    <w:rsid w:val="00486813"/>
    <w:rsid w:val="00493F5D"/>
    <w:rsid w:val="00495329"/>
    <w:rsid w:val="004971C2"/>
    <w:rsid w:val="004A3084"/>
    <w:rsid w:val="004A7B77"/>
    <w:rsid w:val="004C71F2"/>
    <w:rsid w:val="004D5EC9"/>
    <w:rsid w:val="004E78CE"/>
    <w:rsid w:val="004E7DA7"/>
    <w:rsid w:val="004F0CF0"/>
    <w:rsid w:val="004F16E9"/>
    <w:rsid w:val="00510F1B"/>
    <w:rsid w:val="005138E6"/>
    <w:rsid w:val="00514C56"/>
    <w:rsid w:val="005157C6"/>
    <w:rsid w:val="0052726C"/>
    <w:rsid w:val="00530A8F"/>
    <w:rsid w:val="00530EAF"/>
    <w:rsid w:val="005556C3"/>
    <w:rsid w:val="0057078D"/>
    <w:rsid w:val="00571290"/>
    <w:rsid w:val="00575C76"/>
    <w:rsid w:val="00575E9C"/>
    <w:rsid w:val="005772A4"/>
    <w:rsid w:val="00582660"/>
    <w:rsid w:val="00582815"/>
    <w:rsid w:val="005858EF"/>
    <w:rsid w:val="005860C1"/>
    <w:rsid w:val="00592EF4"/>
    <w:rsid w:val="00594A9D"/>
    <w:rsid w:val="0059642D"/>
    <w:rsid w:val="005A5E83"/>
    <w:rsid w:val="005A6B19"/>
    <w:rsid w:val="005B4EB0"/>
    <w:rsid w:val="005C211A"/>
    <w:rsid w:val="005C4D08"/>
    <w:rsid w:val="005D4FF5"/>
    <w:rsid w:val="005F0656"/>
    <w:rsid w:val="0060281D"/>
    <w:rsid w:val="00603112"/>
    <w:rsid w:val="00604F2C"/>
    <w:rsid w:val="006054A7"/>
    <w:rsid w:val="006101AC"/>
    <w:rsid w:val="00612549"/>
    <w:rsid w:val="0062089C"/>
    <w:rsid w:val="00622028"/>
    <w:rsid w:val="00626F93"/>
    <w:rsid w:val="006451BE"/>
    <w:rsid w:val="00645EBF"/>
    <w:rsid w:val="00650298"/>
    <w:rsid w:val="0065568C"/>
    <w:rsid w:val="00655A37"/>
    <w:rsid w:val="00655F36"/>
    <w:rsid w:val="00661EBB"/>
    <w:rsid w:val="0066449D"/>
    <w:rsid w:val="00674172"/>
    <w:rsid w:val="006833B0"/>
    <w:rsid w:val="006903F9"/>
    <w:rsid w:val="0069786E"/>
    <w:rsid w:val="006A3C28"/>
    <w:rsid w:val="006A7113"/>
    <w:rsid w:val="006B0939"/>
    <w:rsid w:val="006B4466"/>
    <w:rsid w:val="006B66B5"/>
    <w:rsid w:val="006C1633"/>
    <w:rsid w:val="006C270E"/>
    <w:rsid w:val="006C27A7"/>
    <w:rsid w:val="006C4DA6"/>
    <w:rsid w:val="006D24F9"/>
    <w:rsid w:val="006D5590"/>
    <w:rsid w:val="006F1843"/>
    <w:rsid w:val="006F4C7B"/>
    <w:rsid w:val="006F7364"/>
    <w:rsid w:val="007139F2"/>
    <w:rsid w:val="007325A3"/>
    <w:rsid w:val="0073703B"/>
    <w:rsid w:val="0074570B"/>
    <w:rsid w:val="00750B14"/>
    <w:rsid w:val="00757FB5"/>
    <w:rsid w:val="00765F0E"/>
    <w:rsid w:val="007771CD"/>
    <w:rsid w:val="00780F13"/>
    <w:rsid w:val="0078395B"/>
    <w:rsid w:val="00790969"/>
    <w:rsid w:val="007949EF"/>
    <w:rsid w:val="0079750A"/>
    <w:rsid w:val="007B50FF"/>
    <w:rsid w:val="007B6C25"/>
    <w:rsid w:val="007C2DDB"/>
    <w:rsid w:val="007C78BF"/>
    <w:rsid w:val="007E327B"/>
    <w:rsid w:val="007E3883"/>
    <w:rsid w:val="007E3B2E"/>
    <w:rsid w:val="007E6CAD"/>
    <w:rsid w:val="007F091E"/>
    <w:rsid w:val="008031FA"/>
    <w:rsid w:val="00804CEA"/>
    <w:rsid w:val="00804D3E"/>
    <w:rsid w:val="00810F98"/>
    <w:rsid w:val="00813846"/>
    <w:rsid w:val="008205DD"/>
    <w:rsid w:val="00820732"/>
    <w:rsid w:val="00823875"/>
    <w:rsid w:val="0082599D"/>
    <w:rsid w:val="0082703E"/>
    <w:rsid w:val="00831CF2"/>
    <w:rsid w:val="008334FA"/>
    <w:rsid w:val="0083731D"/>
    <w:rsid w:val="0084250D"/>
    <w:rsid w:val="0085068A"/>
    <w:rsid w:val="00852089"/>
    <w:rsid w:val="00863CBC"/>
    <w:rsid w:val="00866D93"/>
    <w:rsid w:val="008673E5"/>
    <w:rsid w:val="00872593"/>
    <w:rsid w:val="0088016E"/>
    <w:rsid w:val="008802E1"/>
    <w:rsid w:val="00895B95"/>
    <w:rsid w:val="008A5683"/>
    <w:rsid w:val="008A6165"/>
    <w:rsid w:val="008A6923"/>
    <w:rsid w:val="008A7ADC"/>
    <w:rsid w:val="008B005D"/>
    <w:rsid w:val="008B1C46"/>
    <w:rsid w:val="008C03DF"/>
    <w:rsid w:val="008C0C3E"/>
    <w:rsid w:val="008C62C7"/>
    <w:rsid w:val="008E0126"/>
    <w:rsid w:val="008E488D"/>
    <w:rsid w:val="008E63E4"/>
    <w:rsid w:val="0091561C"/>
    <w:rsid w:val="00915C90"/>
    <w:rsid w:val="009224F0"/>
    <w:rsid w:val="009247B2"/>
    <w:rsid w:val="00925746"/>
    <w:rsid w:val="0093134A"/>
    <w:rsid w:val="00932917"/>
    <w:rsid w:val="0093742A"/>
    <w:rsid w:val="009374AB"/>
    <w:rsid w:val="0095037E"/>
    <w:rsid w:val="0095597D"/>
    <w:rsid w:val="00957586"/>
    <w:rsid w:val="009633DB"/>
    <w:rsid w:val="00963547"/>
    <w:rsid w:val="009817E0"/>
    <w:rsid w:val="00992E2C"/>
    <w:rsid w:val="00996D4B"/>
    <w:rsid w:val="009A1E5F"/>
    <w:rsid w:val="009B4FCA"/>
    <w:rsid w:val="009B598E"/>
    <w:rsid w:val="009C2C6E"/>
    <w:rsid w:val="009C3D51"/>
    <w:rsid w:val="009C5672"/>
    <w:rsid w:val="009D2234"/>
    <w:rsid w:val="009D6BC1"/>
    <w:rsid w:val="009E044D"/>
    <w:rsid w:val="009E4110"/>
    <w:rsid w:val="009E5DE2"/>
    <w:rsid w:val="009F26BB"/>
    <w:rsid w:val="009F42AB"/>
    <w:rsid w:val="009F7CAC"/>
    <w:rsid w:val="00A00E76"/>
    <w:rsid w:val="00A01D1A"/>
    <w:rsid w:val="00A03C84"/>
    <w:rsid w:val="00A03F1B"/>
    <w:rsid w:val="00A04151"/>
    <w:rsid w:val="00A0416A"/>
    <w:rsid w:val="00A10929"/>
    <w:rsid w:val="00A117DB"/>
    <w:rsid w:val="00A14B8B"/>
    <w:rsid w:val="00A26A7E"/>
    <w:rsid w:val="00A35A0A"/>
    <w:rsid w:val="00A372A2"/>
    <w:rsid w:val="00A40FFB"/>
    <w:rsid w:val="00A420CD"/>
    <w:rsid w:val="00A452BB"/>
    <w:rsid w:val="00A45C37"/>
    <w:rsid w:val="00A4752F"/>
    <w:rsid w:val="00A522FC"/>
    <w:rsid w:val="00A540FA"/>
    <w:rsid w:val="00A60218"/>
    <w:rsid w:val="00A623DA"/>
    <w:rsid w:val="00A75454"/>
    <w:rsid w:val="00A91FC5"/>
    <w:rsid w:val="00A939EA"/>
    <w:rsid w:val="00A95804"/>
    <w:rsid w:val="00AA25AC"/>
    <w:rsid w:val="00AA32F5"/>
    <w:rsid w:val="00AA6C46"/>
    <w:rsid w:val="00AB363D"/>
    <w:rsid w:val="00AB3973"/>
    <w:rsid w:val="00AB5939"/>
    <w:rsid w:val="00AB6614"/>
    <w:rsid w:val="00AC3CF4"/>
    <w:rsid w:val="00AC63B9"/>
    <w:rsid w:val="00AC67DA"/>
    <w:rsid w:val="00AD0BF5"/>
    <w:rsid w:val="00AD7813"/>
    <w:rsid w:val="00AE1B5E"/>
    <w:rsid w:val="00AE2AD4"/>
    <w:rsid w:val="00AF196C"/>
    <w:rsid w:val="00AF50B2"/>
    <w:rsid w:val="00B068EC"/>
    <w:rsid w:val="00B105C2"/>
    <w:rsid w:val="00B1336C"/>
    <w:rsid w:val="00B13A38"/>
    <w:rsid w:val="00B27C7D"/>
    <w:rsid w:val="00B41F7A"/>
    <w:rsid w:val="00B43FF8"/>
    <w:rsid w:val="00B7606E"/>
    <w:rsid w:val="00B7617F"/>
    <w:rsid w:val="00B842F4"/>
    <w:rsid w:val="00B8607A"/>
    <w:rsid w:val="00B86431"/>
    <w:rsid w:val="00B92278"/>
    <w:rsid w:val="00B92756"/>
    <w:rsid w:val="00B94225"/>
    <w:rsid w:val="00B9455A"/>
    <w:rsid w:val="00B96AF0"/>
    <w:rsid w:val="00BA1799"/>
    <w:rsid w:val="00BA4537"/>
    <w:rsid w:val="00BA7134"/>
    <w:rsid w:val="00BB29D2"/>
    <w:rsid w:val="00BD00F8"/>
    <w:rsid w:val="00BD2066"/>
    <w:rsid w:val="00BD4EA6"/>
    <w:rsid w:val="00BE777A"/>
    <w:rsid w:val="00BF2F48"/>
    <w:rsid w:val="00BF4C89"/>
    <w:rsid w:val="00C0048A"/>
    <w:rsid w:val="00C01B01"/>
    <w:rsid w:val="00C13B53"/>
    <w:rsid w:val="00C24EE3"/>
    <w:rsid w:val="00C326D6"/>
    <w:rsid w:val="00C330DC"/>
    <w:rsid w:val="00C4160E"/>
    <w:rsid w:val="00C46AF9"/>
    <w:rsid w:val="00C56914"/>
    <w:rsid w:val="00C65548"/>
    <w:rsid w:val="00C6591A"/>
    <w:rsid w:val="00C819A9"/>
    <w:rsid w:val="00C83161"/>
    <w:rsid w:val="00C83F9A"/>
    <w:rsid w:val="00C96A05"/>
    <w:rsid w:val="00CA29FD"/>
    <w:rsid w:val="00CA35F9"/>
    <w:rsid w:val="00CA4401"/>
    <w:rsid w:val="00CA540A"/>
    <w:rsid w:val="00CC483F"/>
    <w:rsid w:val="00CC6702"/>
    <w:rsid w:val="00CD239C"/>
    <w:rsid w:val="00CD56C7"/>
    <w:rsid w:val="00CE0F00"/>
    <w:rsid w:val="00CF7F88"/>
    <w:rsid w:val="00D1739B"/>
    <w:rsid w:val="00D23D47"/>
    <w:rsid w:val="00D30106"/>
    <w:rsid w:val="00D3156C"/>
    <w:rsid w:val="00D32CA5"/>
    <w:rsid w:val="00D32F8D"/>
    <w:rsid w:val="00D41B03"/>
    <w:rsid w:val="00D65452"/>
    <w:rsid w:val="00D714D1"/>
    <w:rsid w:val="00D71D88"/>
    <w:rsid w:val="00D75DB6"/>
    <w:rsid w:val="00D841F1"/>
    <w:rsid w:val="00D96BD5"/>
    <w:rsid w:val="00DA004D"/>
    <w:rsid w:val="00DA1349"/>
    <w:rsid w:val="00DA6715"/>
    <w:rsid w:val="00DB173D"/>
    <w:rsid w:val="00DC7A2F"/>
    <w:rsid w:val="00DD0E00"/>
    <w:rsid w:val="00DD168A"/>
    <w:rsid w:val="00DD39CB"/>
    <w:rsid w:val="00DE471D"/>
    <w:rsid w:val="00DF5CB6"/>
    <w:rsid w:val="00E029E9"/>
    <w:rsid w:val="00E06363"/>
    <w:rsid w:val="00E12268"/>
    <w:rsid w:val="00E147D7"/>
    <w:rsid w:val="00E207E3"/>
    <w:rsid w:val="00E30977"/>
    <w:rsid w:val="00E32F1C"/>
    <w:rsid w:val="00E35518"/>
    <w:rsid w:val="00E42884"/>
    <w:rsid w:val="00E43C7F"/>
    <w:rsid w:val="00E60E05"/>
    <w:rsid w:val="00E70A4C"/>
    <w:rsid w:val="00E70ED7"/>
    <w:rsid w:val="00E76A1A"/>
    <w:rsid w:val="00E805EB"/>
    <w:rsid w:val="00E8293C"/>
    <w:rsid w:val="00E93D30"/>
    <w:rsid w:val="00EA008B"/>
    <w:rsid w:val="00EA04A1"/>
    <w:rsid w:val="00EA370D"/>
    <w:rsid w:val="00EA51FB"/>
    <w:rsid w:val="00EA5AB0"/>
    <w:rsid w:val="00EA6C75"/>
    <w:rsid w:val="00EB1246"/>
    <w:rsid w:val="00EB6F88"/>
    <w:rsid w:val="00EC23B3"/>
    <w:rsid w:val="00EF3446"/>
    <w:rsid w:val="00EF431B"/>
    <w:rsid w:val="00EF7A58"/>
    <w:rsid w:val="00F01C58"/>
    <w:rsid w:val="00F02EAA"/>
    <w:rsid w:val="00F121B5"/>
    <w:rsid w:val="00F16675"/>
    <w:rsid w:val="00F21A97"/>
    <w:rsid w:val="00F243A1"/>
    <w:rsid w:val="00F24DA9"/>
    <w:rsid w:val="00F30381"/>
    <w:rsid w:val="00F312FB"/>
    <w:rsid w:val="00F354B5"/>
    <w:rsid w:val="00F41439"/>
    <w:rsid w:val="00F524F9"/>
    <w:rsid w:val="00F54553"/>
    <w:rsid w:val="00F56CF7"/>
    <w:rsid w:val="00F63164"/>
    <w:rsid w:val="00F652A2"/>
    <w:rsid w:val="00F6713E"/>
    <w:rsid w:val="00F679E8"/>
    <w:rsid w:val="00F71185"/>
    <w:rsid w:val="00F7547D"/>
    <w:rsid w:val="00F76F75"/>
    <w:rsid w:val="00F80870"/>
    <w:rsid w:val="00F83E28"/>
    <w:rsid w:val="00F85261"/>
    <w:rsid w:val="00F93334"/>
    <w:rsid w:val="00F94590"/>
    <w:rsid w:val="00FA4BF1"/>
    <w:rsid w:val="00FA6729"/>
    <w:rsid w:val="00FB3717"/>
    <w:rsid w:val="00FB6E47"/>
    <w:rsid w:val="00FC112A"/>
    <w:rsid w:val="00FC191D"/>
    <w:rsid w:val="00FC339C"/>
    <w:rsid w:val="00FC6038"/>
    <w:rsid w:val="00FD12FE"/>
    <w:rsid w:val="00FD4DE6"/>
    <w:rsid w:val="00FE40DA"/>
    <w:rsid w:val="00FF0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CF1153A"/>
  <w15:chartTrackingRefBased/>
  <w15:docId w15:val="{92B6D41B-097F-4031-A5E4-51C5C4C53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qFormat/>
    <w:rsid w:val="00F85261"/>
    <w:pPr>
      <w:spacing w:after="200" w:line="360" w:lineRule="auto"/>
      <w:ind w:firstLine="709"/>
      <w:jc w:val="both"/>
    </w:pPr>
    <w:rPr>
      <w:rFonts w:ascii="Times New Roman" w:hAnsi="Times New Roman"/>
      <w:sz w:val="24"/>
      <w:szCs w:val="22"/>
      <w:lang w:eastAsia="en-US"/>
    </w:rPr>
  </w:style>
  <w:style w:type="paragraph" w:styleId="1">
    <w:name w:val="heading 1"/>
    <w:basedOn w:val="10"/>
    <w:next w:val="a3"/>
    <w:link w:val="11"/>
    <w:autoRedefine/>
    <w:uiPriority w:val="9"/>
    <w:qFormat/>
    <w:rsid w:val="00A522FC"/>
    <w:pPr>
      <w:keepNext/>
      <w:pageBreakBefore/>
      <w:numPr>
        <w:numId w:val="15"/>
      </w:numPr>
      <w:spacing w:before="360"/>
      <w:outlineLvl w:val="0"/>
    </w:pPr>
    <w:rPr>
      <w:b/>
      <w:sz w:val="32"/>
    </w:rPr>
  </w:style>
  <w:style w:type="paragraph" w:styleId="2">
    <w:name w:val="heading 2"/>
    <w:aliases w:val="Подраздел Знак"/>
    <w:basedOn w:val="a3"/>
    <w:next w:val="a3"/>
    <w:link w:val="20"/>
    <w:uiPriority w:val="9"/>
    <w:qFormat/>
    <w:rsid w:val="0023447B"/>
    <w:pPr>
      <w:keepNext/>
      <w:keepLines/>
      <w:numPr>
        <w:ilvl w:val="1"/>
        <w:numId w:val="15"/>
      </w:numPr>
      <w:tabs>
        <w:tab w:val="left" w:pos="1276"/>
      </w:tabs>
      <w:spacing w:before="200" w:after="0"/>
      <w:jc w:val="left"/>
      <w:outlineLvl w:val="1"/>
    </w:pPr>
    <w:rPr>
      <w:b/>
      <w:bCs/>
      <w:sz w:val="28"/>
      <w:szCs w:val="26"/>
    </w:rPr>
  </w:style>
  <w:style w:type="paragraph" w:styleId="3">
    <w:name w:val="heading 3"/>
    <w:basedOn w:val="a4"/>
    <w:next w:val="2"/>
    <w:link w:val="31"/>
    <w:uiPriority w:val="9"/>
    <w:qFormat/>
    <w:rsid w:val="0023447B"/>
    <w:pPr>
      <w:numPr>
        <w:ilvl w:val="2"/>
        <w:numId w:val="15"/>
      </w:numPr>
      <w:tabs>
        <w:tab w:val="clear" w:pos="1276"/>
        <w:tab w:val="left" w:pos="1701"/>
      </w:tabs>
      <w:ind w:left="1701" w:hanging="992"/>
      <w:outlineLvl w:val="2"/>
    </w:pPr>
  </w:style>
  <w:style w:type="paragraph" w:styleId="4">
    <w:name w:val="heading 4"/>
    <w:basedOn w:val="a3"/>
    <w:qFormat/>
    <w:rsid w:val="003877C5"/>
    <w:pPr>
      <w:keepNext/>
      <w:numPr>
        <w:ilvl w:val="3"/>
        <w:numId w:val="15"/>
      </w:numPr>
      <w:tabs>
        <w:tab w:val="left" w:pos="1418"/>
        <w:tab w:val="left" w:pos="1701"/>
        <w:tab w:val="left" w:pos="1843"/>
      </w:tabs>
      <w:spacing w:after="0"/>
      <w:ind w:left="1560"/>
      <w:outlineLvl w:val="3"/>
    </w:pPr>
    <w:rPr>
      <w:rFonts w:eastAsia="Times New Roman" w:cs="Arial"/>
      <w:b/>
      <w:szCs w:val="24"/>
      <w:lang w:eastAsia="ru-RU"/>
    </w:rPr>
  </w:style>
  <w:style w:type="paragraph" w:styleId="5">
    <w:name w:val="heading 5"/>
    <w:basedOn w:val="a3"/>
    <w:next w:val="a3"/>
    <w:qFormat/>
    <w:rsid w:val="00765F0E"/>
    <w:pPr>
      <w:numPr>
        <w:ilvl w:val="4"/>
        <w:numId w:val="15"/>
      </w:numPr>
      <w:tabs>
        <w:tab w:val="num" w:pos="1717"/>
      </w:tabs>
      <w:spacing w:before="240" w:after="60" w:line="240" w:lineRule="auto"/>
      <w:outlineLvl w:val="4"/>
    </w:pPr>
    <w:rPr>
      <w:rFonts w:eastAsia="Times New Roman" w:cs="Arial"/>
      <w:b/>
      <w:bCs/>
      <w:i/>
      <w:iCs/>
      <w:sz w:val="26"/>
      <w:szCs w:val="26"/>
      <w:lang w:eastAsia="ru-RU"/>
    </w:rPr>
  </w:style>
  <w:style w:type="paragraph" w:styleId="6">
    <w:name w:val="heading 6"/>
    <w:aliases w:val="Знак Знак,Знак,Знак Знак Знак Знак,Заголовок 6 Знак Знак,Заголовок 6 Знак,Заголовок 61, Знак, Знак Знак Знак Знак"/>
    <w:basedOn w:val="a3"/>
    <w:next w:val="a3"/>
    <w:link w:val="61"/>
    <w:uiPriority w:val="9"/>
    <w:qFormat/>
    <w:rsid w:val="00272FD6"/>
    <w:pPr>
      <w:keepNext/>
      <w:keepLines/>
      <w:numPr>
        <w:ilvl w:val="5"/>
        <w:numId w:val="15"/>
      </w:numPr>
      <w:spacing w:before="200" w:after="0"/>
      <w:outlineLvl w:val="5"/>
    </w:pPr>
    <w:rPr>
      <w:rFonts w:ascii="Cambria" w:eastAsia="Times New Roman" w:hAnsi="Cambria"/>
      <w:i/>
      <w:iCs/>
      <w:color w:val="243F60"/>
      <w:szCs w:val="20"/>
      <w:lang w:val="x-none" w:eastAsia="x-none"/>
    </w:rPr>
  </w:style>
  <w:style w:type="paragraph" w:styleId="7">
    <w:name w:val="heading 7"/>
    <w:basedOn w:val="a3"/>
    <w:next w:val="a3"/>
    <w:link w:val="70"/>
    <w:uiPriority w:val="9"/>
    <w:qFormat/>
    <w:rsid w:val="00F01C58"/>
    <w:pPr>
      <w:keepNext/>
      <w:keepLines/>
      <w:numPr>
        <w:ilvl w:val="6"/>
        <w:numId w:val="15"/>
      </w:numPr>
      <w:spacing w:before="200" w:after="0"/>
      <w:outlineLvl w:val="6"/>
    </w:pPr>
    <w:rPr>
      <w:rFonts w:ascii="Cambria" w:eastAsia="Times New Roman" w:hAnsi="Cambria"/>
      <w:i/>
      <w:iCs/>
      <w:color w:val="404040"/>
      <w:szCs w:val="20"/>
      <w:lang w:val="x-none" w:eastAsia="x-none"/>
    </w:rPr>
  </w:style>
  <w:style w:type="paragraph" w:styleId="8">
    <w:name w:val="heading 8"/>
    <w:basedOn w:val="a3"/>
    <w:next w:val="a3"/>
    <w:qFormat/>
    <w:rsid w:val="00765F0E"/>
    <w:pPr>
      <w:numPr>
        <w:ilvl w:val="7"/>
        <w:numId w:val="15"/>
      </w:numPr>
      <w:tabs>
        <w:tab w:val="num" w:pos="2149"/>
      </w:tabs>
      <w:spacing w:after="120" w:line="240" w:lineRule="auto"/>
      <w:outlineLvl w:val="7"/>
    </w:pPr>
    <w:rPr>
      <w:rFonts w:eastAsia="Times New Roman" w:cs="Arial"/>
      <w:szCs w:val="24"/>
      <w:lang w:eastAsia="ru-RU"/>
    </w:rPr>
  </w:style>
  <w:style w:type="paragraph" w:styleId="9">
    <w:name w:val="heading 9"/>
    <w:basedOn w:val="a3"/>
    <w:next w:val="a3"/>
    <w:link w:val="90"/>
    <w:uiPriority w:val="9"/>
    <w:qFormat/>
    <w:rsid w:val="006C4DA6"/>
    <w:pPr>
      <w:numPr>
        <w:ilvl w:val="8"/>
        <w:numId w:val="15"/>
      </w:numPr>
      <w:spacing w:before="240" w:after="60"/>
      <w:outlineLvl w:val="8"/>
    </w:pPr>
    <w:rPr>
      <w:rFonts w:ascii="Cambria" w:eastAsia="Times New Roman" w:hAnsi="Cambria"/>
      <w:sz w:val="22"/>
      <w:lang w:val="x-none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character" w:customStyle="1" w:styleId="11">
    <w:name w:val="Заголовок 1 Знак1"/>
    <w:link w:val="1"/>
    <w:uiPriority w:val="9"/>
    <w:rsid w:val="00A522FC"/>
    <w:rPr>
      <w:rFonts w:ascii="Times New Roman" w:hAnsi="Times New Roman"/>
      <w:b/>
      <w:sz w:val="32"/>
      <w:szCs w:val="22"/>
      <w:lang w:eastAsia="en-US"/>
    </w:rPr>
  </w:style>
  <w:style w:type="character" w:customStyle="1" w:styleId="20">
    <w:name w:val="Заголовок 2 Знак"/>
    <w:aliases w:val="Подраздел Знак Знак"/>
    <w:link w:val="2"/>
    <w:uiPriority w:val="9"/>
    <w:rsid w:val="0023447B"/>
    <w:rPr>
      <w:rFonts w:ascii="Times New Roman" w:hAnsi="Times New Roman"/>
      <w:b/>
      <w:bCs/>
      <w:sz w:val="28"/>
      <w:szCs w:val="26"/>
      <w:lang w:eastAsia="en-US"/>
    </w:rPr>
  </w:style>
  <w:style w:type="character" w:customStyle="1" w:styleId="31">
    <w:name w:val="Заголовок 3 Знак"/>
    <w:link w:val="3"/>
    <w:uiPriority w:val="9"/>
    <w:rsid w:val="0023447B"/>
    <w:rPr>
      <w:rFonts w:ascii="Times New Roman" w:hAnsi="Times New Roman"/>
      <w:b/>
      <w:bCs/>
      <w:sz w:val="28"/>
      <w:szCs w:val="26"/>
      <w:lang w:eastAsia="en-US"/>
    </w:rPr>
  </w:style>
  <w:style w:type="character" w:customStyle="1" w:styleId="61">
    <w:name w:val="Заголовок 6 Знак1"/>
    <w:aliases w:val="Знак Знак Знак,Знак Знак2,Знак Знак Знак Знак Знак,Заголовок 6 Знак Знак Знак,Заголовок 6 Знак Знак1,Заголовок 61 Знак, Знак Знак, Знак Знак Знак Знак Знак"/>
    <w:link w:val="6"/>
    <w:uiPriority w:val="9"/>
    <w:rsid w:val="00272FD6"/>
    <w:rPr>
      <w:rFonts w:ascii="Cambria" w:eastAsia="Times New Roman" w:hAnsi="Cambria"/>
      <w:i/>
      <w:iCs/>
      <w:color w:val="243F60"/>
      <w:sz w:val="24"/>
      <w:lang w:val="x-none" w:eastAsia="x-none"/>
    </w:rPr>
  </w:style>
  <w:style w:type="character" w:customStyle="1" w:styleId="70">
    <w:name w:val="Заголовок 7 Знак"/>
    <w:link w:val="7"/>
    <w:uiPriority w:val="9"/>
    <w:rsid w:val="00F01C58"/>
    <w:rPr>
      <w:rFonts w:ascii="Cambria" w:eastAsia="Times New Roman" w:hAnsi="Cambria"/>
      <w:i/>
      <w:iCs/>
      <w:color w:val="404040"/>
      <w:sz w:val="24"/>
      <w:lang w:val="x-none" w:eastAsia="x-none"/>
    </w:rPr>
  </w:style>
  <w:style w:type="character" w:customStyle="1" w:styleId="90">
    <w:name w:val="Заголовок 9 Знак"/>
    <w:link w:val="9"/>
    <w:uiPriority w:val="9"/>
    <w:rsid w:val="006C4DA6"/>
    <w:rPr>
      <w:rFonts w:ascii="Cambria" w:eastAsia="Times New Roman" w:hAnsi="Cambria"/>
      <w:sz w:val="22"/>
      <w:szCs w:val="22"/>
      <w:lang w:val="x-none" w:eastAsia="en-US"/>
    </w:rPr>
  </w:style>
  <w:style w:type="paragraph" w:styleId="a8">
    <w:name w:val="List Paragraph"/>
    <w:basedOn w:val="a3"/>
    <w:uiPriority w:val="34"/>
    <w:qFormat/>
    <w:rsid w:val="00AD7813"/>
    <w:pPr>
      <w:ind w:left="720"/>
      <w:contextualSpacing/>
    </w:pPr>
  </w:style>
  <w:style w:type="character" w:customStyle="1" w:styleId="wmi-callto">
    <w:name w:val="wmi-callto"/>
    <w:basedOn w:val="a5"/>
    <w:rsid w:val="00332CFE"/>
  </w:style>
  <w:style w:type="character" w:styleId="a9">
    <w:name w:val="Strong"/>
    <w:uiPriority w:val="22"/>
    <w:qFormat/>
    <w:rsid w:val="007E6CAD"/>
    <w:rPr>
      <w:b/>
      <w:bCs/>
    </w:rPr>
  </w:style>
  <w:style w:type="paragraph" w:customStyle="1" w:styleId="SystemName">
    <w:name w:val="System Name"/>
    <w:basedOn w:val="a3"/>
    <w:next w:val="a3"/>
    <w:rsid w:val="00B8607A"/>
    <w:pPr>
      <w:keepLines/>
      <w:spacing w:before="1560" w:after="120" w:line="288" w:lineRule="auto"/>
      <w:ind w:firstLine="0"/>
      <w:jc w:val="center"/>
    </w:pPr>
    <w:rPr>
      <w:rFonts w:eastAsia="Times New Roman"/>
      <w:b/>
      <w:caps/>
      <w:szCs w:val="28"/>
      <w:lang w:val="en-US"/>
    </w:rPr>
  </w:style>
  <w:style w:type="paragraph" w:customStyle="1" w:styleId="ProgramName">
    <w:name w:val="Program Name"/>
    <w:basedOn w:val="a3"/>
    <w:next w:val="a3"/>
    <w:rsid w:val="00B8607A"/>
    <w:pPr>
      <w:keepLines/>
      <w:spacing w:after="0" w:line="288" w:lineRule="auto"/>
      <w:ind w:firstLine="0"/>
      <w:jc w:val="center"/>
    </w:pPr>
    <w:rPr>
      <w:rFonts w:eastAsia="Times New Roman"/>
      <w:b/>
      <w:bCs/>
      <w:caps/>
      <w:sz w:val="28"/>
      <w:szCs w:val="28"/>
    </w:rPr>
  </w:style>
  <w:style w:type="paragraph" w:customStyle="1" w:styleId="DocumentName">
    <w:name w:val="Document Name"/>
    <w:basedOn w:val="a3"/>
    <w:rsid w:val="00B8607A"/>
    <w:pPr>
      <w:suppressAutoHyphens/>
      <w:spacing w:before="120" w:after="120" w:line="288" w:lineRule="auto"/>
      <w:ind w:left="170" w:right="170" w:firstLine="0"/>
      <w:jc w:val="center"/>
    </w:pPr>
    <w:rPr>
      <w:rFonts w:eastAsia="Times New Roman"/>
      <w:b/>
      <w:sz w:val="32"/>
      <w:szCs w:val="36"/>
      <w:lang w:eastAsia="ru-RU"/>
    </w:rPr>
  </w:style>
  <w:style w:type="paragraph" w:customStyle="1" w:styleId="a1">
    <w:name w:val="Приложение"/>
    <w:basedOn w:val="1"/>
    <w:next w:val="a3"/>
    <w:qFormat/>
    <w:rsid w:val="002B182F"/>
    <w:pPr>
      <w:numPr>
        <w:numId w:val="3"/>
      </w:numPr>
      <w:ind w:left="0" w:firstLine="0"/>
    </w:pPr>
  </w:style>
  <w:style w:type="table" w:styleId="aa">
    <w:name w:val="Table Grid"/>
    <w:basedOn w:val="a6"/>
    <w:uiPriority w:val="59"/>
    <w:rsid w:val="0095758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b">
    <w:name w:val="Normal (Web)"/>
    <w:basedOn w:val="a3"/>
    <w:rsid w:val="003B339F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Cs w:val="24"/>
      <w:lang w:eastAsia="ru-RU"/>
    </w:rPr>
  </w:style>
  <w:style w:type="paragraph" w:styleId="HTML">
    <w:name w:val="HTML Preformatted"/>
    <w:basedOn w:val="a3"/>
    <w:link w:val="HTML0"/>
    <w:uiPriority w:val="99"/>
    <w:rsid w:val="003B33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/>
      <w:sz w:val="20"/>
      <w:szCs w:val="20"/>
      <w:lang w:val="x-none" w:eastAsia="ru-RU"/>
    </w:rPr>
  </w:style>
  <w:style w:type="character" w:customStyle="1" w:styleId="HTML0">
    <w:name w:val="Стандартный HTML Знак"/>
    <w:link w:val="HTML"/>
    <w:uiPriority w:val="99"/>
    <w:rsid w:val="003B339F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c">
    <w:name w:val="caption"/>
    <w:aliases w:val="Название таблиц"/>
    <w:basedOn w:val="a3"/>
    <w:next w:val="a3"/>
    <w:uiPriority w:val="35"/>
    <w:qFormat/>
    <w:rsid w:val="00156ABD"/>
    <w:pPr>
      <w:spacing w:line="240" w:lineRule="auto"/>
      <w:jc w:val="right"/>
    </w:pPr>
    <w:rPr>
      <w:bCs/>
      <w:szCs w:val="18"/>
    </w:rPr>
  </w:style>
  <w:style w:type="paragraph" w:customStyle="1" w:styleId="p">
    <w:name w:val="p"/>
    <w:basedOn w:val="a3"/>
    <w:rsid w:val="00F679E8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Cs w:val="24"/>
      <w:lang w:eastAsia="ru-RU"/>
    </w:rPr>
  </w:style>
  <w:style w:type="paragraph" w:styleId="ad">
    <w:name w:val="Body Text Indent"/>
    <w:basedOn w:val="a3"/>
    <w:link w:val="ae"/>
    <w:rsid w:val="00BA4537"/>
    <w:pPr>
      <w:spacing w:after="0" w:line="240" w:lineRule="auto"/>
      <w:ind w:firstLine="708"/>
    </w:pPr>
    <w:rPr>
      <w:rFonts w:eastAsia="Times New Roman"/>
      <w:sz w:val="28"/>
      <w:szCs w:val="28"/>
      <w:lang w:val="x-none" w:eastAsia="ru-RU"/>
    </w:rPr>
  </w:style>
  <w:style w:type="character" w:customStyle="1" w:styleId="ae">
    <w:name w:val="Основной текст с отступом Знак"/>
    <w:link w:val="ad"/>
    <w:rsid w:val="00BA4537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32">
    <w:name w:val="Body Text Indent 3"/>
    <w:basedOn w:val="a3"/>
    <w:link w:val="33"/>
    <w:uiPriority w:val="99"/>
    <w:semiHidden/>
    <w:unhideWhenUsed/>
    <w:rsid w:val="006D5590"/>
    <w:pPr>
      <w:spacing w:after="120"/>
      <w:ind w:left="283"/>
    </w:pPr>
    <w:rPr>
      <w:sz w:val="16"/>
      <w:szCs w:val="16"/>
      <w:lang w:val="x-none" w:eastAsia="x-none"/>
    </w:rPr>
  </w:style>
  <w:style w:type="character" w:customStyle="1" w:styleId="33">
    <w:name w:val="Основной текст с отступом 3 Знак"/>
    <w:link w:val="32"/>
    <w:uiPriority w:val="99"/>
    <w:semiHidden/>
    <w:rsid w:val="006D5590"/>
    <w:rPr>
      <w:rFonts w:ascii="Times New Roman" w:hAnsi="Times New Roman"/>
      <w:sz w:val="16"/>
      <w:szCs w:val="16"/>
    </w:rPr>
  </w:style>
  <w:style w:type="paragraph" w:styleId="af">
    <w:name w:val="header"/>
    <w:basedOn w:val="a3"/>
    <w:link w:val="af0"/>
    <w:uiPriority w:val="99"/>
    <w:unhideWhenUsed/>
    <w:rsid w:val="006A7113"/>
    <w:pPr>
      <w:tabs>
        <w:tab w:val="center" w:pos="4677"/>
        <w:tab w:val="right" w:pos="9355"/>
      </w:tabs>
      <w:spacing w:after="0" w:line="240" w:lineRule="auto"/>
    </w:pPr>
    <w:rPr>
      <w:szCs w:val="20"/>
      <w:lang w:val="x-none" w:eastAsia="x-none"/>
    </w:rPr>
  </w:style>
  <w:style w:type="character" w:customStyle="1" w:styleId="af0">
    <w:name w:val="Верхний колонтитул Знак"/>
    <w:link w:val="af"/>
    <w:uiPriority w:val="99"/>
    <w:rsid w:val="006A7113"/>
    <w:rPr>
      <w:rFonts w:ascii="Times New Roman" w:hAnsi="Times New Roman"/>
      <w:sz w:val="24"/>
    </w:rPr>
  </w:style>
  <w:style w:type="paragraph" w:styleId="af1">
    <w:name w:val="footer"/>
    <w:basedOn w:val="a3"/>
    <w:link w:val="af2"/>
    <w:uiPriority w:val="99"/>
    <w:unhideWhenUsed/>
    <w:rsid w:val="006A7113"/>
    <w:pPr>
      <w:tabs>
        <w:tab w:val="center" w:pos="4677"/>
        <w:tab w:val="right" w:pos="9355"/>
      </w:tabs>
      <w:spacing w:after="0" w:line="240" w:lineRule="auto"/>
    </w:pPr>
    <w:rPr>
      <w:szCs w:val="20"/>
      <w:lang w:val="x-none" w:eastAsia="x-none"/>
    </w:rPr>
  </w:style>
  <w:style w:type="character" w:customStyle="1" w:styleId="af2">
    <w:name w:val="Нижний колонтитул Знак"/>
    <w:link w:val="af1"/>
    <w:uiPriority w:val="99"/>
    <w:rsid w:val="006A7113"/>
    <w:rPr>
      <w:rFonts w:ascii="Times New Roman" w:hAnsi="Times New Roman"/>
      <w:sz w:val="24"/>
    </w:rPr>
  </w:style>
  <w:style w:type="paragraph" w:styleId="af3">
    <w:name w:val="Balloon Text"/>
    <w:basedOn w:val="a3"/>
    <w:link w:val="af4"/>
    <w:uiPriority w:val="99"/>
    <w:semiHidden/>
    <w:unhideWhenUsed/>
    <w:rsid w:val="006A7113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f4">
    <w:name w:val="Текст выноски Знак"/>
    <w:link w:val="af3"/>
    <w:uiPriority w:val="99"/>
    <w:semiHidden/>
    <w:rsid w:val="006A7113"/>
    <w:rPr>
      <w:rFonts w:ascii="Tahoma" w:hAnsi="Tahoma" w:cs="Tahoma"/>
      <w:sz w:val="16"/>
      <w:szCs w:val="16"/>
    </w:rPr>
  </w:style>
  <w:style w:type="paragraph" w:customStyle="1" w:styleId="af5">
    <w:name w:val="Раздел"/>
    <w:basedOn w:val="1"/>
    <w:next w:val="a3"/>
    <w:qFormat/>
    <w:rsid w:val="006B0939"/>
    <w:pPr>
      <w:ind w:left="1134" w:hanging="425"/>
      <w:jc w:val="left"/>
    </w:pPr>
  </w:style>
  <w:style w:type="paragraph" w:customStyle="1" w:styleId="a2">
    <w:name w:val="Подраздел"/>
    <w:basedOn w:val="2"/>
    <w:next w:val="a3"/>
    <w:qFormat/>
    <w:rsid w:val="009B4FCA"/>
    <w:pPr>
      <w:numPr>
        <w:numId w:val="4"/>
      </w:numPr>
    </w:pPr>
  </w:style>
  <w:style w:type="paragraph" w:customStyle="1" w:styleId="a4">
    <w:name w:val="Пункт"/>
    <w:basedOn w:val="a2"/>
    <w:next w:val="a3"/>
    <w:qFormat/>
    <w:rsid w:val="008B005D"/>
    <w:pPr>
      <w:numPr>
        <w:ilvl w:val="0"/>
        <w:numId w:val="0"/>
      </w:numPr>
    </w:pPr>
  </w:style>
  <w:style w:type="paragraph" w:customStyle="1" w:styleId="af6">
    <w:name w:val="Подпункт"/>
    <w:basedOn w:val="a4"/>
    <w:qFormat/>
    <w:rsid w:val="00402756"/>
    <w:pPr>
      <w:outlineLvl w:val="3"/>
    </w:pPr>
  </w:style>
  <w:style w:type="paragraph" w:customStyle="1" w:styleId="af7">
    <w:name w:val="Ненумерованные заголовки"/>
    <w:basedOn w:val="1"/>
    <w:qFormat/>
    <w:rsid w:val="0095597D"/>
  </w:style>
  <w:style w:type="paragraph" w:styleId="af8">
    <w:name w:val="TOC Heading"/>
    <w:basedOn w:val="1"/>
    <w:next w:val="a3"/>
    <w:uiPriority w:val="39"/>
    <w:qFormat/>
    <w:rsid w:val="00373ADD"/>
    <w:pPr>
      <w:spacing w:line="276" w:lineRule="auto"/>
      <w:jc w:val="left"/>
      <w:outlineLvl w:val="9"/>
    </w:pPr>
    <w:rPr>
      <w:rFonts w:ascii="Cambria" w:hAnsi="Cambria"/>
      <w:caps/>
      <w:color w:val="365F91"/>
    </w:rPr>
  </w:style>
  <w:style w:type="paragraph" w:styleId="12">
    <w:name w:val="toc 1"/>
    <w:aliases w:val="Содержание"/>
    <w:basedOn w:val="a3"/>
    <w:next w:val="a3"/>
    <w:autoRedefine/>
    <w:uiPriority w:val="39"/>
    <w:unhideWhenUsed/>
    <w:rsid w:val="00E35518"/>
    <w:pPr>
      <w:tabs>
        <w:tab w:val="left" w:pos="142"/>
        <w:tab w:val="left" w:pos="284"/>
        <w:tab w:val="left" w:pos="425"/>
        <w:tab w:val="left" w:pos="1200"/>
        <w:tab w:val="right" w:leader="dot" w:pos="9355"/>
      </w:tabs>
      <w:spacing w:after="0"/>
      <w:ind w:left="709" w:firstLine="0"/>
    </w:pPr>
    <w:rPr>
      <w:b/>
      <w:caps/>
      <w:sz w:val="28"/>
    </w:rPr>
  </w:style>
  <w:style w:type="paragraph" w:styleId="21">
    <w:name w:val="toc 2"/>
    <w:basedOn w:val="a3"/>
    <w:next w:val="a3"/>
    <w:autoRedefine/>
    <w:uiPriority w:val="39"/>
    <w:unhideWhenUsed/>
    <w:rsid w:val="005860C1"/>
    <w:pPr>
      <w:spacing w:after="0"/>
      <w:ind w:left="709" w:firstLine="0"/>
    </w:pPr>
    <w:rPr>
      <w:b/>
      <w:sz w:val="28"/>
    </w:rPr>
  </w:style>
  <w:style w:type="character" w:styleId="af9">
    <w:name w:val="Hyperlink"/>
    <w:uiPriority w:val="99"/>
    <w:unhideWhenUsed/>
    <w:rsid w:val="00373ADD"/>
    <w:rPr>
      <w:color w:val="0000FF"/>
      <w:u w:val="single"/>
    </w:rPr>
  </w:style>
  <w:style w:type="paragraph" w:styleId="60">
    <w:name w:val="toc 6"/>
    <w:basedOn w:val="a3"/>
    <w:next w:val="a3"/>
    <w:autoRedefine/>
    <w:uiPriority w:val="39"/>
    <w:semiHidden/>
    <w:unhideWhenUsed/>
    <w:rsid w:val="00373ADD"/>
    <w:pPr>
      <w:ind w:left="1200"/>
    </w:pPr>
  </w:style>
  <w:style w:type="paragraph" w:styleId="afa">
    <w:name w:val="Body Text"/>
    <w:basedOn w:val="a3"/>
    <w:link w:val="afb"/>
    <w:uiPriority w:val="99"/>
    <w:semiHidden/>
    <w:unhideWhenUsed/>
    <w:rsid w:val="006C4DA6"/>
    <w:pPr>
      <w:spacing w:after="120"/>
    </w:pPr>
    <w:rPr>
      <w:lang w:val="x-none"/>
    </w:rPr>
  </w:style>
  <w:style w:type="character" w:customStyle="1" w:styleId="afb">
    <w:name w:val="Основной текст Знак"/>
    <w:link w:val="afa"/>
    <w:uiPriority w:val="99"/>
    <w:semiHidden/>
    <w:rsid w:val="006C4DA6"/>
    <w:rPr>
      <w:rFonts w:ascii="Times New Roman" w:hAnsi="Times New Roman"/>
      <w:sz w:val="24"/>
      <w:szCs w:val="22"/>
      <w:lang w:eastAsia="en-US"/>
    </w:rPr>
  </w:style>
  <w:style w:type="paragraph" w:customStyle="1" w:styleId="afc">
    <w:name w:val="Абзац"/>
    <w:basedOn w:val="a3"/>
    <w:autoRedefine/>
    <w:rsid w:val="00BF4C89"/>
    <w:pPr>
      <w:spacing w:after="0"/>
      <w:contextualSpacing/>
    </w:pPr>
  </w:style>
  <w:style w:type="character" w:styleId="afd">
    <w:name w:val="page number"/>
    <w:basedOn w:val="a5"/>
    <w:rsid w:val="002B182F"/>
  </w:style>
  <w:style w:type="paragraph" w:styleId="34">
    <w:name w:val="toc 3"/>
    <w:basedOn w:val="a3"/>
    <w:next w:val="a3"/>
    <w:autoRedefine/>
    <w:uiPriority w:val="39"/>
    <w:rsid w:val="005860C1"/>
    <w:pPr>
      <w:spacing w:after="0"/>
      <w:ind w:left="709" w:firstLine="0"/>
    </w:pPr>
    <w:rPr>
      <w:b/>
      <w:sz w:val="28"/>
    </w:rPr>
  </w:style>
  <w:style w:type="paragraph" w:customStyle="1" w:styleId="afe">
    <w:name w:val="Заголовок таблицы"/>
    <w:basedOn w:val="a3"/>
    <w:rsid w:val="00371627"/>
    <w:pPr>
      <w:spacing w:after="0"/>
      <w:ind w:firstLine="0"/>
    </w:pPr>
    <w:rPr>
      <w:b/>
    </w:rPr>
  </w:style>
  <w:style w:type="paragraph" w:customStyle="1" w:styleId="-">
    <w:name w:val="Таблица-заголовок"/>
    <w:basedOn w:val="a3"/>
    <w:autoRedefine/>
    <w:rsid w:val="00371627"/>
    <w:pPr>
      <w:spacing w:after="0"/>
      <w:ind w:firstLine="0"/>
    </w:pPr>
    <w:rPr>
      <w:b/>
    </w:rPr>
  </w:style>
  <w:style w:type="paragraph" w:customStyle="1" w:styleId="0">
    <w:name w:val="_Текст0"/>
    <w:rsid w:val="006903F9"/>
    <w:pPr>
      <w:ind w:firstLine="709"/>
      <w:jc w:val="both"/>
    </w:pPr>
    <w:rPr>
      <w:rFonts w:ascii="Arial" w:eastAsia="Times New Roman" w:hAnsi="Arial"/>
      <w:sz w:val="24"/>
      <w:szCs w:val="24"/>
    </w:rPr>
  </w:style>
  <w:style w:type="paragraph" w:customStyle="1" w:styleId="00">
    <w:name w:val="_Текст0_ПереченьТерминов"/>
    <w:rsid w:val="006903F9"/>
    <w:pPr>
      <w:spacing w:before="20" w:after="220"/>
      <w:jc w:val="both"/>
    </w:pPr>
    <w:rPr>
      <w:rFonts w:ascii="Arial" w:eastAsia="Times New Roman" w:hAnsi="Arial" w:cs="Arial"/>
      <w:sz w:val="24"/>
      <w:szCs w:val="24"/>
    </w:rPr>
  </w:style>
  <w:style w:type="paragraph" w:customStyle="1" w:styleId="01">
    <w:name w:val="_Текст0_Список 1 уровня"/>
    <w:rsid w:val="00765F0E"/>
    <w:pPr>
      <w:numPr>
        <w:numId w:val="6"/>
      </w:numPr>
      <w:tabs>
        <w:tab w:val="decimal" w:pos="992"/>
      </w:tabs>
      <w:jc w:val="both"/>
    </w:pPr>
    <w:rPr>
      <w:rFonts w:ascii="Arial" w:eastAsia="Times New Roman" w:hAnsi="Arial" w:cs="Arial"/>
      <w:sz w:val="24"/>
      <w:szCs w:val="24"/>
    </w:rPr>
  </w:style>
  <w:style w:type="paragraph" w:customStyle="1" w:styleId="22">
    <w:name w:val="Стиль Заголовок 2"/>
    <w:aliases w:val="Подраздел + Перед:  0 пт"/>
    <w:basedOn w:val="2"/>
    <w:rsid w:val="00765F0E"/>
    <w:pPr>
      <w:keepLines w:val="0"/>
      <w:numPr>
        <w:numId w:val="0"/>
      </w:numPr>
      <w:tabs>
        <w:tab w:val="clear" w:pos="1276"/>
        <w:tab w:val="left" w:pos="1191"/>
        <w:tab w:val="num" w:pos="1285"/>
      </w:tabs>
      <w:spacing w:before="240" w:line="240" w:lineRule="auto"/>
      <w:ind w:left="1285" w:hanging="576"/>
    </w:pPr>
    <w:rPr>
      <w:rFonts w:cs="Arial"/>
      <w:sz w:val="24"/>
      <w:szCs w:val="24"/>
      <w:lang w:eastAsia="ru-RU"/>
    </w:rPr>
  </w:style>
  <w:style w:type="paragraph" w:customStyle="1" w:styleId="04">
    <w:name w:val="_Текст0 Знак"/>
    <w:rsid w:val="002E13E1"/>
    <w:pPr>
      <w:ind w:firstLine="709"/>
      <w:jc w:val="both"/>
    </w:pPr>
    <w:rPr>
      <w:rFonts w:ascii="Arial" w:eastAsia="Times New Roman" w:hAnsi="Arial" w:cs="Arial"/>
      <w:sz w:val="24"/>
      <w:szCs w:val="24"/>
    </w:rPr>
  </w:style>
  <w:style w:type="paragraph" w:customStyle="1" w:styleId="02">
    <w:name w:val="_Текст0_Список 2 уровня"/>
    <w:rsid w:val="001D769D"/>
    <w:pPr>
      <w:numPr>
        <w:numId w:val="7"/>
      </w:numPr>
      <w:tabs>
        <w:tab w:val="left" w:pos="1701"/>
      </w:tabs>
      <w:ind w:left="1702" w:hanging="284"/>
      <w:jc w:val="both"/>
    </w:pPr>
    <w:rPr>
      <w:rFonts w:ascii="Arial" w:eastAsia="Times New Roman" w:hAnsi="Arial" w:cs="Arial"/>
      <w:sz w:val="24"/>
      <w:szCs w:val="24"/>
    </w:rPr>
  </w:style>
  <w:style w:type="character" w:customStyle="1" w:styleId="13">
    <w:name w:val="Заголовок 1 Знак"/>
    <w:aliases w:val="Раздел Знак"/>
    <w:rsid w:val="001D769D"/>
    <w:rPr>
      <w:rFonts w:ascii="Arial" w:hAnsi="Arial" w:cs="Arial"/>
      <w:b/>
      <w:bCs/>
      <w:caps/>
      <w:kern w:val="32"/>
      <w:sz w:val="28"/>
      <w:szCs w:val="28"/>
      <w:lang w:val="ru-RU" w:eastAsia="ru-RU"/>
    </w:rPr>
  </w:style>
  <w:style w:type="paragraph" w:customStyle="1" w:styleId="aff">
    <w:name w:val="_Титул_Название изделия"/>
    <w:basedOn w:val="a3"/>
    <w:next w:val="a3"/>
    <w:rsid w:val="001D769D"/>
    <w:pPr>
      <w:spacing w:after="120" w:line="240" w:lineRule="auto"/>
      <w:ind w:firstLine="0"/>
      <w:jc w:val="center"/>
    </w:pPr>
    <w:rPr>
      <w:rFonts w:eastAsia="Times New Roman" w:cs="Arial"/>
      <w:b/>
      <w:bCs/>
      <w:sz w:val="32"/>
      <w:szCs w:val="32"/>
      <w:lang w:eastAsia="ru-RU"/>
    </w:rPr>
  </w:style>
  <w:style w:type="paragraph" w:customStyle="1" w:styleId="aff0">
    <w:name w:val="_Титул_Количество листов"/>
    <w:basedOn w:val="a3"/>
    <w:next w:val="a3"/>
    <w:rsid w:val="001D769D"/>
    <w:pPr>
      <w:spacing w:after="0" w:line="240" w:lineRule="auto"/>
      <w:ind w:firstLine="0"/>
    </w:pPr>
    <w:rPr>
      <w:rFonts w:eastAsia="Times New Roman" w:cs="Arial"/>
      <w:b/>
      <w:bCs/>
      <w:sz w:val="26"/>
      <w:szCs w:val="26"/>
      <w:lang w:eastAsia="ru-RU"/>
    </w:rPr>
  </w:style>
  <w:style w:type="paragraph" w:customStyle="1" w:styleId="aff1">
    <w:name w:val="_Аннотация"/>
    <w:next w:val="a3"/>
    <w:rsid w:val="001D769D"/>
    <w:pPr>
      <w:pageBreakBefore/>
      <w:spacing w:after="280"/>
      <w:jc w:val="center"/>
    </w:pPr>
    <w:rPr>
      <w:rFonts w:ascii="Arial" w:eastAsia="Times New Roman" w:hAnsi="Arial" w:cs="Arial"/>
      <w:b/>
      <w:bCs/>
      <w:caps/>
      <w:sz w:val="28"/>
      <w:szCs w:val="28"/>
    </w:rPr>
  </w:style>
  <w:style w:type="paragraph" w:customStyle="1" w:styleId="aff2">
    <w:name w:val="_Содержание"/>
    <w:next w:val="a3"/>
    <w:rsid w:val="001D769D"/>
    <w:pPr>
      <w:pageBreakBefore/>
      <w:spacing w:before="240" w:after="240"/>
      <w:jc w:val="center"/>
    </w:pPr>
    <w:rPr>
      <w:rFonts w:ascii="Arial" w:eastAsia="Times New Roman" w:hAnsi="Arial" w:cs="Arial"/>
      <w:b/>
      <w:bCs/>
      <w:caps/>
      <w:sz w:val="28"/>
      <w:szCs w:val="28"/>
    </w:rPr>
  </w:style>
  <w:style w:type="character" w:customStyle="1" w:styleId="aff3">
    <w:name w:val="_Символы_Гиперссылки"/>
    <w:rsid w:val="001D769D"/>
    <w:rPr>
      <w:color w:val="0000FF"/>
      <w:lang w:val="ru-RU" w:eastAsia="x-none"/>
    </w:rPr>
  </w:style>
  <w:style w:type="paragraph" w:customStyle="1" w:styleId="aff4">
    <w:name w:val="_Табл_Заголовок"/>
    <w:rsid w:val="001D769D"/>
    <w:pPr>
      <w:keepNext/>
      <w:spacing w:before="60" w:after="60"/>
      <w:jc w:val="center"/>
    </w:pPr>
    <w:rPr>
      <w:rFonts w:ascii="Arial" w:eastAsia="Times New Roman" w:hAnsi="Arial" w:cs="Arial"/>
      <w:b/>
      <w:bCs/>
      <w:sz w:val="24"/>
      <w:szCs w:val="24"/>
    </w:rPr>
  </w:style>
  <w:style w:type="paragraph" w:customStyle="1" w:styleId="aff5">
    <w:name w:val="_Рис_Название"/>
    <w:next w:val="a3"/>
    <w:rsid w:val="001D769D"/>
    <w:pPr>
      <w:spacing w:before="120" w:after="120"/>
      <w:jc w:val="center"/>
    </w:pPr>
    <w:rPr>
      <w:rFonts w:ascii="Arial" w:eastAsia="Times New Roman" w:hAnsi="Arial" w:cs="Arial"/>
      <w:sz w:val="24"/>
      <w:szCs w:val="24"/>
    </w:rPr>
  </w:style>
  <w:style w:type="paragraph" w:styleId="aff6">
    <w:name w:val="footnote text"/>
    <w:basedOn w:val="a3"/>
    <w:semiHidden/>
    <w:rsid w:val="001D769D"/>
    <w:pPr>
      <w:spacing w:after="120" w:line="240" w:lineRule="auto"/>
      <w:ind w:firstLine="0"/>
    </w:pPr>
    <w:rPr>
      <w:rFonts w:eastAsia="Times New Roman" w:cs="Arial"/>
      <w:sz w:val="16"/>
      <w:szCs w:val="16"/>
      <w:lang w:eastAsia="ru-RU"/>
    </w:rPr>
  </w:style>
  <w:style w:type="paragraph" w:styleId="40">
    <w:name w:val="toc 4"/>
    <w:basedOn w:val="a3"/>
    <w:next w:val="a3"/>
    <w:autoRedefine/>
    <w:semiHidden/>
    <w:rsid w:val="001D769D"/>
    <w:pPr>
      <w:spacing w:after="120" w:line="240" w:lineRule="auto"/>
      <w:ind w:left="720" w:firstLine="0"/>
    </w:pPr>
    <w:rPr>
      <w:rFonts w:eastAsia="Times New Roman" w:cs="Arial"/>
      <w:szCs w:val="24"/>
      <w:lang w:eastAsia="ru-RU"/>
    </w:rPr>
  </w:style>
  <w:style w:type="paragraph" w:customStyle="1" w:styleId="aff7">
    <w:name w:val="_Рисунок"/>
    <w:next w:val="a3"/>
    <w:rsid w:val="001D769D"/>
    <w:pPr>
      <w:keepNext/>
      <w:spacing w:after="120"/>
      <w:jc w:val="center"/>
    </w:pPr>
    <w:rPr>
      <w:rFonts w:ascii="Arial" w:eastAsia="Times New Roman" w:hAnsi="Arial" w:cs="Arial"/>
      <w:sz w:val="24"/>
      <w:szCs w:val="24"/>
    </w:rPr>
  </w:style>
  <w:style w:type="paragraph" w:customStyle="1" w:styleId="05">
    <w:name w:val="_Текст0_Рисунок_название"/>
    <w:basedOn w:val="a3"/>
    <w:rsid w:val="001D769D"/>
    <w:pPr>
      <w:spacing w:before="240" w:after="240" w:line="240" w:lineRule="auto"/>
      <w:ind w:firstLine="0"/>
      <w:jc w:val="center"/>
    </w:pPr>
    <w:rPr>
      <w:rFonts w:eastAsia="Times New Roman" w:cs="Arial"/>
      <w:szCs w:val="24"/>
      <w:lang w:eastAsia="ru-RU"/>
    </w:rPr>
  </w:style>
  <w:style w:type="paragraph" w:customStyle="1" w:styleId="06">
    <w:name w:val="_Текст0_Табл_название"/>
    <w:basedOn w:val="05"/>
    <w:next w:val="04"/>
    <w:rsid w:val="001D769D"/>
    <w:pPr>
      <w:keepNext/>
    </w:pPr>
    <w:rPr>
      <w:b/>
      <w:bCs/>
    </w:rPr>
  </w:style>
  <w:style w:type="paragraph" w:customStyle="1" w:styleId="010">
    <w:name w:val="_Текст0_СписНум 1 уровня"/>
    <w:rsid w:val="001D769D"/>
    <w:pPr>
      <w:numPr>
        <w:numId w:val="9"/>
      </w:numPr>
      <w:spacing w:after="120"/>
      <w:jc w:val="both"/>
    </w:pPr>
    <w:rPr>
      <w:rFonts w:ascii="Arial" w:eastAsia="Times New Roman" w:hAnsi="Arial" w:cs="Arial"/>
      <w:sz w:val="24"/>
      <w:szCs w:val="24"/>
    </w:rPr>
  </w:style>
  <w:style w:type="paragraph" w:styleId="50">
    <w:name w:val="toc 5"/>
    <w:basedOn w:val="a3"/>
    <w:next w:val="a3"/>
    <w:autoRedefine/>
    <w:semiHidden/>
    <w:rsid w:val="001D769D"/>
    <w:pPr>
      <w:spacing w:after="120" w:line="240" w:lineRule="auto"/>
      <w:ind w:left="960" w:firstLine="0"/>
    </w:pPr>
    <w:rPr>
      <w:rFonts w:eastAsia="Times New Roman" w:cs="Arial"/>
      <w:szCs w:val="24"/>
      <w:lang w:eastAsia="ru-RU"/>
    </w:rPr>
  </w:style>
  <w:style w:type="paragraph" w:styleId="71">
    <w:name w:val="toc 7"/>
    <w:basedOn w:val="a3"/>
    <w:next w:val="a3"/>
    <w:autoRedefine/>
    <w:semiHidden/>
    <w:rsid w:val="001D769D"/>
    <w:pPr>
      <w:spacing w:after="120" w:line="240" w:lineRule="auto"/>
      <w:ind w:left="1440" w:firstLine="0"/>
    </w:pPr>
    <w:rPr>
      <w:rFonts w:eastAsia="Times New Roman" w:cs="Arial"/>
      <w:szCs w:val="24"/>
      <w:lang w:eastAsia="ru-RU"/>
    </w:rPr>
  </w:style>
  <w:style w:type="paragraph" w:styleId="80">
    <w:name w:val="toc 8"/>
    <w:basedOn w:val="a3"/>
    <w:next w:val="a3"/>
    <w:autoRedefine/>
    <w:semiHidden/>
    <w:rsid w:val="001D769D"/>
    <w:pPr>
      <w:spacing w:after="120" w:line="240" w:lineRule="auto"/>
      <w:ind w:left="1680" w:firstLine="0"/>
    </w:pPr>
    <w:rPr>
      <w:rFonts w:eastAsia="Times New Roman" w:cs="Arial"/>
      <w:szCs w:val="24"/>
      <w:lang w:eastAsia="ru-RU"/>
    </w:rPr>
  </w:style>
  <w:style w:type="paragraph" w:styleId="91">
    <w:name w:val="toc 9"/>
    <w:basedOn w:val="a3"/>
    <w:next w:val="a3"/>
    <w:autoRedefine/>
    <w:semiHidden/>
    <w:rsid w:val="001D769D"/>
    <w:pPr>
      <w:spacing w:after="120" w:line="240" w:lineRule="auto"/>
      <w:ind w:left="1920" w:firstLine="0"/>
    </w:pPr>
    <w:rPr>
      <w:rFonts w:eastAsia="Times New Roman" w:cs="Arial"/>
      <w:szCs w:val="24"/>
      <w:lang w:eastAsia="ru-RU"/>
    </w:rPr>
  </w:style>
  <w:style w:type="paragraph" w:styleId="aff8">
    <w:name w:val="annotation text"/>
    <w:basedOn w:val="a3"/>
    <w:semiHidden/>
    <w:rsid w:val="001D769D"/>
    <w:pPr>
      <w:spacing w:after="120" w:line="240" w:lineRule="auto"/>
      <w:ind w:firstLine="0"/>
    </w:pPr>
    <w:rPr>
      <w:rFonts w:eastAsia="Times New Roman" w:cs="Arial"/>
      <w:sz w:val="20"/>
      <w:szCs w:val="20"/>
      <w:lang w:eastAsia="ru-RU"/>
    </w:rPr>
  </w:style>
  <w:style w:type="character" w:styleId="aff9">
    <w:name w:val="FollowedHyperlink"/>
    <w:rsid w:val="001D769D"/>
    <w:rPr>
      <w:color w:val="800080"/>
      <w:u w:val="single"/>
    </w:rPr>
  </w:style>
  <w:style w:type="paragraph" w:styleId="affa">
    <w:name w:val="Document Map"/>
    <w:basedOn w:val="a3"/>
    <w:semiHidden/>
    <w:rsid w:val="001D769D"/>
    <w:pPr>
      <w:shd w:val="clear" w:color="auto" w:fill="000080"/>
      <w:spacing w:after="120" w:line="240" w:lineRule="auto"/>
      <w:ind w:firstLine="0"/>
    </w:pPr>
    <w:rPr>
      <w:rFonts w:ascii="Tahoma" w:eastAsia="Times New Roman" w:hAnsi="Tahoma" w:cs="Tahoma"/>
      <w:szCs w:val="24"/>
      <w:lang w:eastAsia="ru-RU"/>
    </w:rPr>
  </w:style>
  <w:style w:type="paragraph" w:customStyle="1" w:styleId="14">
    <w:name w:val="_Приложение_Заголовок 1"/>
    <w:basedOn w:val="1"/>
    <w:next w:val="23"/>
    <w:rsid w:val="001D769D"/>
    <w:pPr>
      <w:tabs>
        <w:tab w:val="left" w:pos="397"/>
        <w:tab w:val="num" w:pos="3240"/>
      </w:tabs>
      <w:spacing w:before="0" w:line="240" w:lineRule="auto"/>
      <w:jc w:val="right"/>
    </w:pPr>
    <w:rPr>
      <w:rFonts w:cs="Arial"/>
      <w:kern w:val="32"/>
      <w:lang w:eastAsia="ru-RU"/>
    </w:rPr>
  </w:style>
  <w:style w:type="paragraph" w:customStyle="1" w:styleId="23">
    <w:name w:val="_Приложение_Заголовок 2"/>
    <w:basedOn w:val="2"/>
    <w:rsid w:val="001D769D"/>
    <w:pPr>
      <w:keepLines w:val="0"/>
      <w:numPr>
        <w:ilvl w:val="0"/>
        <w:numId w:val="0"/>
      </w:numPr>
      <w:tabs>
        <w:tab w:val="left" w:pos="1191"/>
        <w:tab w:val="num" w:pos="1429"/>
      </w:tabs>
      <w:spacing w:before="0" w:line="240" w:lineRule="auto"/>
    </w:pPr>
    <w:rPr>
      <w:rFonts w:cs="Arial"/>
      <w:sz w:val="24"/>
      <w:szCs w:val="24"/>
      <w:lang w:eastAsia="ru-RU"/>
    </w:rPr>
  </w:style>
  <w:style w:type="paragraph" w:customStyle="1" w:styleId="30">
    <w:name w:val="_Приложение_Заголовок 3"/>
    <w:basedOn w:val="3"/>
    <w:rsid w:val="001D769D"/>
    <w:pPr>
      <w:keepLines w:val="0"/>
      <w:numPr>
        <w:numId w:val="8"/>
      </w:numPr>
      <w:spacing w:line="240" w:lineRule="auto"/>
      <w:ind w:left="0" w:firstLine="0"/>
    </w:pPr>
    <w:rPr>
      <w:rFonts w:cs="Arial"/>
      <w:b w:val="0"/>
      <w:bCs w:val="0"/>
      <w:i/>
      <w:iCs/>
      <w:sz w:val="24"/>
      <w:szCs w:val="24"/>
      <w:lang w:eastAsia="ru-RU"/>
    </w:rPr>
  </w:style>
  <w:style w:type="paragraph" w:styleId="affb">
    <w:name w:val="Title"/>
    <w:basedOn w:val="a3"/>
    <w:qFormat/>
    <w:rsid w:val="001D769D"/>
    <w:pPr>
      <w:spacing w:after="0"/>
      <w:ind w:firstLine="0"/>
      <w:jc w:val="center"/>
      <w:outlineLvl w:val="0"/>
    </w:pPr>
    <w:rPr>
      <w:rFonts w:eastAsia="Times New Roman" w:cs="Arial"/>
      <w:kern w:val="28"/>
      <w:sz w:val="26"/>
      <w:szCs w:val="26"/>
      <w:lang w:eastAsia="ru-RU"/>
    </w:rPr>
  </w:style>
  <w:style w:type="paragraph" w:styleId="affc">
    <w:name w:val="Plain Text"/>
    <w:basedOn w:val="a3"/>
    <w:rsid w:val="001D769D"/>
    <w:pPr>
      <w:spacing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ffd">
    <w:name w:val="Т_ТАБЛ"/>
    <w:basedOn w:val="a3"/>
    <w:rsid w:val="001D769D"/>
    <w:pPr>
      <w:spacing w:after="0" w:line="240" w:lineRule="auto"/>
      <w:ind w:firstLine="0"/>
      <w:jc w:val="left"/>
    </w:pPr>
    <w:rPr>
      <w:rFonts w:eastAsia="Times New Roman" w:cs="Arial"/>
      <w:szCs w:val="24"/>
      <w:lang w:eastAsia="ru-RU"/>
    </w:rPr>
  </w:style>
  <w:style w:type="character" w:customStyle="1" w:styleId="affe">
    <w:name w:val="Т_ТАБЛ Знак"/>
    <w:rsid w:val="001D769D"/>
    <w:rPr>
      <w:rFonts w:ascii="Arial" w:hAnsi="Arial" w:cs="Arial"/>
      <w:sz w:val="24"/>
      <w:szCs w:val="24"/>
      <w:lang w:val="ru-RU" w:eastAsia="ru-RU"/>
    </w:rPr>
  </w:style>
  <w:style w:type="paragraph" w:customStyle="1" w:styleId="afff">
    <w:name w:val="Обычный.Абзац"/>
    <w:autoRedefine/>
    <w:rsid w:val="001D769D"/>
    <w:pPr>
      <w:ind w:firstLine="680"/>
      <w:jc w:val="both"/>
    </w:pPr>
    <w:rPr>
      <w:rFonts w:ascii="Times New Roman" w:eastAsia="Times New Roman" w:hAnsi="Times New Roman"/>
      <w:sz w:val="24"/>
      <w:szCs w:val="24"/>
    </w:rPr>
  </w:style>
  <w:style w:type="paragraph" w:styleId="afff0">
    <w:name w:val="Body Text First Indent"/>
    <w:basedOn w:val="afa"/>
    <w:rsid w:val="001D769D"/>
    <w:pPr>
      <w:spacing w:line="240" w:lineRule="auto"/>
      <w:ind w:firstLine="210"/>
    </w:pPr>
    <w:rPr>
      <w:rFonts w:eastAsia="Times New Roman" w:cs="Arial"/>
      <w:szCs w:val="24"/>
      <w:lang w:eastAsia="ru-RU"/>
    </w:rPr>
  </w:style>
  <w:style w:type="paragraph" w:customStyle="1" w:styleId="a">
    <w:name w:val="Список а)"/>
    <w:basedOn w:val="a3"/>
    <w:rsid w:val="001D769D"/>
    <w:pPr>
      <w:numPr>
        <w:numId w:val="10"/>
      </w:numPr>
      <w:spacing w:after="0"/>
    </w:pPr>
    <w:rPr>
      <w:rFonts w:eastAsia="Times New Roman" w:cs="Arial"/>
      <w:szCs w:val="24"/>
      <w:lang w:val="fr-FR" w:eastAsia="ru-RU"/>
    </w:rPr>
  </w:style>
  <w:style w:type="paragraph" w:customStyle="1" w:styleId="35">
    <w:name w:val="Подпункт (3 уровень)"/>
    <w:basedOn w:val="a3"/>
    <w:next w:val="a3"/>
    <w:rsid w:val="001D769D"/>
    <w:pPr>
      <w:spacing w:before="120" w:after="120"/>
      <w:ind w:left="1778" w:hanging="720"/>
      <w:outlineLvl w:val="2"/>
    </w:pPr>
    <w:rPr>
      <w:rFonts w:eastAsia="Times New Roman" w:cs="Arial"/>
      <w:szCs w:val="24"/>
      <w:lang w:eastAsia="ru-RU"/>
    </w:rPr>
  </w:style>
  <w:style w:type="paragraph" w:customStyle="1" w:styleId="Default">
    <w:name w:val="Default"/>
    <w:rsid w:val="001D769D"/>
    <w:pPr>
      <w:autoSpaceDE w:val="0"/>
      <w:autoSpaceDN w:val="0"/>
      <w:adjustRightInd w:val="0"/>
    </w:pPr>
    <w:rPr>
      <w:rFonts w:ascii="TimesNewRoman" w:eastAsia="Times New Roman" w:hAnsi="TimesNewRoman" w:cs="TimesNewRoman"/>
    </w:rPr>
  </w:style>
  <w:style w:type="paragraph" w:customStyle="1" w:styleId="12712">
    <w:name w:val="Стиль Стиль Первая строка:  127 см Междустр.интервал:  множитель 12..."/>
    <w:basedOn w:val="a3"/>
    <w:rsid w:val="001D769D"/>
    <w:pPr>
      <w:spacing w:after="0" w:line="300" w:lineRule="auto"/>
      <w:ind w:firstLine="720"/>
    </w:pPr>
    <w:rPr>
      <w:rFonts w:eastAsia="Times New Roman" w:cs="Arial"/>
      <w:szCs w:val="24"/>
      <w:lang w:eastAsia="ru-RU"/>
    </w:rPr>
  </w:style>
  <w:style w:type="paragraph" w:customStyle="1" w:styleId="afff1">
    <w:name w:val="Ссылка"/>
    <w:basedOn w:val="a3"/>
    <w:rsid w:val="001D769D"/>
    <w:pPr>
      <w:spacing w:after="60"/>
      <w:ind w:firstLine="0"/>
      <w:jc w:val="left"/>
    </w:pPr>
    <w:rPr>
      <w:rFonts w:eastAsia="Times New Roman" w:cs="Arial"/>
      <w:i/>
      <w:iCs/>
      <w:sz w:val="22"/>
      <w:lang w:eastAsia="ru-RU"/>
    </w:rPr>
  </w:style>
  <w:style w:type="paragraph" w:customStyle="1" w:styleId="03">
    <w:name w:val="_Текст0_Список 3 уровня"/>
    <w:basedOn w:val="02"/>
    <w:rsid w:val="001D769D"/>
    <w:pPr>
      <w:numPr>
        <w:numId w:val="2"/>
      </w:numPr>
      <w:tabs>
        <w:tab w:val="num" w:pos="2268"/>
      </w:tabs>
      <w:ind w:left="2268" w:hanging="284"/>
    </w:pPr>
  </w:style>
  <w:style w:type="paragraph" w:styleId="a0">
    <w:name w:val="List"/>
    <w:basedOn w:val="a3"/>
    <w:rsid w:val="001D769D"/>
    <w:pPr>
      <w:widowControl w:val="0"/>
      <w:numPr>
        <w:numId w:val="11"/>
      </w:numPr>
      <w:adjustRightInd w:val="0"/>
      <w:spacing w:after="0"/>
      <w:textAlignment w:val="baseline"/>
    </w:pPr>
    <w:rPr>
      <w:rFonts w:eastAsia="Times New Roman" w:cs="Arial"/>
      <w:szCs w:val="24"/>
      <w:lang w:val="fr-FR" w:eastAsia="ru-RU"/>
    </w:rPr>
  </w:style>
  <w:style w:type="paragraph" w:customStyle="1" w:styleId="zag1">
    <w:name w:val="zag1"/>
    <w:basedOn w:val="a3"/>
    <w:rsid w:val="001D769D"/>
    <w:pPr>
      <w:spacing w:before="48" w:after="48" w:line="240" w:lineRule="auto"/>
      <w:ind w:firstLine="0"/>
      <w:jc w:val="center"/>
    </w:pPr>
    <w:rPr>
      <w:rFonts w:eastAsia="Times New Roman" w:cs="Arial"/>
      <w:b/>
      <w:bCs/>
      <w:sz w:val="34"/>
      <w:szCs w:val="34"/>
      <w:lang w:eastAsia="ru-RU"/>
    </w:rPr>
  </w:style>
  <w:style w:type="paragraph" w:customStyle="1" w:styleId="tekst">
    <w:name w:val="tekst"/>
    <w:basedOn w:val="a3"/>
    <w:rsid w:val="001D769D"/>
    <w:pPr>
      <w:spacing w:before="48" w:after="48" w:line="240" w:lineRule="auto"/>
      <w:ind w:firstLine="720"/>
    </w:pPr>
    <w:rPr>
      <w:rFonts w:eastAsia="Times New Roman" w:cs="Arial"/>
      <w:szCs w:val="24"/>
      <w:lang w:eastAsia="ru-RU"/>
    </w:rPr>
  </w:style>
  <w:style w:type="paragraph" w:styleId="15">
    <w:name w:val="index 1"/>
    <w:basedOn w:val="a3"/>
    <w:next w:val="a3"/>
    <w:autoRedefine/>
    <w:semiHidden/>
    <w:rsid w:val="001D769D"/>
    <w:pPr>
      <w:spacing w:before="120" w:after="0" w:line="240" w:lineRule="auto"/>
      <w:ind w:left="567" w:hanging="567"/>
      <w:jc w:val="left"/>
    </w:pPr>
    <w:rPr>
      <w:rFonts w:eastAsia="Times New Roman" w:cs="Arial"/>
      <w:sz w:val="20"/>
      <w:szCs w:val="20"/>
      <w:lang w:eastAsia="ru-RU"/>
    </w:rPr>
  </w:style>
  <w:style w:type="paragraph" w:styleId="24">
    <w:name w:val="index 2"/>
    <w:basedOn w:val="a3"/>
    <w:next w:val="a3"/>
    <w:autoRedefine/>
    <w:semiHidden/>
    <w:rsid w:val="001D769D"/>
    <w:pPr>
      <w:spacing w:after="0" w:line="240" w:lineRule="auto"/>
      <w:ind w:left="480" w:hanging="240"/>
      <w:jc w:val="left"/>
    </w:pPr>
    <w:rPr>
      <w:rFonts w:eastAsia="Times New Roman" w:cs="Arial"/>
      <w:sz w:val="20"/>
      <w:szCs w:val="20"/>
      <w:lang w:eastAsia="ru-RU"/>
    </w:rPr>
  </w:style>
  <w:style w:type="paragraph" w:styleId="36">
    <w:name w:val="index 3"/>
    <w:basedOn w:val="a3"/>
    <w:next w:val="a3"/>
    <w:autoRedefine/>
    <w:semiHidden/>
    <w:rsid w:val="001D769D"/>
    <w:pPr>
      <w:spacing w:after="0" w:line="240" w:lineRule="auto"/>
      <w:ind w:left="720" w:hanging="240"/>
      <w:jc w:val="left"/>
    </w:pPr>
    <w:rPr>
      <w:rFonts w:eastAsia="Times New Roman" w:cs="Arial"/>
      <w:sz w:val="20"/>
      <w:szCs w:val="20"/>
      <w:lang w:eastAsia="ru-RU"/>
    </w:rPr>
  </w:style>
  <w:style w:type="paragraph" w:styleId="41">
    <w:name w:val="index 4"/>
    <w:basedOn w:val="a3"/>
    <w:next w:val="a3"/>
    <w:autoRedefine/>
    <w:semiHidden/>
    <w:rsid w:val="001D769D"/>
    <w:pPr>
      <w:spacing w:after="0" w:line="240" w:lineRule="auto"/>
      <w:ind w:left="960" w:hanging="240"/>
      <w:jc w:val="left"/>
    </w:pPr>
    <w:rPr>
      <w:rFonts w:eastAsia="Times New Roman" w:cs="Arial"/>
      <w:sz w:val="20"/>
      <w:szCs w:val="20"/>
      <w:lang w:eastAsia="ru-RU"/>
    </w:rPr>
  </w:style>
  <w:style w:type="paragraph" w:styleId="51">
    <w:name w:val="index 5"/>
    <w:basedOn w:val="a3"/>
    <w:next w:val="a3"/>
    <w:autoRedefine/>
    <w:semiHidden/>
    <w:rsid w:val="001D769D"/>
    <w:pPr>
      <w:spacing w:after="0" w:line="240" w:lineRule="auto"/>
      <w:ind w:left="1200" w:hanging="240"/>
      <w:jc w:val="left"/>
    </w:pPr>
    <w:rPr>
      <w:rFonts w:eastAsia="Times New Roman" w:cs="Arial"/>
      <w:sz w:val="20"/>
      <w:szCs w:val="20"/>
      <w:lang w:eastAsia="ru-RU"/>
    </w:rPr>
  </w:style>
  <w:style w:type="paragraph" w:styleId="62">
    <w:name w:val="index 6"/>
    <w:basedOn w:val="a3"/>
    <w:next w:val="a3"/>
    <w:autoRedefine/>
    <w:semiHidden/>
    <w:rsid w:val="001D769D"/>
    <w:pPr>
      <w:spacing w:after="0" w:line="240" w:lineRule="auto"/>
      <w:ind w:left="1440" w:hanging="240"/>
      <w:jc w:val="left"/>
    </w:pPr>
    <w:rPr>
      <w:rFonts w:eastAsia="Times New Roman" w:cs="Arial"/>
      <w:sz w:val="20"/>
      <w:szCs w:val="20"/>
      <w:lang w:eastAsia="ru-RU"/>
    </w:rPr>
  </w:style>
  <w:style w:type="paragraph" w:styleId="72">
    <w:name w:val="index 7"/>
    <w:basedOn w:val="a3"/>
    <w:next w:val="a3"/>
    <w:autoRedefine/>
    <w:semiHidden/>
    <w:rsid w:val="001D769D"/>
    <w:pPr>
      <w:spacing w:after="0" w:line="240" w:lineRule="auto"/>
      <w:ind w:left="1680" w:hanging="240"/>
      <w:jc w:val="left"/>
    </w:pPr>
    <w:rPr>
      <w:rFonts w:eastAsia="Times New Roman" w:cs="Arial"/>
      <w:sz w:val="20"/>
      <w:szCs w:val="20"/>
      <w:lang w:eastAsia="ru-RU"/>
    </w:rPr>
  </w:style>
  <w:style w:type="paragraph" w:styleId="81">
    <w:name w:val="index 8"/>
    <w:basedOn w:val="a3"/>
    <w:next w:val="a3"/>
    <w:autoRedefine/>
    <w:semiHidden/>
    <w:rsid w:val="001D769D"/>
    <w:pPr>
      <w:spacing w:after="0" w:line="240" w:lineRule="auto"/>
      <w:ind w:left="1920" w:hanging="240"/>
      <w:jc w:val="left"/>
    </w:pPr>
    <w:rPr>
      <w:rFonts w:eastAsia="Times New Roman" w:cs="Arial"/>
      <w:sz w:val="20"/>
      <w:szCs w:val="20"/>
      <w:lang w:eastAsia="ru-RU"/>
    </w:rPr>
  </w:style>
  <w:style w:type="paragraph" w:styleId="92">
    <w:name w:val="index 9"/>
    <w:basedOn w:val="a3"/>
    <w:next w:val="a3"/>
    <w:autoRedefine/>
    <w:semiHidden/>
    <w:rsid w:val="001D769D"/>
    <w:pPr>
      <w:spacing w:after="0" w:line="240" w:lineRule="auto"/>
      <w:ind w:left="2160" w:hanging="240"/>
      <w:jc w:val="left"/>
    </w:pPr>
    <w:rPr>
      <w:rFonts w:eastAsia="Times New Roman" w:cs="Arial"/>
      <w:sz w:val="20"/>
      <w:szCs w:val="20"/>
      <w:lang w:eastAsia="ru-RU"/>
    </w:rPr>
  </w:style>
  <w:style w:type="paragraph" w:styleId="afff2">
    <w:name w:val="index heading"/>
    <w:basedOn w:val="a3"/>
    <w:next w:val="15"/>
    <w:semiHidden/>
    <w:rsid w:val="001D769D"/>
    <w:pPr>
      <w:spacing w:after="0" w:line="240" w:lineRule="auto"/>
      <w:ind w:firstLine="0"/>
      <w:jc w:val="left"/>
    </w:pPr>
    <w:rPr>
      <w:rFonts w:eastAsia="Times New Roman" w:cs="Arial"/>
      <w:sz w:val="20"/>
      <w:szCs w:val="20"/>
      <w:lang w:eastAsia="ru-RU"/>
    </w:rPr>
  </w:style>
  <w:style w:type="character" w:styleId="afff3">
    <w:name w:val="Emphasis"/>
    <w:qFormat/>
    <w:rsid w:val="00831CF2"/>
    <w:rPr>
      <w:b/>
      <w:color w:val="auto"/>
    </w:rPr>
  </w:style>
  <w:style w:type="paragraph" w:customStyle="1" w:styleId="afff4">
    <w:name w:val="_ВВЕДЕНИЕ"/>
    <w:basedOn w:val="a3"/>
    <w:next w:val="04"/>
    <w:rsid w:val="001D769D"/>
    <w:pPr>
      <w:keepNext/>
      <w:pageBreakBefore/>
      <w:spacing w:after="240" w:line="240" w:lineRule="auto"/>
      <w:ind w:firstLine="0"/>
      <w:jc w:val="center"/>
      <w:outlineLvl w:val="0"/>
    </w:pPr>
    <w:rPr>
      <w:rFonts w:eastAsia="Times New Roman" w:cs="Arial"/>
      <w:b/>
      <w:bCs/>
      <w:caps/>
      <w:sz w:val="28"/>
      <w:szCs w:val="28"/>
      <w:lang w:eastAsia="ru-RU"/>
    </w:rPr>
  </w:style>
  <w:style w:type="paragraph" w:customStyle="1" w:styleId="16">
    <w:name w:val="_Приложение_Заголовок1_поЦентру"/>
    <w:basedOn w:val="14"/>
    <w:next w:val="a3"/>
    <w:rsid w:val="001D769D"/>
    <w:pPr>
      <w:tabs>
        <w:tab w:val="clear" w:pos="3240"/>
      </w:tabs>
      <w:jc w:val="center"/>
    </w:pPr>
  </w:style>
  <w:style w:type="paragraph" w:customStyle="1" w:styleId="07">
    <w:name w:val="_Табл_Текст0 внутри"/>
    <w:rsid w:val="001D769D"/>
    <w:pPr>
      <w:keepNext/>
      <w:spacing w:before="20" w:after="20"/>
    </w:pPr>
    <w:rPr>
      <w:rFonts w:ascii="Arial" w:eastAsia="Times New Roman" w:hAnsi="Arial" w:cs="Arial"/>
      <w:sz w:val="24"/>
      <w:szCs w:val="24"/>
    </w:rPr>
  </w:style>
  <w:style w:type="paragraph" w:customStyle="1" w:styleId="afff5">
    <w:name w:val="Текст_"/>
    <w:basedOn w:val="a3"/>
    <w:rsid w:val="001D769D"/>
    <w:pPr>
      <w:spacing w:after="0"/>
      <w:ind w:firstLine="567"/>
    </w:pPr>
    <w:rPr>
      <w:rFonts w:eastAsia="Times New Roman" w:cs="Arial"/>
      <w:sz w:val="26"/>
      <w:szCs w:val="26"/>
      <w:lang w:eastAsia="ru-RU"/>
    </w:rPr>
  </w:style>
  <w:style w:type="paragraph" w:customStyle="1" w:styleId="afff6">
    <w:name w:val="Термин"/>
    <w:basedOn w:val="a3"/>
    <w:rsid w:val="001D769D"/>
    <w:pPr>
      <w:spacing w:after="0" w:line="240" w:lineRule="auto"/>
      <w:ind w:firstLine="0"/>
      <w:jc w:val="left"/>
    </w:pPr>
    <w:rPr>
      <w:rFonts w:eastAsia="Times New Roman" w:cs="Arial"/>
      <w:b/>
      <w:bCs/>
      <w:sz w:val="26"/>
      <w:szCs w:val="26"/>
      <w:lang w:eastAsia="ru-RU"/>
    </w:rPr>
  </w:style>
  <w:style w:type="paragraph" w:customStyle="1" w:styleId="afff7">
    <w:name w:val="Определение"/>
    <w:basedOn w:val="afff6"/>
    <w:rsid w:val="001D769D"/>
    <w:rPr>
      <w:b w:val="0"/>
      <w:bCs w:val="0"/>
    </w:rPr>
  </w:style>
  <w:style w:type="paragraph" w:styleId="25">
    <w:name w:val="Body Text Indent 2"/>
    <w:basedOn w:val="a3"/>
    <w:rsid w:val="001D769D"/>
    <w:pPr>
      <w:spacing w:after="0" w:line="240" w:lineRule="auto"/>
      <w:ind w:firstLine="700"/>
    </w:pPr>
    <w:rPr>
      <w:rFonts w:ascii="Arial" w:eastAsia="Times New Roman" w:hAnsi="Arial" w:cs="Arial"/>
      <w:szCs w:val="24"/>
      <w:lang w:eastAsia="ru-RU"/>
    </w:rPr>
  </w:style>
  <w:style w:type="character" w:customStyle="1" w:styleId="08">
    <w:name w:val="_Текст0 Знак Знак"/>
    <w:rsid w:val="001D769D"/>
    <w:rPr>
      <w:rFonts w:ascii="Arial" w:hAnsi="Arial" w:cs="Arial"/>
      <w:sz w:val="24"/>
      <w:szCs w:val="24"/>
      <w:lang w:val="ru-RU" w:eastAsia="ru-RU" w:bidi="ar-SA"/>
    </w:rPr>
  </w:style>
  <w:style w:type="paragraph" w:styleId="26">
    <w:name w:val="List 2"/>
    <w:basedOn w:val="a3"/>
    <w:rsid w:val="001D769D"/>
    <w:pPr>
      <w:spacing w:after="120" w:line="240" w:lineRule="auto"/>
      <w:ind w:left="566" w:hanging="283"/>
    </w:pPr>
    <w:rPr>
      <w:rFonts w:eastAsia="Times New Roman" w:cs="Arial"/>
      <w:szCs w:val="24"/>
      <w:lang w:eastAsia="ru-RU"/>
    </w:rPr>
  </w:style>
  <w:style w:type="paragraph" w:customStyle="1" w:styleId="afff8">
    <w:name w:val="Основной текст таблицы"/>
    <w:basedOn w:val="a3"/>
    <w:rsid w:val="001D769D"/>
    <w:pPr>
      <w:spacing w:after="0" w:line="240" w:lineRule="auto"/>
      <w:ind w:firstLine="0"/>
      <w:jc w:val="left"/>
    </w:pPr>
    <w:rPr>
      <w:rFonts w:eastAsia="Times New Roman" w:cs="Arial"/>
      <w:szCs w:val="24"/>
      <w:lang w:eastAsia="ru-RU"/>
    </w:rPr>
  </w:style>
  <w:style w:type="paragraph" w:customStyle="1" w:styleId="10">
    <w:name w:val="Знак Знак1"/>
    <w:basedOn w:val="a3"/>
    <w:rsid w:val="00DF5CB6"/>
    <w:pPr>
      <w:ind w:firstLine="0"/>
    </w:pPr>
  </w:style>
  <w:style w:type="paragraph" w:customStyle="1" w:styleId="ds-markdown-paragraph">
    <w:name w:val="ds-markdown-paragraph"/>
    <w:basedOn w:val="a3"/>
    <w:rsid w:val="00A939EA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83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73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0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1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839282">
          <w:marLeft w:val="432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61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6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2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3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8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8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3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76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26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36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47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87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9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17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09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4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6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4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63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34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6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58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37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29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ra\Desktop\&#1053;&#1072;&#1096;%20&#1096;&#1072;&#1073;&#1083;&#1086;&#1085;%20&#1076;&#1083;&#1103;%20&#1044;&#1048;&#1058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Наш шаблон для ДИТ.dot</Template>
  <TotalTime>0</TotalTime>
  <Pages>26</Pages>
  <Words>3657</Words>
  <Characters>20846</Characters>
  <Application>Microsoft Office Word</Application>
  <DocSecurity>0</DocSecurity>
  <Lines>173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Техническое задание</vt:lpstr>
    </vt:vector>
  </TitlesOfParts>
  <Company/>
  <LinksUpToDate>false</LinksUpToDate>
  <CharactersWithSpaces>24455</CharactersWithSpaces>
  <SharedDoc>false</SharedDoc>
  <HLinks>
    <vt:vector size="306" baseType="variant">
      <vt:variant>
        <vt:i4>1703985</vt:i4>
      </vt:variant>
      <vt:variant>
        <vt:i4>311</vt:i4>
      </vt:variant>
      <vt:variant>
        <vt:i4>0</vt:i4>
      </vt:variant>
      <vt:variant>
        <vt:i4>5</vt:i4>
      </vt:variant>
      <vt:variant>
        <vt:lpwstr/>
      </vt:variant>
      <vt:variant>
        <vt:lpwstr>_Toc534923241</vt:lpwstr>
      </vt:variant>
      <vt:variant>
        <vt:i4>1703985</vt:i4>
      </vt:variant>
      <vt:variant>
        <vt:i4>305</vt:i4>
      </vt:variant>
      <vt:variant>
        <vt:i4>0</vt:i4>
      </vt:variant>
      <vt:variant>
        <vt:i4>5</vt:i4>
      </vt:variant>
      <vt:variant>
        <vt:lpwstr/>
      </vt:variant>
      <vt:variant>
        <vt:lpwstr>_Toc534923240</vt:lpwstr>
      </vt:variant>
      <vt:variant>
        <vt:i4>1900593</vt:i4>
      </vt:variant>
      <vt:variant>
        <vt:i4>299</vt:i4>
      </vt:variant>
      <vt:variant>
        <vt:i4>0</vt:i4>
      </vt:variant>
      <vt:variant>
        <vt:i4>5</vt:i4>
      </vt:variant>
      <vt:variant>
        <vt:lpwstr/>
      </vt:variant>
      <vt:variant>
        <vt:lpwstr>_Toc534923239</vt:lpwstr>
      </vt:variant>
      <vt:variant>
        <vt:i4>1900593</vt:i4>
      </vt:variant>
      <vt:variant>
        <vt:i4>293</vt:i4>
      </vt:variant>
      <vt:variant>
        <vt:i4>0</vt:i4>
      </vt:variant>
      <vt:variant>
        <vt:i4>5</vt:i4>
      </vt:variant>
      <vt:variant>
        <vt:lpwstr/>
      </vt:variant>
      <vt:variant>
        <vt:lpwstr>_Toc534923238</vt:lpwstr>
      </vt:variant>
      <vt:variant>
        <vt:i4>1900593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_Toc534923237</vt:lpwstr>
      </vt:variant>
      <vt:variant>
        <vt:i4>1900593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_Toc534923236</vt:lpwstr>
      </vt:variant>
      <vt:variant>
        <vt:i4>1900593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_Toc534923235</vt:lpwstr>
      </vt:variant>
      <vt:variant>
        <vt:i4>1900593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_Toc534923234</vt:lpwstr>
      </vt:variant>
      <vt:variant>
        <vt:i4>1900593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_Toc534923233</vt:lpwstr>
      </vt:variant>
      <vt:variant>
        <vt:i4>1900593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_Toc534923232</vt:lpwstr>
      </vt:variant>
      <vt:variant>
        <vt:i4>1900593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_Toc534923231</vt:lpwstr>
      </vt:variant>
      <vt:variant>
        <vt:i4>1900593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_Toc534923230</vt:lpwstr>
      </vt:variant>
      <vt:variant>
        <vt:i4>1835057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_Toc534923229</vt:lpwstr>
      </vt:variant>
      <vt:variant>
        <vt:i4>1835057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_Toc534923228</vt:lpwstr>
      </vt:variant>
      <vt:variant>
        <vt:i4>1835057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_Toc534923227</vt:lpwstr>
      </vt:variant>
      <vt:variant>
        <vt:i4>1835057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_Toc534923226</vt:lpwstr>
      </vt:variant>
      <vt:variant>
        <vt:i4>1835057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_Toc534923225</vt:lpwstr>
      </vt:variant>
      <vt:variant>
        <vt:i4>1835057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_Toc534923224</vt:lpwstr>
      </vt:variant>
      <vt:variant>
        <vt:i4>1835057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_Toc534923223</vt:lpwstr>
      </vt:variant>
      <vt:variant>
        <vt:i4>1835057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_Toc534923222</vt:lpwstr>
      </vt:variant>
      <vt:variant>
        <vt:i4>1835057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_Toc534923221</vt:lpwstr>
      </vt:variant>
      <vt:variant>
        <vt:i4>1835057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_Toc534923220</vt:lpwstr>
      </vt:variant>
      <vt:variant>
        <vt:i4>2031665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_Toc534923219</vt:lpwstr>
      </vt:variant>
      <vt:variant>
        <vt:i4>2031665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_Toc534923218</vt:lpwstr>
      </vt:variant>
      <vt:variant>
        <vt:i4>2031665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_Toc534923217</vt:lpwstr>
      </vt:variant>
      <vt:variant>
        <vt:i4>2031665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_Toc534923216</vt:lpwstr>
      </vt:variant>
      <vt:variant>
        <vt:i4>2031665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_Toc534923215</vt:lpwstr>
      </vt:variant>
      <vt:variant>
        <vt:i4>2031665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_Toc534923214</vt:lpwstr>
      </vt:variant>
      <vt:variant>
        <vt:i4>2031665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_Toc534923213</vt:lpwstr>
      </vt:variant>
      <vt:variant>
        <vt:i4>2031665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_Toc534923212</vt:lpwstr>
      </vt:variant>
      <vt:variant>
        <vt:i4>2031665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_Toc534923211</vt:lpwstr>
      </vt:variant>
      <vt:variant>
        <vt:i4>2031665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_Toc534923210</vt:lpwstr>
      </vt:variant>
      <vt:variant>
        <vt:i4>1966129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_Toc534923209</vt:lpwstr>
      </vt:variant>
      <vt:variant>
        <vt:i4>1966129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_Toc534923208</vt:lpwstr>
      </vt:variant>
      <vt:variant>
        <vt:i4>1966129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_Toc534923207</vt:lpwstr>
      </vt:variant>
      <vt:variant>
        <vt:i4>1966129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_Toc534923206</vt:lpwstr>
      </vt:variant>
      <vt:variant>
        <vt:i4>1966129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_Toc534923205</vt:lpwstr>
      </vt:variant>
      <vt:variant>
        <vt:i4>1966129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_Toc534923204</vt:lpwstr>
      </vt:variant>
      <vt:variant>
        <vt:i4>1966129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_Toc534923203</vt:lpwstr>
      </vt:variant>
      <vt:variant>
        <vt:i4>1966129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_Toc534923202</vt:lpwstr>
      </vt:variant>
      <vt:variant>
        <vt:i4>1966129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_Toc534923201</vt:lpwstr>
      </vt:variant>
      <vt:variant>
        <vt:i4>1966129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_Toc534923200</vt:lpwstr>
      </vt:variant>
      <vt:variant>
        <vt:i4>1507378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_Toc534923199</vt:lpwstr>
      </vt:variant>
      <vt:variant>
        <vt:i4>1507378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_Toc534923198</vt:lpwstr>
      </vt:variant>
      <vt:variant>
        <vt:i4>1507378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_Toc534923197</vt:lpwstr>
      </vt:variant>
      <vt:variant>
        <vt:i4>1507378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_Toc534923196</vt:lpwstr>
      </vt:variant>
      <vt:variant>
        <vt:i4>1507378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_Toc534923195</vt:lpwstr>
      </vt:variant>
      <vt:variant>
        <vt:i4>1507378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_Toc534923194</vt:lpwstr>
      </vt:variant>
      <vt:variant>
        <vt:i4>1507378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_Toc534923193</vt:lpwstr>
      </vt:variant>
      <vt:variant>
        <vt:i4>1507378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_Toc534923192</vt:lpwstr>
      </vt:variant>
      <vt:variant>
        <vt:i4>1507378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_Toc534923191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</dc:title>
  <dc:subject>Название системы</dc:subject>
  <dc:creator>КСА</dc:creator>
  <cp:keywords/>
  <cp:lastModifiedBy>naumkin</cp:lastModifiedBy>
  <cp:revision>2</cp:revision>
  <cp:lastPrinted>1899-12-31T21:00:00Z</cp:lastPrinted>
  <dcterms:created xsi:type="dcterms:W3CDTF">2026-10-20T04:43:00Z</dcterms:created>
  <dcterms:modified xsi:type="dcterms:W3CDTF">2026-10-20T04:43:00Z</dcterms:modified>
</cp:coreProperties>
</file>