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441"/>
        <w:gridCol w:w="480"/>
        <w:gridCol w:w="4434"/>
      </w:tblGrid>
      <w:tr w:rsidR="008E63E4" w:rsidRPr="008E63E4" w14:paraId="4178B00C" w14:textId="77777777" w:rsidTr="008E63E4">
        <w:trPr>
          <w:trHeight w:val="1698"/>
        </w:trPr>
        <w:tc>
          <w:tcPr>
            <w:tcW w:w="10207" w:type="dxa"/>
            <w:gridSpan w:val="3"/>
          </w:tcPr>
          <w:p w14:paraId="5EE63B2A" w14:textId="77777777" w:rsidR="00575E9C" w:rsidRPr="008E63E4" w:rsidRDefault="0015215C" w:rsidP="00373ADD">
            <w:pPr>
              <w:pStyle w:val="SystemName"/>
              <w:spacing w:before="0" w:after="0"/>
              <w:rPr>
                <w:sz w:val="28"/>
                <w:lang w:val="ru-RU"/>
              </w:rPr>
            </w:pPr>
            <w:r>
              <w:rPr>
                <w:sz w:val="28"/>
              </w:rPr>
              <w:t xml:space="preserve"> </w:t>
            </w:r>
            <w:r w:rsidRPr="0015215C">
              <w:rPr>
                <w:sz w:val="28"/>
                <w:lang w:val="ru-RU"/>
              </w:rPr>
              <w:t>НИЯУ МИФИ, кафедра КСиТ №12</w:t>
            </w:r>
          </w:p>
        </w:tc>
      </w:tr>
      <w:tr w:rsidR="008E63E4" w:rsidRPr="008E63E4" w14:paraId="17C210A6" w14:textId="77777777" w:rsidTr="00575E9C">
        <w:trPr>
          <w:trHeight w:hRule="exact" w:val="2132"/>
        </w:trPr>
        <w:tc>
          <w:tcPr>
            <w:tcW w:w="4820" w:type="dxa"/>
          </w:tcPr>
          <w:p w14:paraId="4E068484" w14:textId="77777777" w:rsidR="00CC6702" w:rsidRPr="008E63E4" w:rsidRDefault="001B3AE0" w:rsidP="00CC6702">
            <w:pPr>
              <w:spacing w:after="0"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УТВЕРЖДАЮ</w:t>
            </w:r>
          </w:p>
          <w:p w14:paraId="6B1692B8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 w:rsidRPr="008E63E4">
              <w:rPr>
                <w:sz w:val="22"/>
              </w:rPr>
              <w:t>Должность</w:t>
            </w:r>
          </w:p>
          <w:p w14:paraId="5C0783B8" w14:textId="77777777" w:rsidR="00CC6702" w:rsidRPr="008E63E4" w:rsidRDefault="00CC6702" w:rsidP="00CC6702">
            <w:pPr>
              <w:pStyle w:val="HTML"/>
              <w:contextualSpacing/>
              <w:jc w:val="right"/>
              <w:rPr>
                <w:rFonts w:ascii="Times New Roman" w:hAnsi="Times New Roman"/>
                <w:sz w:val="24"/>
                <w:lang w:val="ru-RU"/>
              </w:rPr>
            </w:pPr>
            <w:r w:rsidRPr="008E63E4">
              <w:rPr>
                <w:rFonts w:ascii="Times New Roman" w:hAnsi="Times New Roman"/>
                <w:sz w:val="24"/>
                <w:lang w:val="ru-RU"/>
              </w:rPr>
              <w:t>______________________Х.Х. ХХХХ</w:t>
            </w:r>
          </w:p>
          <w:p w14:paraId="275512D2" w14:textId="77777777" w:rsidR="00CC6702" w:rsidRPr="008E63E4" w:rsidRDefault="00CC6702" w:rsidP="00CC6702">
            <w:pPr>
              <w:pStyle w:val="HTML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</w:t>
            </w:r>
            <w:r w:rsidR="00575E9C" w:rsidRPr="008E63E4">
              <w:rPr>
                <w:rFonts w:ascii="Times New Roman" w:hAnsi="Times New Roman"/>
                <w:sz w:val="16"/>
                <w:lang w:val="ru-RU"/>
              </w:rPr>
              <w:t xml:space="preserve">  </w:t>
            </w:r>
            <w:proofErr w:type="gramEnd"/>
            <w:r w:rsidR="00575E9C" w:rsidRPr="008E63E4">
              <w:rPr>
                <w:rFonts w:ascii="Times New Roman" w:hAnsi="Times New Roman"/>
                <w:sz w:val="16"/>
                <w:lang w:val="ru-RU"/>
              </w:rPr>
              <w:t xml:space="preserve">        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05BFC820" w14:textId="77777777" w:rsidR="00CC6702" w:rsidRPr="008E63E4" w:rsidRDefault="00CC6702" w:rsidP="00575E9C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CE0F00">
              <w:rPr>
                <w:sz w:val="22"/>
              </w:rPr>
              <w:t>2026</w:t>
            </w:r>
            <w:r w:rsidRPr="008E63E4">
              <w:rPr>
                <w:sz w:val="22"/>
              </w:rPr>
              <w:t xml:space="preserve"> г</w:t>
            </w:r>
          </w:p>
        </w:tc>
        <w:tc>
          <w:tcPr>
            <w:tcW w:w="567" w:type="dxa"/>
          </w:tcPr>
          <w:p w14:paraId="296D3231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D2B4EFA" w14:textId="77777777" w:rsidR="00CC6702" w:rsidRPr="008E63E4" w:rsidRDefault="00CC6702" w:rsidP="00CC6702">
            <w:pPr>
              <w:spacing w:after="0"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УТВЕРЖДАЮ</w:t>
            </w:r>
          </w:p>
          <w:p w14:paraId="6181AA1B" w14:textId="77777777" w:rsidR="00CC6702" w:rsidRPr="00CE0F00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Преподаватель</w:t>
            </w:r>
          </w:p>
          <w:p w14:paraId="4667AD1E" w14:textId="48923311" w:rsidR="00CC6702" w:rsidRPr="008E63E4" w:rsidRDefault="00EF431B" w:rsidP="00CC6702">
            <w:pPr>
              <w:pStyle w:val="HTML"/>
              <w:contextualSpacing/>
              <w:jc w:val="right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___________________</w:t>
            </w:r>
            <w:r w:rsidR="00CE0F00">
              <w:rPr>
                <w:rFonts w:ascii="Times New Roman" w:hAnsi="Times New Roman"/>
                <w:sz w:val="24"/>
                <w:lang w:val="ru-RU"/>
              </w:rPr>
              <w:t>С.А. Красникова</w:t>
            </w:r>
          </w:p>
          <w:p w14:paraId="1269338A" w14:textId="77777777" w:rsidR="00CC6702" w:rsidRPr="008E63E4" w:rsidRDefault="00CC6702" w:rsidP="00CC6702">
            <w:pPr>
              <w:pStyle w:val="HTML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                         (расшифровка подписи)</w:t>
            </w:r>
          </w:p>
          <w:p w14:paraId="68EAEE3A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8E63E4" w:rsidRPr="008E63E4" w14:paraId="7FE2CB10" w14:textId="77777777" w:rsidTr="00575E9C">
        <w:trPr>
          <w:trHeight w:hRule="exact" w:val="2985"/>
        </w:trPr>
        <w:tc>
          <w:tcPr>
            <w:tcW w:w="10207" w:type="dxa"/>
            <w:gridSpan w:val="3"/>
          </w:tcPr>
          <w:p w14:paraId="0B056129" w14:textId="77777777" w:rsidR="00650298" w:rsidRPr="008E63E4" w:rsidRDefault="00575E9C" w:rsidP="00575E9C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8E63E4">
              <w:rPr>
                <w:caps/>
                <w:sz w:val="28"/>
                <w:szCs w:val="28"/>
              </w:rPr>
              <w:t>НАЗВАНИЕ СИСТЕМЫ</w:t>
            </w:r>
          </w:p>
          <w:p w14:paraId="686D25DA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3E5212BB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  <w:r w:rsidR="003320B9" w:rsidRPr="008E63E4">
              <w:rPr>
                <w:b w:val="0"/>
                <w:sz w:val="24"/>
                <w:szCs w:val="24"/>
              </w:rPr>
              <w:t>-ЛУ</w:t>
            </w:r>
          </w:p>
          <w:p w14:paraId="6DA57768" w14:textId="77777777" w:rsidR="00CC6702" w:rsidRPr="008E63E4" w:rsidRDefault="00CC6702" w:rsidP="00274172">
            <w:pPr>
              <w:ind w:firstLine="0"/>
              <w:contextualSpacing/>
              <w:jc w:val="center"/>
            </w:pPr>
            <w:r w:rsidRPr="008E63E4">
              <w:rPr>
                <w:szCs w:val="24"/>
              </w:rPr>
              <w:t xml:space="preserve">Версия </w:t>
            </w:r>
            <w:r w:rsidR="00CE0F00">
              <w:rPr>
                <w:szCs w:val="24"/>
              </w:rPr>
              <w:t>1.0</w:t>
            </w:r>
          </w:p>
        </w:tc>
      </w:tr>
      <w:tr w:rsidR="00CC6702" w:rsidRPr="008E63E4" w14:paraId="6ABA442B" w14:textId="77777777">
        <w:trPr>
          <w:trHeight w:hRule="exact" w:val="567"/>
        </w:trPr>
        <w:tc>
          <w:tcPr>
            <w:tcW w:w="4820" w:type="dxa"/>
          </w:tcPr>
          <w:p w14:paraId="3A950F70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СОГЛАСОВАНО</w:t>
            </w:r>
          </w:p>
        </w:tc>
        <w:tc>
          <w:tcPr>
            <w:tcW w:w="567" w:type="dxa"/>
          </w:tcPr>
          <w:p w14:paraId="037E0173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</w:p>
        </w:tc>
        <w:tc>
          <w:tcPr>
            <w:tcW w:w="4820" w:type="dxa"/>
          </w:tcPr>
          <w:p w14:paraId="140A5061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Представители организации Разработчика</w:t>
            </w:r>
          </w:p>
        </w:tc>
      </w:tr>
      <w:tr w:rsidR="008E63E4" w:rsidRPr="008E63E4" w14:paraId="62A8D431" w14:textId="77777777">
        <w:trPr>
          <w:trHeight w:hRule="exact" w:val="1418"/>
        </w:trPr>
        <w:tc>
          <w:tcPr>
            <w:tcW w:w="4820" w:type="dxa"/>
          </w:tcPr>
          <w:p w14:paraId="06D628E6" w14:textId="77777777" w:rsidR="00CE0F00" w:rsidRPr="008E63E4" w:rsidRDefault="00CE0F00" w:rsidP="00CE0F00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 НОСТРО</w:t>
            </w:r>
          </w:p>
          <w:p w14:paraId="60EBBC05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_______________А.Н. Яцковская</w:t>
            </w:r>
          </w:p>
          <w:p w14:paraId="4E98FC0F" w14:textId="7D3E22B3" w:rsidR="00CC6702" w:rsidRPr="008E63E4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   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5E0AA908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  <w:tc>
          <w:tcPr>
            <w:tcW w:w="567" w:type="dxa"/>
          </w:tcPr>
          <w:p w14:paraId="5A039316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62EA482" w14:textId="77777777" w:rsidR="00CC6702" w:rsidRPr="008E63E4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</w:t>
            </w:r>
          </w:p>
          <w:p w14:paraId="5669F02F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</w:t>
            </w:r>
            <w:r w:rsidR="00CC6702" w:rsidRPr="008E63E4">
              <w:rPr>
                <w:rFonts w:ascii="Times New Roman" w:hAnsi="Times New Roman"/>
                <w:sz w:val="24"/>
                <w:lang w:val="ru-RU"/>
              </w:rPr>
              <w:t>__</w:t>
            </w:r>
            <w:r>
              <w:rPr>
                <w:rFonts w:ascii="Times New Roman" w:hAnsi="Times New Roman"/>
                <w:sz w:val="24"/>
                <w:lang w:val="ru-RU"/>
              </w:rPr>
              <w:t>С.В. Наумкин</w:t>
            </w:r>
          </w:p>
          <w:p w14:paraId="39301690" w14:textId="6F0A47C0" w:rsidR="00CC6702" w:rsidRPr="008E63E4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04DE63D7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CC6702" w:rsidRPr="008E63E4" w14:paraId="3BDDCD80" w14:textId="77777777">
        <w:trPr>
          <w:trHeight w:hRule="exact" w:val="1418"/>
        </w:trPr>
        <w:tc>
          <w:tcPr>
            <w:tcW w:w="4820" w:type="dxa"/>
          </w:tcPr>
          <w:p w14:paraId="01E158A3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3D1209DB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810E994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7E0A89A2" w14:textId="77777777">
        <w:trPr>
          <w:trHeight w:hRule="exact" w:val="1418"/>
        </w:trPr>
        <w:tc>
          <w:tcPr>
            <w:tcW w:w="4820" w:type="dxa"/>
          </w:tcPr>
          <w:p w14:paraId="47216F5B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68B9D750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3C860F6C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575E9C" w:rsidRPr="008E63E4" w14:paraId="30B0CED6" w14:textId="77777777">
        <w:trPr>
          <w:trHeight w:hRule="exact" w:val="1418"/>
        </w:trPr>
        <w:tc>
          <w:tcPr>
            <w:tcW w:w="4820" w:type="dxa"/>
          </w:tcPr>
          <w:p w14:paraId="754EFF2A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729FDD13" w14:textId="77777777" w:rsidR="00575E9C" w:rsidRPr="008E63E4" w:rsidRDefault="00575E9C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9F1149D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1769E365" w14:textId="77777777">
        <w:trPr>
          <w:trHeight w:hRule="exact" w:val="284"/>
        </w:trPr>
        <w:tc>
          <w:tcPr>
            <w:tcW w:w="10207" w:type="dxa"/>
            <w:gridSpan w:val="3"/>
          </w:tcPr>
          <w:p w14:paraId="09FBAEB4" w14:textId="77777777" w:rsidR="00CC6702" w:rsidRPr="008E63E4" w:rsidRDefault="00A420CD" w:rsidP="00CE0F00">
            <w:pPr>
              <w:spacing w:after="0"/>
              <w:ind w:firstLine="0"/>
              <w:contextualSpacing/>
              <w:jc w:val="center"/>
            </w:pPr>
            <w:r>
              <w:t>20</w:t>
            </w:r>
            <w:r w:rsidR="00CE0F00">
              <w:t>26</w:t>
            </w:r>
          </w:p>
        </w:tc>
      </w:tr>
    </w:tbl>
    <w:p w14:paraId="54454F6A" w14:textId="77777777" w:rsidR="00394FC7" w:rsidRPr="008E63E4" w:rsidRDefault="00394FC7" w:rsidP="00CC6702">
      <w:pPr>
        <w:pStyle w:val="SystemName"/>
        <w:spacing w:before="0" w:after="0"/>
        <w:jc w:val="both"/>
        <w:rPr>
          <w:lang w:val="ru-RU"/>
        </w:rPr>
        <w:sectPr w:rsidR="00394FC7" w:rsidRPr="008E63E4" w:rsidSect="00E35518">
          <w:footerReference w:type="even" r:id="rId8"/>
          <w:footerReference w:type="default" r:id="rId9"/>
          <w:pgSz w:w="11906" w:h="16838" w:code="9"/>
          <w:pgMar w:top="1134" w:right="850" w:bottom="1134" w:left="1701" w:header="709" w:footer="709" w:gutter="0"/>
          <w:pgNumType w:start="2"/>
          <w:cols w:space="708"/>
          <w:titlePg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8E63E4" w:rsidRPr="008E63E4" w14:paraId="008C4B5C" w14:textId="77777777" w:rsidTr="008E63E4">
        <w:trPr>
          <w:trHeight w:hRule="exact" w:val="975"/>
        </w:trPr>
        <w:tc>
          <w:tcPr>
            <w:tcW w:w="10421" w:type="dxa"/>
          </w:tcPr>
          <w:p w14:paraId="0204786B" w14:textId="77777777" w:rsidR="00575E9C" w:rsidRPr="008E63E4" w:rsidRDefault="00575E9C" w:rsidP="00A14B8B">
            <w:pPr>
              <w:pStyle w:val="SystemName"/>
              <w:spacing w:before="0" w:after="0"/>
              <w:ind w:left="25"/>
              <w:contextualSpacing/>
              <w:rPr>
                <w:lang w:val="ru-RU"/>
              </w:rPr>
            </w:pPr>
            <w:r w:rsidRPr="008E63E4">
              <w:rPr>
                <w:sz w:val="28"/>
                <w:lang w:val="ru-RU"/>
              </w:rPr>
              <w:lastRenderedPageBreak/>
              <w:t>ОРГАНИЗАЦИЯ</w:t>
            </w:r>
          </w:p>
        </w:tc>
      </w:tr>
      <w:tr w:rsidR="00A14B8B" w:rsidRPr="008E63E4" w14:paraId="23D80FCC" w14:textId="77777777">
        <w:trPr>
          <w:trHeight w:hRule="exact" w:val="964"/>
        </w:trPr>
        <w:tc>
          <w:tcPr>
            <w:tcW w:w="10421" w:type="dxa"/>
          </w:tcPr>
          <w:p w14:paraId="2133BB87" w14:textId="77777777" w:rsidR="00A14B8B" w:rsidRPr="008E63E4" w:rsidRDefault="00A14B8B" w:rsidP="00A14B8B">
            <w:pPr>
              <w:spacing w:after="0"/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Утвержден</w:t>
            </w:r>
          </w:p>
          <w:p w14:paraId="58ADEFDE" w14:textId="77777777" w:rsidR="00A14B8B" w:rsidRPr="008E63E4" w:rsidRDefault="00575E9C" w:rsidP="00A14B8B">
            <w:pPr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ШИФР</w:t>
            </w:r>
            <w:r w:rsidR="00A14B8B" w:rsidRPr="008E63E4">
              <w:rPr>
                <w:szCs w:val="24"/>
              </w:rPr>
              <w:t>-ЛУ</w:t>
            </w:r>
          </w:p>
        </w:tc>
      </w:tr>
      <w:tr w:rsidR="00A14B8B" w:rsidRPr="008E63E4" w14:paraId="4E66EAFA" w14:textId="77777777" w:rsidTr="00E35518">
        <w:trPr>
          <w:trHeight w:hRule="exact" w:val="11238"/>
        </w:trPr>
        <w:tc>
          <w:tcPr>
            <w:tcW w:w="10421" w:type="dxa"/>
          </w:tcPr>
          <w:p w14:paraId="32E2D5BC" w14:textId="77777777" w:rsidR="00CE0F00" w:rsidRPr="00CE0F00" w:rsidRDefault="00CE0F00" w:rsidP="00CE0F00">
            <w:pPr>
              <w:pStyle w:val="DocumentName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АИС «Платежи и позиции</w:t>
            </w:r>
          </w:p>
          <w:p w14:paraId="432E51DB" w14:textId="77777777" w:rsidR="00CE0F00" w:rsidRDefault="00CE0F00" w:rsidP="00CE0F00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по счетам НОСТРО»</w:t>
            </w:r>
          </w:p>
          <w:p w14:paraId="6307201D" w14:textId="77777777" w:rsidR="00575E9C" w:rsidRPr="008E63E4" w:rsidRDefault="00575E9C" w:rsidP="00CE0F00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2367E568" w14:textId="77777777" w:rsidR="00A14B8B" w:rsidRPr="008E63E4" w:rsidRDefault="00575E9C" w:rsidP="00A14B8B">
            <w:pPr>
              <w:pStyle w:val="DocumentName"/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</w:p>
          <w:p w14:paraId="63D89DB2" w14:textId="77777777" w:rsidR="00A14B8B" w:rsidRPr="008E63E4" w:rsidRDefault="00A14B8B" w:rsidP="00A14B8B">
            <w:pPr>
              <w:pStyle w:val="DocumentName"/>
              <w:tabs>
                <w:tab w:val="left" w:pos="1605"/>
              </w:tabs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 xml:space="preserve">Листов </w:t>
            </w:r>
            <w:r w:rsidRPr="008E63E4">
              <w:rPr>
                <w:b w:val="0"/>
                <w:sz w:val="24"/>
                <w:szCs w:val="24"/>
              </w:rPr>
              <w:fldChar w:fldCharType="begin"/>
            </w:r>
            <w:r w:rsidRPr="008E63E4">
              <w:rPr>
                <w:b w:val="0"/>
                <w:sz w:val="24"/>
                <w:szCs w:val="24"/>
              </w:rPr>
              <w:instrText xml:space="preserve"> SECTIONPAGES   \* MERGEFORMAT </w:instrText>
            </w:r>
            <w:r w:rsidRPr="008E63E4">
              <w:rPr>
                <w:b w:val="0"/>
                <w:sz w:val="24"/>
                <w:szCs w:val="24"/>
              </w:rPr>
              <w:fldChar w:fldCharType="separate"/>
            </w:r>
            <w:r w:rsidR="00E35518">
              <w:rPr>
                <w:b w:val="0"/>
                <w:noProof/>
                <w:sz w:val="24"/>
                <w:szCs w:val="24"/>
              </w:rPr>
              <w:t>38</w:t>
            </w:r>
            <w:r w:rsidRPr="008E63E4">
              <w:rPr>
                <w:b w:val="0"/>
                <w:sz w:val="24"/>
                <w:szCs w:val="24"/>
              </w:rPr>
              <w:fldChar w:fldCharType="end"/>
            </w:r>
          </w:p>
          <w:p w14:paraId="0826AA7B" w14:textId="77777777" w:rsidR="00A14B8B" w:rsidRPr="008E63E4" w:rsidRDefault="00A14B8B" w:rsidP="00E35518">
            <w:pPr>
              <w:pStyle w:val="DocumentName"/>
              <w:ind w:left="0" w:right="284"/>
              <w:contextualSpacing/>
            </w:pPr>
            <w:r w:rsidRPr="008E63E4">
              <w:rPr>
                <w:b w:val="0"/>
                <w:sz w:val="24"/>
                <w:szCs w:val="24"/>
              </w:rPr>
              <w:t xml:space="preserve">Версия </w:t>
            </w:r>
            <w:r w:rsidR="00CE0F00">
              <w:rPr>
                <w:b w:val="0"/>
                <w:sz w:val="24"/>
                <w:szCs w:val="24"/>
              </w:rPr>
              <w:t>1.0</w:t>
            </w:r>
          </w:p>
        </w:tc>
      </w:tr>
      <w:tr w:rsidR="008E63E4" w:rsidRPr="008E63E4" w14:paraId="15AE9A1E" w14:textId="77777777">
        <w:trPr>
          <w:trHeight w:hRule="exact" w:val="284"/>
        </w:trPr>
        <w:tc>
          <w:tcPr>
            <w:tcW w:w="10421" w:type="dxa"/>
          </w:tcPr>
          <w:p w14:paraId="5D515ECC" w14:textId="77777777" w:rsidR="00A14B8B" w:rsidRPr="008E63E4" w:rsidRDefault="00CE0F00" w:rsidP="00575E9C">
            <w:pPr>
              <w:ind w:firstLine="0"/>
              <w:contextualSpacing/>
              <w:jc w:val="center"/>
              <w:rPr>
                <w:szCs w:val="24"/>
              </w:rPr>
            </w:pPr>
            <w:r>
              <w:rPr>
                <w:szCs w:val="24"/>
              </w:rPr>
              <w:t>2026</w:t>
            </w:r>
          </w:p>
        </w:tc>
      </w:tr>
    </w:tbl>
    <w:p w14:paraId="665B3ADA" w14:textId="77777777" w:rsidR="003D7918" w:rsidRPr="008E63E4" w:rsidRDefault="0062089C" w:rsidP="00932917">
      <w:pPr>
        <w:ind w:firstLine="0"/>
        <w:jc w:val="center"/>
        <w:rPr>
          <w:b/>
          <w:caps/>
          <w:sz w:val="28"/>
          <w:szCs w:val="28"/>
        </w:rPr>
      </w:pPr>
      <w:r w:rsidRPr="008E63E4">
        <w:br w:type="page"/>
      </w:r>
      <w:r w:rsidR="003D7918" w:rsidRPr="008E63E4">
        <w:rPr>
          <w:b/>
          <w:caps/>
          <w:sz w:val="28"/>
          <w:szCs w:val="28"/>
        </w:rPr>
        <w:lastRenderedPageBreak/>
        <w:t>Аннотация</w:t>
      </w:r>
    </w:p>
    <w:p w14:paraId="54EDA1C0" w14:textId="28EC47DA" w:rsidR="006903F9" w:rsidRPr="008E63E4" w:rsidRDefault="00AC3CF4" w:rsidP="00397A40">
      <w:pPr>
        <w:pStyle w:val="afc"/>
      </w:pPr>
      <w:r w:rsidRPr="00AC3CF4">
        <w:t>Настоящий документ представляет собой Техническое задание (ТЗ) на создание Автоматизированной информационной системы «Платежи и позиции по счетам НОСТРО» (АИС «НОСТРО»). Документ разработан в соответствии с требованиями ГОСТ 34.602-2020 и Уставом проекта от 23.09.2026. ТЗ определяет назначение, цели создания, требования к системе в целом, к функциям, видам обеспечения, а также состав и сроки выполнения работ.</w:t>
      </w:r>
    </w:p>
    <w:p w14:paraId="3B631373" w14:textId="77777777" w:rsidR="006903F9" w:rsidRPr="008E63E4" w:rsidRDefault="006903F9" w:rsidP="00397A40">
      <w:pPr>
        <w:pStyle w:val="afc"/>
      </w:pPr>
    </w:p>
    <w:p w14:paraId="62EDEE4E" w14:textId="77777777" w:rsidR="006C4DA6" w:rsidRPr="008E63E4" w:rsidRDefault="006C4DA6" w:rsidP="006C4DA6"/>
    <w:p w14:paraId="5CDC03C5" w14:textId="77777777" w:rsidR="00373ADD" w:rsidRPr="008E63E4" w:rsidRDefault="00373ADD" w:rsidP="002B182F">
      <w:pPr>
        <w:ind w:firstLine="0"/>
        <w:jc w:val="center"/>
        <w:rPr>
          <w:b/>
          <w:sz w:val="28"/>
          <w:szCs w:val="28"/>
        </w:rPr>
      </w:pPr>
      <w:r w:rsidRPr="008E63E4">
        <w:br w:type="page"/>
      </w:r>
      <w:r w:rsidR="00FA4BF1" w:rsidRPr="008E63E4">
        <w:rPr>
          <w:b/>
          <w:sz w:val="28"/>
          <w:szCs w:val="28"/>
        </w:rPr>
        <w:lastRenderedPageBreak/>
        <w:t>СОДЕРЖАНИЕ</w:t>
      </w:r>
    </w:p>
    <w:p w14:paraId="5A099EDC" w14:textId="657A16A8" w:rsidR="00722CCC" w:rsidRDefault="00722CC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r>
        <w:rPr>
          <w:b w:val="0"/>
          <w:caps w:val="0"/>
          <w:highlight w:val="yellow"/>
        </w:rPr>
        <w:fldChar w:fldCharType="begin"/>
      </w:r>
      <w:r>
        <w:rPr>
          <w:b w:val="0"/>
          <w:caps w:val="0"/>
          <w:highlight w:val="yellow"/>
        </w:rPr>
        <w:instrText xml:space="preserve"> TOC \o "1-1" \h \z \u </w:instrText>
      </w:r>
      <w:r>
        <w:rPr>
          <w:b w:val="0"/>
          <w:caps w:val="0"/>
          <w:highlight w:val="yellow"/>
        </w:rPr>
        <w:fldChar w:fldCharType="separate"/>
      </w:r>
      <w:hyperlink w:anchor="_Toc243461766" w:history="1">
        <w:r w:rsidRPr="006552BB">
          <w:rPr>
            <w:rStyle w:val="af9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Pr="006552BB">
          <w:rPr>
            <w:rStyle w:val="af9"/>
            <w:noProof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203717" w14:textId="7A6AF705" w:rsidR="00722CCC" w:rsidRDefault="00DE574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1767" w:history="1">
        <w:r w:rsidR="00722CCC" w:rsidRPr="006552BB">
          <w:rPr>
            <w:rStyle w:val="af9"/>
            <w:noProof/>
          </w:rPr>
          <w:t>2</w:t>
        </w:r>
        <w:r w:rsidR="00722CC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22CCC" w:rsidRPr="006552BB">
          <w:rPr>
            <w:rStyle w:val="af9"/>
            <w:noProof/>
          </w:rPr>
          <w:t>Назначение и цели создания системы</w:t>
        </w:r>
        <w:r w:rsidR="00722CCC">
          <w:rPr>
            <w:noProof/>
            <w:webHidden/>
          </w:rPr>
          <w:tab/>
        </w:r>
        <w:r w:rsidR="00722CCC">
          <w:rPr>
            <w:noProof/>
            <w:webHidden/>
          </w:rPr>
          <w:fldChar w:fldCharType="begin"/>
        </w:r>
        <w:r w:rsidR="00722CCC">
          <w:rPr>
            <w:noProof/>
            <w:webHidden/>
          </w:rPr>
          <w:instrText xml:space="preserve"> PAGEREF _Toc243461767 \h </w:instrText>
        </w:r>
        <w:r w:rsidR="00722CCC">
          <w:rPr>
            <w:noProof/>
            <w:webHidden/>
          </w:rPr>
        </w:r>
        <w:r w:rsidR="00722CCC">
          <w:rPr>
            <w:noProof/>
            <w:webHidden/>
          </w:rPr>
          <w:fldChar w:fldCharType="separate"/>
        </w:r>
        <w:r w:rsidR="00722CCC">
          <w:rPr>
            <w:noProof/>
            <w:webHidden/>
          </w:rPr>
          <w:t>7</w:t>
        </w:r>
        <w:r w:rsidR="00722CCC">
          <w:rPr>
            <w:noProof/>
            <w:webHidden/>
          </w:rPr>
          <w:fldChar w:fldCharType="end"/>
        </w:r>
      </w:hyperlink>
    </w:p>
    <w:p w14:paraId="74EE3DAD" w14:textId="3FD248B6" w:rsidR="00722CCC" w:rsidRDefault="00DE574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1768" w:history="1">
        <w:r w:rsidR="00722CCC" w:rsidRPr="006552BB">
          <w:rPr>
            <w:rStyle w:val="af9"/>
            <w:noProof/>
          </w:rPr>
          <w:t>3</w:t>
        </w:r>
        <w:r w:rsidR="00722CC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22CCC" w:rsidRPr="006552BB">
          <w:rPr>
            <w:rStyle w:val="af9"/>
            <w:noProof/>
          </w:rPr>
          <w:t>Характеристика объектов автоматизации</w:t>
        </w:r>
        <w:r w:rsidR="00722CCC">
          <w:rPr>
            <w:noProof/>
            <w:webHidden/>
          </w:rPr>
          <w:tab/>
        </w:r>
        <w:r w:rsidR="00722CCC">
          <w:rPr>
            <w:noProof/>
            <w:webHidden/>
          </w:rPr>
          <w:fldChar w:fldCharType="begin"/>
        </w:r>
        <w:r w:rsidR="00722CCC">
          <w:rPr>
            <w:noProof/>
            <w:webHidden/>
          </w:rPr>
          <w:instrText xml:space="preserve"> PAGEREF _Toc243461768 \h </w:instrText>
        </w:r>
        <w:r w:rsidR="00722CCC">
          <w:rPr>
            <w:noProof/>
            <w:webHidden/>
          </w:rPr>
        </w:r>
        <w:r w:rsidR="00722CCC">
          <w:rPr>
            <w:noProof/>
            <w:webHidden/>
          </w:rPr>
          <w:fldChar w:fldCharType="separate"/>
        </w:r>
        <w:r w:rsidR="00722CCC">
          <w:rPr>
            <w:noProof/>
            <w:webHidden/>
          </w:rPr>
          <w:t>8</w:t>
        </w:r>
        <w:r w:rsidR="00722CCC">
          <w:rPr>
            <w:noProof/>
            <w:webHidden/>
          </w:rPr>
          <w:fldChar w:fldCharType="end"/>
        </w:r>
      </w:hyperlink>
    </w:p>
    <w:p w14:paraId="72C10B42" w14:textId="6AAB175F" w:rsidR="00722CCC" w:rsidRDefault="00DE574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1769" w:history="1">
        <w:r w:rsidR="00722CCC" w:rsidRPr="006552BB">
          <w:rPr>
            <w:rStyle w:val="af9"/>
            <w:noProof/>
          </w:rPr>
          <w:t>4</w:t>
        </w:r>
        <w:r w:rsidR="00722CC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22CCC" w:rsidRPr="006552BB">
          <w:rPr>
            <w:rStyle w:val="af9"/>
            <w:noProof/>
          </w:rPr>
          <w:t>Требования к системе в целом</w:t>
        </w:r>
        <w:r w:rsidR="00722CCC">
          <w:rPr>
            <w:noProof/>
            <w:webHidden/>
          </w:rPr>
          <w:tab/>
        </w:r>
        <w:r w:rsidR="00722CCC">
          <w:rPr>
            <w:noProof/>
            <w:webHidden/>
          </w:rPr>
          <w:fldChar w:fldCharType="begin"/>
        </w:r>
        <w:r w:rsidR="00722CCC">
          <w:rPr>
            <w:noProof/>
            <w:webHidden/>
          </w:rPr>
          <w:instrText xml:space="preserve"> PAGEREF _Toc243461769 \h </w:instrText>
        </w:r>
        <w:r w:rsidR="00722CCC">
          <w:rPr>
            <w:noProof/>
            <w:webHidden/>
          </w:rPr>
        </w:r>
        <w:r w:rsidR="00722CCC">
          <w:rPr>
            <w:noProof/>
            <w:webHidden/>
          </w:rPr>
          <w:fldChar w:fldCharType="separate"/>
        </w:r>
        <w:r w:rsidR="00722CCC">
          <w:rPr>
            <w:noProof/>
            <w:webHidden/>
          </w:rPr>
          <w:t>9</w:t>
        </w:r>
        <w:r w:rsidR="00722CCC">
          <w:rPr>
            <w:noProof/>
            <w:webHidden/>
          </w:rPr>
          <w:fldChar w:fldCharType="end"/>
        </w:r>
      </w:hyperlink>
    </w:p>
    <w:p w14:paraId="72D9D517" w14:textId="73967BA2" w:rsidR="00722CCC" w:rsidRDefault="00DE574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1770" w:history="1">
        <w:r w:rsidR="00722CCC" w:rsidRPr="006552BB">
          <w:rPr>
            <w:rStyle w:val="af9"/>
            <w:noProof/>
          </w:rPr>
          <w:t>5</w:t>
        </w:r>
        <w:r w:rsidR="00722CC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22CCC" w:rsidRPr="006552BB">
          <w:rPr>
            <w:rStyle w:val="af9"/>
            <w:noProof/>
          </w:rPr>
          <w:t>Требования составу и работ по созданию Системы (табл.5)</w:t>
        </w:r>
        <w:r w:rsidR="00722CCC">
          <w:rPr>
            <w:noProof/>
            <w:webHidden/>
          </w:rPr>
          <w:tab/>
        </w:r>
        <w:r w:rsidR="00722CCC">
          <w:rPr>
            <w:noProof/>
            <w:webHidden/>
          </w:rPr>
          <w:fldChar w:fldCharType="begin"/>
        </w:r>
        <w:r w:rsidR="00722CCC">
          <w:rPr>
            <w:noProof/>
            <w:webHidden/>
          </w:rPr>
          <w:instrText xml:space="preserve"> PAGEREF _Toc243461770 \h </w:instrText>
        </w:r>
        <w:r w:rsidR="00722CCC">
          <w:rPr>
            <w:noProof/>
            <w:webHidden/>
          </w:rPr>
        </w:r>
        <w:r w:rsidR="00722CCC">
          <w:rPr>
            <w:noProof/>
            <w:webHidden/>
          </w:rPr>
          <w:fldChar w:fldCharType="separate"/>
        </w:r>
        <w:r w:rsidR="00722CCC">
          <w:rPr>
            <w:noProof/>
            <w:webHidden/>
          </w:rPr>
          <w:t>16</w:t>
        </w:r>
        <w:r w:rsidR="00722CCC">
          <w:rPr>
            <w:noProof/>
            <w:webHidden/>
          </w:rPr>
          <w:fldChar w:fldCharType="end"/>
        </w:r>
      </w:hyperlink>
    </w:p>
    <w:p w14:paraId="29D0C5C6" w14:textId="7BD720BA" w:rsidR="00722CCC" w:rsidRDefault="00DE574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1771" w:history="1">
        <w:r w:rsidR="00722CCC" w:rsidRPr="006552BB">
          <w:rPr>
            <w:rStyle w:val="af9"/>
            <w:noProof/>
          </w:rPr>
          <w:t>6</w:t>
        </w:r>
        <w:r w:rsidR="00722CC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22CCC" w:rsidRPr="006552BB">
          <w:rPr>
            <w:rStyle w:val="af9"/>
            <w:noProof/>
          </w:rPr>
          <w:t>Порядок контроля и приемки системы</w:t>
        </w:r>
        <w:r w:rsidR="00722CCC">
          <w:rPr>
            <w:noProof/>
            <w:webHidden/>
          </w:rPr>
          <w:tab/>
        </w:r>
        <w:r w:rsidR="00722CCC">
          <w:rPr>
            <w:noProof/>
            <w:webHidden/>
          </w:rPr>
          <w:fldChar w:fldCharType="begin"/>
        </w:r>
        <w:r w:rsidR="00722CCC">
          <w:rPr>
            <w:noProof/>
            <w:webHidden/>
          </w:rPr>
          <w:instrText xml:space="preserve"> PAGEREF _Toc243461771 \h </w:instrText>
        </w:r>
        <w:r w:rsidR="00722CCC">
          <w:rPr>
            <w:noProof/>
            <w:webHidden/>
          </w:rPr>
        </w:r>
        <w:r w:rsidR="00722CCC">
          <w:rPr>
            <w:noProof/>
            <w:webHidden/>
          </w:rPr>
          <w:fldChar w:fldCharType="separate"/>
        </w:r>
        <w:r w:rsidR="00722CCC">
          <w:rPr>
            <w:noProof/>
            <w:webHidden/>
          </w:rPr>
          <w:t>17</w:t>
        </w:r>
        <w:r w:rsidR="00722CCC">
          <w:rPr>
            <w:noProof/>
            <w:webHidden/>
          </w:rPr>
          <w:fldChar w:fldCharType="end"/>
        </w:r>
      </w:hyperlink>
    </w:p>
    <w:p w14:paraId="493FFE7E" w14:textId="32C0A81E" w:rsidR="00722CCC" w:rsidRDefault="00DE574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1772" w:history="1">
        <w:r w:rsidR="00722CCC" w:rsidRPr="006552BB">
          <w:rPr>
            <w:rStyle w:val="af9"/>
            <w:noProof/>
          </w:rPr>
          <w:t>7</w:t>
        </w:r>
        <w:r w:rsidR="00722CC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22CCC" w:rsidRPr="006552BB">
          <w:rPr>
            <w:rStyle w:val="af9"/>
            <w:noProof/>
          </w:rPr>
          <w:t>Требования к составу и содержанию работ по подготовке объекта автоматизации к вводу системы в действие</w:t>
        </w:r>
        <w:r w:rsidR="00722CCC">
          <w:rPr>
            <w:noProof/>
            <w:webHidden/>
          </w:rPr>
          <w:tab/>
        </w:r>
        <w:r w:rsidR="00722CCC">
          <w:rPr>
            <w:noProof/>
            <w:webHidden/>
          </w:rPr>
          <w:fldChar w:fldCharType="begin"/>
        </w:r>
        <w:r w:rsidR="00722CCC">
          <w:rPr>
            <w:noProof/>
            <w:webHidden/>
          </w:rPr>
          <w:instrText xml:space="preserve"> PAGEREF _Toc243461772 \h </w:instrText>
        </w:r>
        <w:r w:rsidR="00722CCC">
          <w:rPr>
            <w:noProof/>
            <w:webHidden/>
          </w:rPr>
        </w:r>
        <w:r w:rsidR="00722CCC">
          <w:rPr>
            <w:noProof/>
            <w:webHidden/>
          </w:rPr>
          <w:fldChar w:fldCharType="separate"/>
        </w:r>
        <w:r w:rsidR="00722CCC">
          <w:rPr>
            <w:noProof/>
            <w:webHidden/>
          </w:rPr>
          <w:t>18</w:t>
        </w:r>
        <w:r w:rsidR="00722CCC">
          <w:rPr>
            <w:noProof/>
            <w:webHidden/>
          </w:rPr>
          <w:fldChar w:fldCharType="end"/>
        </w:r>
      </w:hyperlink>
    </w:p>
    <w:p w14:paraId="3712FF24" w14:textId="000CF64F" w:rsidR="00722CCC" w:rsidRDefault="00DE574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1773" w:history="1">
        <w:r w:rsidR="00722CCC" w:rsidRPr="006552BB">
          <w:rPr>
            <w:rStyle w:val="af9"/>
            <w:noProof/>
          </w:rPr>
          <w:t>8</w:t>
        </w:r>
        <w:r w:rsidR="00722CC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22CCC" w:rsidRPr="006552BB">
          <w:rPr>
            <w:rStyle w:val="af9"/>
            <w:noProof/>
          </w:rPr>
          <w:t>Требования к документированию</w:t>
        </w:r>
        <w:r w:rsidR="00722CCC">
          <w:rPr>
            <w:noProof/>
            <w:webHidden/>
          </w:rPr>
          <w:tab/>
        </w:r>
        <w:r w:rsidR="00722CCC">
          <w:rPr>
            <w:noProof/>
            <w:webHidden/>
          </w:rPr>
          <w:fldChar w:fldCharType="begin"/>
        </w:r>
        <w:r w:rsidR="00722CCC">
          <w:rPr>
            <w:noProof/>
            <w:webHidden/>
          </w:rPr>
          <w:instrText xml:space="preserve"> PAGEREF _Toc243461773 \h </w:instrText>
        </w:r>
        <w:r w:rsidR="00722CCC">
          <w:rPr>
            <w:noProof/>
            <w:webHidden/>
          </w:rPr>
        </w:r>
        <w:r w:rsidR="00722CCC">
          <w:rPr>
            <w:noProof/>
            <w:webHidden/>
          </w:rPr>
          <w:fldChar w:fldCharType="separate"/>
        </w:r>
        <w:r w:rsidR="00722CCC">
          <w:rPr>
            <w:noProof/>
            <w:webHidden/>
          </w:rPr>
          <w:t>19</w:t>
        </w:r>
        <w:r w:rsidR="00722CCC">
          <w:rPr>
            <w:noProof/>
            <w:webHidden/>
          </w:rPr>
          <w:fldChar w:fldCharType="end"/>
        </w:r>
      </w:hyperlink>
    </w:p>
    <w:p w14:paraId="6ED2D9F9" w14:textId="3867198F" w:rsidR="00722CCC" w:rsidRDefault="00DE574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1774" w:history="1">
        <w:r w:rsidR="00722CCC" w:rsidRPr="006552BB">
          <w:rPr>
            <w:rStyle w:val="af9"/>
            <w:noProof/>
          </w:rPr>
          <w:t>9</w:t>
        </w:r>
        <w:r w:rsidR="00722CC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22CCC" w:rsidRPr="006552BB">
          <w:rPr>
            <w:rStyle w:val="af9"/>
            <w:noProof/>
          </w:rPr>
          <w:t>Источники разработки</w:t>
        </w:r>
        <w:r w:rsidR="00722CCC">
          <w:rPr>
            <w:noProof/>
            <w:webHidden/>
          </w:rPr>
          <w:tab/>
        </w:r>
        <w:r w:rsidR="00722CCC">
          <w:rPr>
            <w:noProof/>
            <w:webHidden/>
          </w:rPr>
          <w:fldChar w:fldCharType="begin"/>
        </w:r>
        <w:r w:rsidR="00722CCC">
          <w:rPr>
            <w:noProof/>
            <w:webHidden/>
          </w:rPr>
          <w:instrText xml:space="preserve"> PAGEREF _Toc243461774 \h </w:instrText>
        </w:r>
        <w:r w:rsidR="00722CCC">
          <w:rPr>
            <w:noProof/>
            <w:webHidden/>
          </w:rPr>
        </w:r>
        <w:r w:rsidR="00722CCC">
          <w:rPr>
            <w:noProof/>
            <w:webHidden/>
          </w:rPr>
          <w:fldChar w:fldCharType="separate"/>
        </w:r>
        <w:r w:rsidR="00722CCC">
          <w:rPr>
            <w:noProof/>
            <w:webHidden/>
          </w:rPr>
          <w:t>20</w:t>
        </w:r>
        <w:r w:rsidR="00722CCC">
          <w:rPr>
            <w:noProof/>
            <w:webHidden/>
          </w:rPr>
          <w:fldChar w:fldCharType="end"/>
        </w:r>
      </w:hyperlink>
    </w:p>
    <w:p w14:paraId="2A0113C1" w14:textId="1E9913D1" w:rsidR="00722CCC" w:rsidRDefault="00DE574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1775" w:history="1">
        <w:r w:rsidR="00722CCC" w:rsidRPr="006552BB">
          <w:rPr>
            <w:rStyle w:val="af9"/>
            <w:noProof/>
          </w:rPr>
          <w:t>Список использованных источников</w:t>
        </w:r>
        <w:r w:rsidR="00722CCC">
          <w:rPr>
            <w:noProof/>
            <w:webHidden/>
          </w:rPr>
          <w:tab/>
        </w:r>
        <w:r w:rsidR="00722CCC">
          <w:rPr>
            <w:noProof/>
            <w:webHidden/>
          </w:rPr>
          <w:fldChar w:fldCharType="begin"/>
        </w:r>
        <w:r w:rsidR="00722CCC">
          <w:rPr>
            <w:noProof/>
            <w:webHidden/>
          </w:rPr>
          <w:instrText xml:space="preserve"> PAGEREF _Toc243461775 \h </w:instrText>
        </w:r>
        <w:r w:rsidR="00722CCC">
          <w:rPr>
            <w:noProof/>
            <w:webHidden/>
          </w:rPr>
        </w:r>
        <w:r w:rsidR="00722CCC">
          <w:rPr>
            <w:noProof/>
            <w:webHidden/>
          </w:rPr>
          <w:fldChar w:fldCharType="separate"/>
        </w:r>
        <w:r w:rsidR="00722CCC">
          <w:rPr>
            <w:noProof/>
            <w:webHidden/>
          </w:rPr>
          <w:t>21</w:t>
        </w:r>
        <w:r w:rsidR="00722CCC">
          <w:rPr>
            <w:noProof/>
            <w:webHidden/>
          </w:rPr>
          <w:fldChar w:fldCharType="end"/>
        </w:r>
      </w:hyperlink>
    </w:p>
    <w:p w14:paraId="065F94FB" w14:textId="713C3E1D" w:rsidR="00722CCC" w:rsidRDefault="00DE574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1776" w:history="1">
        <w:r w:rsidR="00722CCC" w:rsidRPr="006552BB">
          <w:rPr>
            <w:rStyle w:val="af9"/>
            <w:noProof/>
          </w:rPr>
          <w:t>Приложение 1.</w:t>
        </w:r>
        <w:r w:rsidR="00722CCC">
          <w:rPr>
            <w:noProof/>
            <w:webHidden/>
          </w:rPr>
          <w:tab/>
        </w:r>
        <w:r w:rsidR="00722CCC">
          <w:rPr>
            <w:noProof/>
            <w:webHidden/>
          </w:rPr>
          <w:fldChar w:fldCharType="begin"/>
        </w:r>
        <w:r w:rsidR="00722CCC">
          <w:rPr>
            <w:noProof/>
            <w:webHidden/>
          </w:rPr>
          <w:instrText xml:space="preserve"> PAGEREF _Toc243461776 \h </w:instrText>
        </w:r>
        <w:r w:rsidR="00722CCC">
          <w:rPr>
            <w:noProof/>
            <w:webHidden/>
          </w:rPr>
        </w:r>
        <w:r w:rsidR="00722CCC">
          <w:rPr>
            <w:noProof/>
            <w:webHidden/>
          </w:rPr>
          <w:fldChar w:fldCharType="separate"/>
        </w:r>
        <w:r w:rsidR="00722CCC">
          <w:rPr>
            <w:noProof/>
            <w:webHidden/>
          </w:rPr>
          <w:t>22</w:t>
        </w:r>
        <w:r w:rsidR="00722CCC">
          <w:rPr>
            <w:noProof/>
            <w:webHidden/>
          </w:rPr>
          <w:fldChar w:fldCharType="end"/>
        </w:r>
      </w:hyperlink>
    </w:p>
    <w:p w14:paraId="1BE307B3" w14:textId="1896FB0A" w:rsidR="00722CCC" w:rsidRDefault="00DE5743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1777" w:history="1">
        <w:r w:rsidR="00722CCC" w:rsidRPr="006552BB">
          <w:rPr>
            <w:rStyle w:val="af9"/>
            <w:noProof/>
          </w:rPr>
          <w:t>Список изменений</w:t>
        </w:r>
        <w:r w:rsidR="00722CCC">
          <w:rPr>
            <w:noProof/>
            <w:webHidden/>
          </w:rPr>
          <w:tab/>
        </w:r>
        <w:r w:rsidR="00722CCC">
          <w:rPr>
            <w:noProof/>
            <w:webHidden/>
          </w:rPr>
          <w:fldChar w:fldCharType="begin"/>
        </w:r>
        <w:r w:rsidR="00722CCC">
          <w:rPr>
            <w:noProof/>
            <w:webHidden/>
          </w:rPr>
          <w:instrText xml:space="preserve"> PAGEREF _Toc243461777 \h </w:instrText>
        </w:r>
        <w:r w:rsidR="00722CCC">
          <w:rPr>
            <w:noProof/>
            <w:webHidden/>
          </w:rPr>
        </w:r>
        <w:r w:rsidR="00722CCC">
          <w:rPr>
            <w:noProof/>
            <w:webHidden/>
          </w:rPr>
          <w:fldChar w:fldCharType="separate"/>
        </w:r>
        <w:r w:rsidR="00722CCC">
          <w:rPr>
            <w:noProof/>
            <w:webHidden/>
          </w:rPr>
          <w:t>23</w:t>
        </w:r>
        <w:r w:rsidR="00722CCC">
          <w:rPr>
            <w:noProof/>
            <w:webHidden/>
          </w:rPr>
          <w:fldChar w:fldCharType="end"/>
        </w:r>
      </w:hyperlink>
    </w:p>
    <w:p w14:paraId="36C63738" w14:textId="02C4FC24" w:rsidR="00F30381" w:rsidRPr="008E63E4" w:rsidRDefault="00722CCC" w:rsidP="005860C1">
      <w:pPr>
        <w:pageBreakBefore/>
        <w:ind w:firstLine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highlight w:val="yellow"/>
        </w:rPr>
        <w:lastRenderedPageBreak/>
        <w:fldChar w:fldCharType="end"/>
      </w:r>
      <w:r w:rsidR="00F30381" w:rsidRPr="008E63E4">
        <w:rPr>
          <w:b/>
          <w:caps/>
          <w:sz w:val="28"/>
          <w:szCs w:val="28"/>
        </w:rPr>
        <w:t>Термины и определения</w:t>
      </w:r>
    </w:p>
    <w:p w14:paraId="4163DF68" w14:textId="77777777" w:rsidR="0014597A" w:rsidRDefault="0014597A" w:rsidP="0014597A">
      <w:pPr>
        <w:ind w:firstLine="0"/>
        <w:jc w:val="left"/>
      </w:pPr>
      <w:r>
        <w:t>В настоящем документе используются термины в соответствии с ГОСТ 34.602-2020, а также следующие специфические термины:</w:t>
      </w:r>
    </w:p>
    <w:p w14:paraId="798C0890" w14:textId="4ED007E2" w:rsidR="0014597A" w:rsidRDefault="0014597A" w:rsidP="0014597A">
      <w:pPr>
        <w:ind w:firstLine="0"/>
        <w:jc w:val="left"/>
      </w:pPr>
      <w:r>
        <w:t>Счет НОСТРО – счет, открытый в банке-корреспонденте.</w:t>
      </w:r>
    </w:p>
    <w:p w14:paraId="15264545" w14:textId="30C0FC81" w:rsidR="0014597A" w:rsidRDefault="0014597A" w:rsidP="0014597A">
      <w:pPr>
        <w:ind w:firstLine="0"/>
        <w:jc w:val="left"/>
      </w:pPr>
      <w:r>
        <w:t xml:space="preserve">FX </w:t>
      </w:r>
      <w:proofErr w:type="spellStart"/>
      <w:r>
        <w:t>Deals</w:t>
      </w:r>
      <w:proofErr w:type="spellEnd"/>
      <w:r>
        <w:t xml:space="preserve"> — система «Межбанковский обмен валют»</w:t>
      </w:r>
    </w:p>
    <w:p w14:paraId="6D6C9367" w14:textId="68B803E8" w:rsidR="0014597A" w:rsidRDefault="0014597A" w:rsidP="0014597A">
      <w:pPr>
        <w:ind w:firstLine="0"/>
        <w:jc w:val="left"/>
      </w:pPr>
      <w:r>
        <w:t xml:space="preserve">MM </w:t>
      </w:r>
      <w:proofErr w:type="spellStart"/>
      <w:r>
        <w:t>Deals</w:t>
      </w:r>
      <w:proofErr w:type="spellEnd"/>
      <w:r>
        <w:t xml:space="preserve"> — система «Межбанковские кредиты и депозиты»</w:t>
      </w:r>
    </w:p>
    <w:p w14:paraId="270C73E1" w14:textId="44B9308B" w:rsidR="0014597A" w:rsidRDefault="0014597A" w:rsidP="0014597A">
      <w:pPr>
        <w:ind w:firstLine="0"/>
        <w:jc w:val="left"/>
      </w:pPr>
      <w:r>
        <w:t>Позиция — фактический или прогнозный остаток средств на корреспондентском счете ·</w:t>
      </w:r>
    </w:p>
    <w:p w14:paraId="7658FE7D" w14:textId="3FC4860D" w:rsidR="006903F9" w:rsidRPr="008E63E4" w:rsidRDefault="0014597A" w:rsidP="0014597A">
      <w:pPr>
        <w:ind w:firstLine="0"/>
        <w:jc w:val="left"/>
        <w:rPr>
          <w:b/>
          <w:caps/>
          <w:sz w:val="28"/>
          <w:szCs w:val="28"/>
        </w:rPr>
      </w:pPr>
      <w:r>
        <w:t>Платеж — сформированное платежное поручение по сделке</w:t>
      </w:r>
    </w:p>
    <w:p w14:paraId="4F28079B" w14:textId="77777777" w:rsidR="00F30381" w:rsidRPr="008E63E4" w:rsidRDefault="00F30381" w:rsidP="005860C1">
      <w:pPr>
        <w:ind w:firstLine="0"/>
        <w:jc w:val="center"/>
        <w:rPr>
          <w:b/>
          <w:caps/>
          <w:sz w:val="28"/>
          <w:szCs w:val="28"/>
        </w:rPr>
      </w:pPr>
      <w:r w:rsidRPr="008E63E4">
        <w:rPr>
          <w:b/>
          <w:caps/>
          <w:sz w:val="28"/>
          <w:szCs w:val="28"/>
        </w:rPr>
        <w:t>Обозначения и сокращения</w:t>
      </w:r>
    </w:p>
    <w:p w14:paraId="443F19C6" w14:textId="36E568F1" w:rsidR="009B598E" w:rsidRDefault="009B598E" w:rsidP="00397A40">
      <w:pPr>
        <w:pStyle w:val="afc"/>
      </w:pPr>
      <w:r w:rsidRPr="009B598E">
        <w:t>АИС — Автоматизированная информационная система</w:t>
      </w:r>
    </w:p>
    <w:p w14:paraId="08C562A2" w14:textId="77777777" w:rsidR="009B598E" w:rsidRDefault="009B598E" w:rsidP="00397A40">
      <w:pPr>
        <w:pStyle w:val="afc"/>
      </w:pPr>
      <w:r w:rsidRPr="009B598E">
        <w:t>АРМ — Автоматизированное рабочее место</w:t>
      </w:r>
    </w:p>
    <w:p w14:paraId="0FCFA906" w14:textId="76D28AEB" w:rsidR="009B598E" w:rsidRDefault="009B598E" w:rsidP="00397A40">
      <w:pPr>
        <w:pStyle w:val="afc"/>
      </w:pPr>
      <w:r w:rsidRPr="009B598E">
        <w:t>БД — База данны</w:t>
      </w:r>
      <w:r>
        <w:t>х</w:t>
      </w:r>
    </w:p>
    <w:p w14:paraId="5D25270B" w14:textId="77777777" w:rsidR="009B598E" w:rsidRDefault="009B598E" w:rsidP="00397A40">
      <w:pPr>
        <w:pStyle w:val="afc"/>
      </w:pPr>
      <w:r w:rsidRPr="009B598E">
        <w:t>НСИ — Нормативно-справочная информация</w:t>
      </w:r>
    </w:p>
    <w:p w14:paraId="1F3C1CBC" w14:textId="77777777" w:rsidR="009B598E" w:rsidRDefault="009B598E" w:rsidP="00397A40">
      <w:pPr>
        <w:pStyle w:val="afc"/>
      </w:pPr>
      <w:r w:rsidRPr="009B598E">
        <w:t>ПЗ — Пояснительная записка</w:t>
      </w:r>
    </w:p>
    <w:p w14:paraId="2AF0C7E6" w14:textId="77777777" w:rsidR="009B598E" w:rsidRDefault="009B598E" w:rsidP="00397A40">
      <w:pPr>
        <w:pStyle w:val="afc"/>
      </w:pPr>
      <w:r w:rsidRPr="009B598E">
        <w:t>ПМИ — Программа и методика испытаний</w:t>
      </w:r>
    </w:p>
    <w:p w14:paraId="4BD288ED" w14:textId="77777777" w:rsidR="009B598E" w:rsidRDefault="009B598E" w:rsidP="00397A40">
      <w:pPr>
        <w:pStyle w:val="afc"/>
      </w:pPr>
      <w:r w:rsidRPr="009B598E">
        <w:t>ТЗ — Техническое задание</w:t>
      </w:r>
    </w:p>
    <w:p w14:paraId="4DB8AB6F" w14:textId="5297D142" w:rsidR="006903F9" w:rsidRPr="008E63E4" w:rsidRDefault="009B598E" w:rsidP="00397A40">
      <w:pPr>
        <w:pStyle w:val="afc"/>
      </w:pPr>
      <w:r w:rsidRPr="009B598E">
        <w:t>ТП — Технический проект</w:t>
      </w:r>
    </w:p>
    <w:p w14:paraId="4095B144" w14:textId="77777777" w:rsidR="00765F0E" w:rsidRPr="00A35A0A" w:rsidRDefault="00765F0E" w:rsidP="009A3F64">
      <w:pPr>
        <w:pStyle w:val="1"/>
      </w:pPr>
      <w:bookmarkStart w:id="0" w:name="_Toc243461766"/>
      <w:r w:rsidRPr="00A35A0A">
        <w:lastRenderedPageBreak/>
        <w:t>Общие сведения</w:t>
      </w:r>
      <w:bookmarkEnd w:id="0"/>
    </w:p>
    <w:p w14:paraId="49BE65C7" w14:textId="77777777" w:rsidR="00765F0E" w:rsidRPr="00A35A0A" w:rsidRDefault="00765F0E" w:rsidP="0023447B">
      <w:pPr>
        <w:pStyle w:val="2"/>
      </w:pPr>
      <w:bookmarkStart w:id="1" w:name="_Toc117498006"/>
      <w:bookmarkStart w:id="2" w:name="_Toc314835495"/>
      <w:r w:rsidRPr="00A35A0A">
        <w:t>Полное наименование системы и ее условное обозначение</w:t>
      </w:r>
      <w:bookmarkEnd w:id="1"/>
      <w:bookmarkEnd w:id="2"/>
    </w:p>
    <w:p w14:paraId="28536899" w14:textId="77777777" w:rsidR="00765F0E" w:rsidRPr="008E63E4" w:rsidRDefault="00765F0E" w:rsidP="00397A40">
      <w:pPr>
        <w:pStyle w:val="afc"/>
      </w:pPr>
      <w:r w:rsidRPr="008E63E4">
        <w:t xml:space="preserve">Полное наименование Системы: </w:t>
      </w:r>
      <w:r w:rsidR="00A372A2" w:rsidRPr="00A372A2">
        <w:t>Автоматизированная информационная система «Платежи и позиции по счетам НОСТРО»</w:t>
      </w:r>
      <w:r w:rsidR="00A372A2">
        <w:t>.</w:t>
      </w:r>
    </w:p>
    <w:p w14:paraId="22E07F3D" w14:textId="77777777" w:rsidR="00765F0E" w:rsidRPr="008E63E4" w:rsidRDefault="00765F0E" w:rsidP="00397A40">
      <w:pPr>
        <w:pStyle w:val="afc"/>
      </w:pPr>
      <w:r w:rsidRPr="008E63E4">
        <w:t xml:space="preserve">Условное обозначение Системы: </w:t>
      </w:r>
      <w:r w:rsidR="00A372A2" w:rsidRPr="00A372A2">
        <w:t>АИС «НОСТРО».</w:t>
      </w:r>
    </w:p>
    <w:p w14:paraId="197E0FD8" w14:textId="22E26AF4" w:rsidR="00765F0E" w:rsidRPr="008E63E4" w:rsidRDefault="00765F0E" w:rsidP="00397A40">
      <w:pPr>
        <w:pStyle w:val="afc"/>
      </w:pPr>
      <w:r w:rsidRPr="008E63E4">
        <w:t>Далее по тексту используется сокращенное условное обозначение и «Система».</w:t>
      </w:r>
    </w:p>
    <w:p w14:paraId="14328C4A" w14:textId="39B3D7CD" w:rsidR="00765F0E" w:rsidRPr="008E63E4" w:rsidRDefault="00765F0E" w:rsidP="00397A40">
      <w:pPr>
        <w:pStyle w:val="2"/>
      </w:pPr>
      <w:bookmarkStart w:id="3" w:name="_Toc117498007"/>
      <w:bookmarkStart w:id="4" w:name="_Toc314835496"/>
      <w:r w:rsidRPr="008E63E4">
        <w:t>Номер договора</w:t>
      </w:r>
      <w:bookmarkEnd w:id="3"/>
      <w:bookmarkEnd w:id="4"/>
      <w:r w:rsidR="00397A40">
        <w:t xml:space="preserve"> (о</w:t>
      </w:r>
      <w:r w:rsidR="00397A40" w:rsidRPr="00397A40">
        <w:t>снование для выполнения работ</w:t>
      </w:r>
      <w:r w:rsidR="00397A40">
        <w:t>)</w:t>
      </w:r>
    </w:p>
    <w:p w14:paraId="723CBCE9" w14:textId="7A5B12CB" w:rsidR="00765F0E" w:rsidRPr="008E63E4" w:rsidRDefault="00CC483F" w:rsidP="00397A40">
      <w:pPr>
        <w:pStyle w:val="afc"/>
      </w:pPr>
      <w:r w:rsidRPr="00CC483F">
        <w:t xml:space="preserve">Разработка проводится собственными силами НИЯУ МИФИ (кафедра </w:t>
      </w:r>
      <w:proofErr w:type="spellStart"/>
      <w:r w:rsidRPr="00CC483F">
        <w:t>КСиТ</w:t>
      </w:r>
      <w:proofErr w:type="spellEnd"/>
      <w:r w:rsidRPr="00CC483F">
        <w:t xml:space="preserve"> №12). в рамках учебного проектирования</w:t>
      </w:r>
      <w:r w:rsidR="00397A40">
        <w:t>.</w:t>
      </w:r>
    </w:p>
    <w:p w14:paraId="1F28222B" w14:textId="77777777" w:rsidR="00765F0E" w:rsidRPr="008E63E4" w:rsidRDefault="00765F0E" w:rsidP="0023447B">
      <w:pPr>
        <w:pStyle w:val="2"/>
      </w:pPr>
      <w:bookmarkStart w:id="5" w:name="_Toc117498008"/>
      <w:bookmarkStart w:id="6" w:name="_Toc314835497"/>
      <w:r w:rsidRPr="008E63E4">
        <w:t>Наименования предприятий разра</w:t>
      </w:r>
      <w:r w:rsidR="00360DD0" w:rsidRPr="008E63E4">
        <w:t>ботчика и заказчика с</w:t>
      </w:r>
      <w:r w:rsidRPr="008E63E4">
        <w:t>истемы</w:t>
      </w:r>
      <w:bookmarkEnd w:id="5"/>
      <w:bookmarkEnd w:id="6"/>
    </w:p>
    <w:p w14:paraId="61B39845" w14:textId="301CF67B" w:rsidR="00A372A2" w:rsidRDefault="00A372A2" w:rsidP="00397A40">
      <w:pPr>
        <w:pStyle w:val="afc"/>
      </w:pPr>
      <w:r w:rsidRPr="00A372A2">
        <w:t>Заказчик: НИЯУ МИФИ</w:t>
      </w:r>
      <w:r w:rsidR="00CA29FD">
        <w:t xml:space="preserve"> </w:t>
      </w:r>
      <w:r w:rsidR="00CA29FD" w:rsidRPr="00CA29FD">
        <w:t>(кафедра «Компьютерные системы и технологии»)</w:t>
      </w:r>
    </w:p>
    <w:p w14:paraId="0F452498" w14:textId="2FB2132A" w:rsidR="00CA29FD" w:rsidRPr="00A372A2" w:rsidRDefault="00CA29FD" w:rsidP="00397A40">
      <w:pPr>
        <w:pStyle w:val="afc"/>
      </w:pPr>
      <w:r w:rsidRPr="00CA29FD">
        <w:t>Пользователь (владелец бизнес-процессов): НОСТРО.</w:t>
      </w:r>
    </w:p>
    <w:p w14:paraId="1DAAC7C5" w14:textId="77777777" w:rsidR="00765F0E" w:rsidRPr="00A372A2" w:rsidRDefault="00A372A2" w:rsidP="00397A40">
      <w:pPr>
        <w:pStyle w:val="afc"/>
      </w:pPr>
      <w:r w:rsidRPr="00A372A2">
        <w:t xml:space="preserve">Разработчик: Рабочая группа проекта (Акулов А.С., </w:t>
      </w:r>
      <w:proofErr w:type="spellStart"/>
      <w:r w:rsidRPr="00A372A2">
        <w:t>Любицкий</w:t>
      </w:r>
      <w:proofErr w:type="spellEnd"/>
      <w:r w:rsidRPr="00A372A2">
        <w:t xml:space="preserve"> Н.В., Наумкин С.В., Яцковская А.Н.).</w:t>
      </w:r>
    </w:p>
    <w:p w14:paraId="3BBE8338" w14:textId="77777777" w:rsidR="00765F0E" w:rsidRPr="008E63E4" w:rsidRDefault="00765F0E" w:rsidP="0023447B">
      <w:pPr>
        <w:pStyle w:val="2"/>
      </w:pPr>
      <w:bookmarkStart w:id="7" w:name="_Toc117498009"/>
      <w:bookmarkStart w:id="8" w:name="_Toc314835498"/>
      <w:bookmarkStart w:id="9" w:name="_Ref315690608"/>
      <w:bookmarkStart w:id="10" w:name="_Ref315690612"/>
      <w:r w:rsidRPr="008E63E4">
        <w:t>Перечень документов, на основании которых создается система</w:t>
      </w:r>
      <w:bookmarkEnd w:id="7"/>
      <w:bookmarkEnd w:id="8"/>
      <w:bookmarkEnd w:id="9"/>
      <w:bookmarkEnd w:id="10"/>
    </w:p>
    <w:p w14:paraId="16BCCD18" w14:textId="7FC43AF2" w:rsidR="00A372A2" w:rsidRDefault="00A372A2" w:rsidP="00397A40">
      <w:pPr>
        <w:pStyle w:val="2"/>
        <w:numPr>
          <w:ilvl w:val="0"/>
          <w:numId w:val="16"/>
        </w:numPr>
        <w:jc w:val="both"/>
        <w:rPr>
          <w:b w:val="0"/>
          <w:bCs w:val="0"/>
          <w:sz w:val="24"/>
          <w:szCs w:val="22"/>
        </w:rPr>
      </w:pPr>
      <w:bookmarkStart w:id="11" w:name="_Toc117498010"/>
      <w:bookmarkStart w:id="12" w:name="_Toc314835499"/>
      <w:bookmarkStart w:id="13" w:name="_Toc117498011"/>
      <w:r w:rsidRPr="00A372A2">
        <w:rPr>
          <w:b w:val="0"/>
          <w:bCs w:val="0"/>
          <w:sz w:val="24"/>
          <w:szCs w:val="22"/>
        </w:rPr>
        <w:t xml:space="preserve">ГОСТ 34.602-2020 </w:t>
      </w:r>
      <w:r w:rsidR="00A540FA" w:rsidRPr="00A540FA">
        <w:rPr>
          <w:b w:val="0"/>
          <w:bCs w:val="0"/>
          <w:sz w:val="24"/>
          <w:szCs w:val="22"/>
        </w:rPr>
        <w:t>«Информационные технологии. Комплекс стандартов на автоматизированные системы. Техническое задание на создание</w:t>
      </w:r>
      <w:r w:rsidR="00A540FA">
        <w:rPr>
          <w:b w:val="0"/>
          <w:bCs w:val="0"/>
          <w:sz w:val="24"/>
          <w:szCs w:val="22"/>
        </w:rPr>
        <w:t xml:space="preserve"> </w:t>
      </w:r>
      <w:r w:rsidR="00397A40">
        <w:rPr>
          <w:b w:val="0"/>
          <w:bCs w:val="0"/>
          <w:sz w:val="24"/>
          <w:szCs w:val="22"/>
        </w:rPr>
        <w:t>автоматизированной системы»;</w:t>
      </w:r>
    </w:p>
    <w:p w14:paraId="0CD7F597" w14:textId="13880EDF" w:rsidR="00A372A2" w:rsidRPr="00A372A2" w:rsidRDefault="00A372A2" w:rsidP="00397A40">
      <w:pPr>
        <w:pStyle w:val="2"/>
        <w:numPr>
          <w:ilvl w:val="0"/>
          <w:numId w:val="16"/>
        </w:numPr>
        <w:jc w:val="both"/>
        <w:rPr>
          <w:b w:val="0"/>
          <w:bCs w:val="0"/>
          <w:sz w:val="24"/>
          <w:szCs w:val="22"/>
        </w:rPr>
      </w:pPr>
      <w:r w:rsidRPr="00A372A2">
        <w:rPr>
          <w:b w:val="0"/>
          <w:bCs w:val="0"/>
          <w:sz w:val="24"/>
          <w:szCs w:val="22"/>
        </w:rPr>
        <w:t>Устав проекта</w:t>
      </w:r>
      <w:r w:rsidR="00397A40">
        <w:rPr>
          <w:b w:val="0"/>
          <w:bCs w:val="0"/>
          <w:sz w:val="24"/>
          <w:szCs w:val="22"/>
        </w:rPr>
        <w:t xml:space="preserve"> версия 1.1 от 23.09.2026;</w:t>
      </w:r>
    </w:p>
    <w:p w14:paraId="53F5479E" w14:textId="198DE770" w:rsidR="00A372A2" w:rsidRPr="00A372A2" w:rsidRDefault="00A372A2" w:rsidP="00397A40">
      <w:pPr>
        <w:pStyle w:val="2"/>
        <w:numPr>
          <w:ilvl w:val="0"/>
          <w:numId w:val="16"/>
        </w:numPr>
        <w:jc w:val="both"/>
      </w:pPr>
      <w:r w:rsidRPr="00A372A2">
        <w:rPr>
          <w:b w:val="0"/>
          <w:bCs w:val="0"/>
          <w:sz w:val="24"/>
          <w:szCs w:val="22"/>
        </w:rPr>
        <w:t>Диаграмма классов (UML) системы</w:t>
      </w:r>
      <w:r w:rsidR="00397A40">
        <w:rPr>
          <w:b w:val="0"/>
          <w:bCs w:val="0"/>
          <w:sz w:val="24"/>
          <w:szCs w:val="22"/>
        </w:rPr>
        <w:t xml:space="preserve"> (Приложение 1).</w:t>
      </w:r>
    </w:p>
    <w:p w14:paraId="03C96739" w14:textId="77777777" w:rsidR="00765F0E" w:rsidRPr="008E63E4" w:rsidRDefault="00765F0E" w:rsidP="00A372A2">
      <w:pPr>
        <w:pStyle w:val="2"/>
      </w:pPr>
      <w:r w:rsidRPr="008E63E4">
        <w:t>Плановые сроки начала и окончания работы по созданию системы</w:t>
      </w:r>
      <w:bookmarkEnd w:id="11"/>
      <w:bookmarkEnd w:id="12"/>
    </w:p>
    <w:p w14:paraId="60899B9E" w14:textId="7AD207B0" w:rsidR="00765F0E" w:rsidRPr="008E63E4" w:rsidRDefault="00765F0E" w:rsidP="00397A40">
      <w:pPr>
        <w:pStyle w:val="afc"/>
      </w:pPr>
      <w:r w:rsidRPr="008E63E4">
        <w:t xml:space="preserve">Плановые сроки начала работ: </w:t>
      </w:r>
      <w:r w:rsidR="00A372A2">
        <w:t>01.09.2026</w:t>
      </w:r>
    </w:p>
    <w:p w14:paraId="1A23F928" w14:textId="2CF37C1F" w:rsidR="00765F0E" w:rsidRPr="008E63E4" w:rsidRDefault="00765F0E" w:rsidP="00397A40">
      <w:pPr>
        <w:pStyle w:val="afc"/>
      </w:pPr>
      <w:r w:rsidRPr="008E63E4">
        <w:t xml:space="preserve">Плановые сроки окончания работ: </w:t>
      </w:r>
      <w:r w:rsidR="00A372A2">
        <w:t>30.12.2026</w:t>
      </w:r>
    </w:p>
    <w:p w14:paraId="711A3790" w14:textId="77777777" w:rsidR="00765F0E" w:rsidRPr="008E63E4" w:rsidRDefault="00765F0E" w:rsidP="0023447B">
      <w:pPr>
        <w:pStyle w:val="2"/>
      </w:pPr>
      <w:bookmarkStart w:id="14" w:name="_Toc314835500"/>
      <w:r w:rsidRPr="008E63E4">
        <w:t>Сведения об источниках и порядке финансирования работы по созданию системы</w:t>
      </w:r>
      <w:bookmarkEnd w:id="14"/>
    </w:p>
    <w:p w14:paraId="15D28CD2" w14:textId="77777777" w:rsidR="00765F0E" w:rsidRPr="008E63E4" w:rsidRDefault="00E147D7" w:rsidP="00397A40">
      <w:pPr>
        <w:pStyle w:val="afc"/>
      </w:pPr>
      <w:r w:rsidRPr="00E147D7">
        <w:t>Финансирование осуществляется из собственных средств</w:t>
      </w:r>
      <w:r>
        <w:t xml:space="preserve"> НИЯУ МИФИ</w:t>
      </w:r>
      <w:r w:rsidR="00765F0E" w:rsidRPr="008E63E4">
        <w:t>.</w:t>
      </w:r>
    </w:p>
    <w:p w14:paraId="4971115B" w14:textId="77777777" w:rsidR="00765F0E" w:rsidRPr="008E63E4" w:rsidRDefault="00765F0E" w:rsidP="0023447B">
      <w:pPr>
        <w:pStyle w:val="2"/>
      </w:pPr>
      <w:bookmarkStart w:id="15" w:name="_Toc314835501"/>
      <w:r w:rsidRPr="008E63E4">
        <w:lastRenderedPageBreak/>
        <w:t>Порядок оформления и предъявления заказчику результатов работ по созданию системы</w:t>
      </w:r>
      <w:bookmarkEnd w:id="13"/>
      <w:r w:rsidR="00360DD0" w:rsidRPr="008E63E4">
        <w:t xml:space="preserve"> </w:t>
      </w:r>
      <w:r w:rsidRPr="008E63E4">
        <w:t>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</w:t>
      </w:r>
      <w:bookmarkEnd w:id="15"/>
    </w:p>
    <w:p w14:paraId="11B3AB53" w14:textId="77777777" w:rsidR="00765F0E" w:rsidRDefault="00E147D7" w:rsidP="00397A40">
      <w:pPr>
        <w:pStyle w:val="afc"/>
      </w:pPr>
      <w:r>
        <w:t>Результаты работ передаются в соответствии со следующим графиком:</w:t>
      </w:r>
    </w:p>
    <w:p w14:paraId="34C04BC5" w14:textId="77777777" w:rsidR="00E147D7" w:rsidRDefault="00E147D7" w:rsidP="00397A40">
      <w:pPr>
        <w:pStyle w:val="afc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402"/>
      </w:tblGrid>
      <w:tr w:rsidR="00E147D7" w14:paraId="71601E27" w14:textId="77777777" w:rsidTr="00E147D7">
        <w:tc>
          <w:tcPr>
            <w:tcW w:w="1555" w:type="dxa"/>
          </w:tcPr>
          <w:p w14:paraId="50279C62" w14:textId="77777777" w:rsidR="00E147D7" w:rsidRPr="009D6BC1" w:rsidRDefault="009D6BC1" w:rsidP="00397A40">
            <w:pPr>
              <w:pStyle w:val="afc"/>
            </w:pPr>
            <w:r w:rsidRPr="009D6BC1">
              <w:t>№</w:t>
            </w:r>
          </w:p>
        </w:tc>
        <w:tc>
          <w:tcPr>
            <w:tcW w:w="3827" w:type="dxa"/>
          </w:tcPr>
          <w:p w14:paraId="1AA730F3" w14:textId="77777777" w:rsidR="00E147D7" w:rsidRPr="009D6BC1" w:rsidRDefault="00E147D7" w:rsidP="00397A40">
            <w:pPr>
              <w:pStyle w:val="afc"/>
              <w:ind w:firstLine="179"/>
            </w:pPr>
            <w:r w:rsidRPr="009D6BC1">
              <w:t>Результаты работ</w:t>
            </w:r>
          </w:p>
        </w:tc>
        <w:tc>
          <w:tcPr>
            <w:tcW w:w="3402" w:type="dxa"/>
          </w:tcPr>
          <w:p w14:paraId="1B0D897C" w14:textId="77777777" w:rsidR="00E147D7" w:rsidRPr="009D6BC1" w:rsidRDefault="00E147D7" w:rsidP="00397A40">
            <w:pPr>
              <w:pStyle w:val="afc"/>
            </w:pPr>
            <w:r w:rsidRPr="009D6BC1">
              <w:t>Дата передачи</w:t>
            </w:r>
          </w:p>
        </w:tc>
      </w:tr>
      <w:tr w:rsidR="00E147D7" w14:paraId="186B0704" w14:textId="77777777" w:rsidTr="00E147D7">
        <w:tc>
          <w:tcPr>
            <w:tcW w:w="1555" w:type="dxa"/>
          </w:tcPr>
          <w:p w14:paraId="0F71C2A5" w14:textId="77777777" w:rsidR="00E147D7" w:rsidRDefault="00E147D7" w:rsidP="00397A40">
            <w:pPr>
              <w:pStyle w:val="afc"/>
            </w:pPr>
            <w:r>
              <w:t>1</w:t>
            </w:r>
          </w:p>
        </w:tc>
        <w:tc>
          <w:tcPr>
            <w:tcW w:w="3827" w:type="dxa"/>
          </w:tcPr>
          <w:p w14:paraId="1A44ECD1" w14:textId="77777777" w:rsidR="00E147D7" w:rsidRDefault="00E147D7" w:rsidP="00397A40">
            <w:pPr>
              <w:pStyle w:val="afc"/>
              <w:ind w:firstLine="179"/>
            </w:pPr>
            <w:r w:rsidRPr="00E147D7">
              <w:t>Устав проекта</w:t>
            </w:r>
          </w:p>
        </w:tc>
        <w:tc>
          <w:tcPr>
            <w:tcW w:w="3402" w:type="dxa"/>
          </w:tcPr>
          <w:p w14:paraId="613DBC3B" w14:textId="77777777" w:rsidR="00E147D7" w:rsidRDefault="00E147D7" w:rsidP="00397A40">
            <w:pPr>
              <w:pStyle w:val="afc"/>
            </w:pPr>
            <w:r w:rsidRPr="00E147D7">
              <w:t>23 сентября 2026г.</w:t>
            </w:r>
          </w:p>
        </w:tc>
      </w:tr>
      <w:tr w:rsidR="00E147D7" w14:paraId="55019CD1" w14:textId="77777777" w:rsidTr="00E147D7">
        <w:tc>
          <w:tcPr>
            <w:tcW w:w="1555" w:type="dxa"/>
          </w:tcPr>
          <w:p w14:paraId="5CF8E74A" w14:textId="77777777" w:rsidR="00E147D7" w:rsidRDefault="00E147D7" w:rsidP="00397A40">
            <w:pPr>
              <w:pStyle w:val="afc"/>
            </w:pPr>
            <w:r>
              <w:t>2</w:t>
            </w:r>
          </w:p>
        </w:tc>
        <w:tc>
          <w:tcPr>
            <w:tcW w:w="3827" w:type="dxa"/>
          </w:tcPr>
          <w:p w14:paraId="53CDDC9F" w14:textId="77777777" w:rsidR="00E147D7" w:rsidRDefault="00E147D7" w:rsidP="00397A40">
            <w:pPr>
              <w:pStyle w:val="afc"/>
              <w:ind w:firstLine="179"/>
            </w:pPr>
            <w:r>
              <w:t>Техническое задание</w:t>
            </w:r>
          </w:p>
        </w:tc>
        <w:tc>
          <w:tcPr>
            <w:tcW w:w="3402" w:type="dxa"/>
          </w:tcPr>
          <w:p w14:paraId="1B959854" w14:textId="77777777" w:rsidR="00E147D7" w:rsidRDefault="00E147D7" w:rsidP="00397A40">
            <w:pPr>
              <w:pStyle w:val="afc"/>
            </w:pPr>
            <w:r>
              <w:t>21</w:t>
            </w:r>
            <w:r w:rsidRPr="00E147D7">
              <w:t xml:space="preserve"> </w:t>
            </w:r>
            <w:r>
              <w:t>октября</w:t>
            </w:r>
            <w:r w:rsidRPr="00E147D7">
              <w:t xml:space="preserve"> 2026г.</w:t>
            </w:r>
          </w:p>
        </w:tc>
      </w:tr>
      <w:tr w:rsidR="00E147D7" w14:paraId="7589CF2A" w14:textId="77777777" w:rsidTr="00E147D7">
        <w:tc>
          <w:tcPr>
            <w:tcW w:w="1555" w:type="dxa"/>
          </w:tcPr>
          <w:p w14:paraId="39E9D0A6" w14:textId="77777777" w:rsidR="00E147D7" w:rsidRDefault="00E147D7" w:rsidP="00397A40">
            <w:pPr>
              <w:pStyle w:val="afc"/>
            </w:pPr>
            <w:r>
              <w:t>3</w:t>
            </w:r>
          </w:p>
        </w:tc>
        <w:tc>
          <w:tcPr>
            <w:tcW w:w="3827" w:type="dxa"/>
          </w:tcPr>
          <w:p w14:paraId="59F63829" w14:textId="77777777" w:rsidR="00E147D7" w:rsidRDefault="00E147D7" w:rsidP="00397A40">
            <w:pPr>
              <w:pStyle w:val="afc"/>
              <w:ind w:firstLine="179"/>
            </w:pPr>
            <w:r>
              <w:t>Пояснительная записка</w:t>
            </w:r>
          </w:p>
        </w:tc>
        <w:tc>
          <w:tcPr>
            <w:tcW w:w="3402" w:type="dxa"/>
          </w:tcPr>
          <w:p w14:paraId="55D55E27" w14:textId="77777777" w:rsidR="00E147D7" w:rsidRDefault="00E147D7" w:rsidP="00397A40">
            <w:pPr>
              <w:pStyle w:val="afc"/>
            </w:pPr>
            <w:r>
              <w:t>11 ноября 2026г.</w:t>
            </w:r>
          </w:p>
        </w:tc>
      </w:tr>
      <w:tr w:rsidR="00E147D7" w14:paraId="2EE330CA" w14:textId="77777777" w:rsidTr="00E147D7">
        <w:tc>
          <w:tcPr>
            <w:tcW w:w="1555" w:type="dxa"/>
          </w:tcPr>
          <w:p w14:paraId="42DD65A9" w14:textId="77777777" w:rsidR="00E147D7" w:rsidRDefault="00E147D7" w:rsidP="00397A40">
            <w:pPr>
              <w:pStyle w:val="afc"/>
            </w:pPr>
            <w:r>
              <w:t>4</w:t>
            </w:r>
          </w:p>
        </w:tc>
        <w:tc>
          <w:tcPr>
            <w:tcW w:w="3827" w:type="dxa"/>
          </w:tcPr>
          <w:p w14:paraId="4291D159" w14:textId="77777777" w:rsidR="00E147D7" w:rsidRDefault="00E147D7" w:rsidP="00397A40">
            <w:pPr>
              <w:pStyle w:val="afc"/>
              <w:ind w:firstLine="179"/>
            </w:pPr>
            <w:r>
              <w:t>Прототип системы</w:t>
            </w:r>
          </w:p>
        </w:tc>
        <w:tc>
          <w:tcPr>
            <w:tcW w:w="3402" w:type="dxa"/>
          </w:tcPr>
          <w:p w14:paraId="6F190BB6" w14:textId="77777777" w:rsidR="00E147D7" w:rsidRDefault="00E147D7" w:rsidP="00397A40">
            <w:pPr>
              <w:pStyle w:val="afc"/>
            </w:pPr>
            <w:r>
              <w:t>25 ноября 2026г.</w:t>
            </w:r>
          </w:p>
        </w:tc>
      </w:tr>
      <w:tr w:rsidR="00E147D7" w14:paraId="4729B1BE" w14:textId="77777777" w:rsidTr="00E147D7">
        <w:tc>
          <w:tcPr>
            <w:tcW w:w="1555" w:type="dxa"/>
          </w:tcPr>
          <w:p w14:paraId="5CD38FF8" w14:textId="77777777" w:rsidR="00E147D7" w:rsidRDefault="00E147D7" w:rsidP="00397A40">
            <w:pPr>
              <w:pStyle w:val="afc"/>
            </w:pPr>
            <w:r>
              <w:t>5</w:t>
            </w:r>
          </w:p>
        </w:tc>
        <w:tc>
          <w:tcPr>
            <w:tcW w:w="3827" w:type="dxa"/>
          </w:tcPr>
          <w:p w14:paraId="3B470E16" w14:textId="77777777" w:rsidR="00E147D7" w:rsidRDefault="00E147D7" w:rsidP="00397A40">
            <w:pPr>
              <w:pStyle w:val="afc"/>
              <w:ind w:firstLine="179"/>
            </w:pPr>
            <w:r>
              <w:t>Д</w:t>
            </w:r>
            <w:r w:rsidRPr="00E147D7">
              <w:t>емонстрация прототипа на тестовом стенде</w:t>
            </w:r>
          </w:p>
        </w:tc>
        <w:tc>
          <w:tcPr>
            <w:tcW w:w="3402" w:type="dxa"/>
          </w:tcPr>
          <w:p w14:paraId="2FF43889" w14:textId="77777777" w:rsidR="00E147D7" w:rsidRDefault="00E147D7" w:rsidP="00397A40">
            <w:pPr>
              <w:pStyle w:val="afc"/>
            </w:pPr>
            <w:r>
              <w:t>15 декабря 2026г.</w:t>
            </w:r>
          </w:p>
        </w:tc>
      </w:tr>
    </w:tbl>
    <w:p w14:paraId="259494ED" w14:textId="77777777" w:rsidR="00E147D7" w:rsidRPr="008E63E4" w:rsidRDefault="00E147D7" w:rsidP="00397A40">
      <w:pPr>
        <w:pStyle w:val="afc"/>
      </w:pPr>
    </w:p>
    <w:p w14:paraId="502205D7" w14:textId="77777777" w:rsidR="00765F0E" w:rsidRPr="00A522FC" w:rsidRDefault="002E13E1" w:rsidP="009A3F64">
      <w:pPr>
        <w:pStyle w:val="1"/>
      </w:pPr>
      <w:bookmarkStart w:id="16" w:name="_Toc243461767"/>
      <w:r w:rsidRPr="00A522FC">
        <w:lastRenderedPageBreak/>
        <w:t>Назначение и цели создания системы</w:t>
      </w:r>
      <w:bookmarkEnd w:id="16"/>
    </w:p>
    <w:p w14:paraId="4446D65B" w14:textId="77777777" w:rsidR="002E13E1" w:rsidRPr="008E63E4" w:rsidRDefault="007949EF" w:rsidP="0023447B">
      <w:pPr>
        <w:pStyle w:val="2"/>
      </w:pPr>
      <w:bookmarkStart w:id="17" w:name="_Toc117498013"/>
      <w:bookmarkStart w:id="18" w:name="_Toc314835510"/>
      <w:r w:rsidRPr="008E63E4">
        <w:t>Назначение с</w:t>
      </w:r>
      <w:r w:rsidR="002E13E1" w:rsidRPr="008E63E4">
        <w:t>истемы</w:t>
      </w:r>
      <w:bookmarkEnd w:id="17"/>
      <w:bookmarkEnd w:id="18"/>
    </w:p>
    <w:p w14:paraId="067981A0" w14:textId="721EE795" w:rsidR="00750B14" w:rsidRPr="00750B14" w:rsidRDefault="00750B14" w:rsidP="00397A40">
      <w:pPr>
        <w:pStyle w:val="afc"/>
        <w:rPr>
          <w:b/>
          <w:bCs/>
          <w:sz w:val="28"/>
          <w:szCs w:val="26"/>
        </w:rPr>
      </w:pPr>
      <w:bookmarkStart w:id="19" w:name="_Toc117498014"/>
      <w:bookmarkStart w:id="20" w:name="_Toc314835511"/>
      <w:r w:rsidRPr="00750B14">
        <w:t>Система предназначена для автоматизации процессов управления позициями по корреспондентским счетам НОСТРО, формирования платежей по сделкам (FX и MM), а также редактирования остатков по счетам. Система должна обеспечивать консолидацию данных из смежных систем и предоставление единого реестра позиций.</w:t>
      </w:r>
    </w:p>
    <w:p w14:paraId="7561E93F" w14:textId="09406543" w:rsidR="002E13E1" w:rsidRPr="008E63E4" w:rsidRDefault="007949EF" w:rsidP="0023447B">
      <w:pPr>
        <w:pStyle w:val="2"/>
      </w:pPr>
      <w:r w:rsidRPr="008E63E4">
        <w:t>Цели создания с</w:t>
      </w:r>
      <w:r w:rsidR="002E13E1" w:rsidRPr="008E63E4">
        <w:t>истемы</w:t>
      </w:r>
      <w:bookmarkEnd w:id="19"/>
      <w:bookmarkEnd w:id="20"/>
    </w:p>
    <w:p w14:paraId="483E1856" w14:textId="7D2781AB" w:rsidR="002E13E1" w:rsidRDefault="00201BB0" w:rsidP="00397A40">
      <w:pPr>
        <w:pStyle w:val="afc"/>
      </w:pPr>
      <w:r>
        <w:t>Н</w:t>
      </w:r>
      <w:r w:rsidR="002E13E1" w:rsidRPr="00BF4C89">
        <w:t>аименования и требуемые значения технических, технологических, производственно-экономических или других показателей объекта автоматизации, которые должны быть достигнуты в результате создания АС, и критерии оц</w:t>
      </w:r>
      <w:r w:rsidR="007949EF" w:rsidRPr="00BF4C89">
        <w:t>енки достижения целей создания С</w:t>
      </w:r>
      <w:r w:rsidR="002E13E1" w:rsidRPr="00BF4C89">
        <w:t>истемы</w:t>
      </w:r>
      <w:r w:rsidR="00BF4C89" w:rsidRPr="00BF4C89">
        <w:t xml:space="preserve"> расписаны в табл. 1</w:t>
      </w:r>
      <w:r w:rsidR="002E13E1" w:rsidRPr="00BF4C89">
        <w:t>.</w:t>
      </w:r>
    </w:p>
    <w:p w14:paraId="11387E3A" w14:textId="77777777" w:rsidR="00BF4C89" w:rsidRPr="00BF4C89" w:rsidRDefault="00BF4C89" w:rsidP="00397A40">
      <w:pPr>
        <w:pStyle w:val="afc"/>
      </w:pPr>
      <w:r w:rsidRPr="00BF4C89">
        <w:t xml:space="preserve">Табл. 1 </w:t>
      </w:r>
      <w:proofErr w:type="gramStart"/>
      <w:r w:rsidRPr="00BF4C89">
        <w:t>Цели  и</w:t>
      </w:r>
      <w:proofErr w:type="gramEnd"/>
      <w:r w:rsidRPr="00BF4C89">
        <w:t xml:space="preserve"> критерии Системы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154"/>
        <w:gridCol w:w="4099"/>
        <w:gridCol w:w="4098"/>
      </w:tblGrid>
      <w:tr w:rsidR="009D6BC1" w14:paraId="344DFADC" w14:textId="77777777" w:rsidTr="009D6BC1">
        <w:tc>
          <w:tcPr>
            <w:tcW w:w="1129" w:type="dxa"/>
          </w:tcPr>
          <w:p w14:paraId="3F4F2886" w14:textId="77777777" w:rsidR="009D6BC1" w:rsidRDefault="009D6BC1" w:rsidP="00397A40">
            <w:pPr>
              <w:pStyle w:val="afc"/>
            </w:pPr>
            <w:r>
              <w:t>№</w:t>
            </w:r>
          </w:p>
        </w:tc>
        <w:tc>
          <w:tcPr>
            <w:tcW w:w="4111" w:type="dxa"/>
          </w:tcPr>
          <w:p w14:paraId="5AD27206" w14:textId="77777777" w:rsidR="009D6BC1" w:rsidRDefault="009D6BC1" w:rsidP="00397A40">
            <w:pPr>
              <w:pStyle w:val="afc"/>
            </w:pPr>
            <w:r>
              <w:t>Цели</w:t>
            </w:r>
          </w:p>
        </w:tc>
        <w:tc>
          <w:tcPr>
            <w:tcW w:w="4111" w:type="dxa"/>
          </w:tcPr>
          <w:p w14:paraId="566D25BF" w14:textId="77777777" w:rsidR="009D6BC1" w:rsidRDefault="009D6BC1" w:rsidP="00397A40">
            <w:pPr>
              <w:pStyle w:val="afc"/>
            </w:pPr>
            <w:r>
              <w:t>Критерий</w:t>
            </w:r>
          </w:p>
        </w:tc>
      </w:tr>
      <w:tr w:rsidR="009D6BC1" w14:paraId="166B7DFC" w14:textId="77777777" w:rsidTr="009D6BC1">
        <w:tc>
          <w:tcPr>
            <w:tcW w:w="1129" w:type="dxa"/>
          </w:tcPr>
          <w:p w14:paraId="2E9DA808" w14:textId="77777777" w:rsidR="009D6BC1" w:rsidRDefault="009D6BC1" w:rsidP="00397A40">
            <w:pPr>
              <w:pStyle w:val="afc"/>
            </w:pPr>
            <w:r>
              <w:t>1</w:t>
            </w:r>
          </w:p>
        </w:tc>
        <w:tc>
          <w:tcPr>
            <w:tcW w:w="4111" w:type="dxa"/>
          </w:tcPr>
          <w:p w14:paraId="71441A23" w14:textId="77777777" w:rsidR="009D6BC1" w:rsidRPr="009D6BC1" w:rsidRDefault="009D6BC1" w:rsidP="00397A40">
            <w:pPr>
              <w:pStyle w:val="afc"/>
              <w:ind w:firstLine="159"/>
            </w:pPr>
            <w:r w:rsidRPr="009D6BC1">
              <w:t>Консолидация сделок с помощью создания автоматизированной информационной системы.</w:t>
            </w:r>
          </w:p>
          <w:p w14:paraId="5CABABBF" w14:textId="77777777" w:rsidR="009D6BC1" w:rsidRDefault="009D6BC1" w:rsidP="00397A40">
            <w:pPr>
              <w:pStyle w:val="afc"/>
              <w:ind w:firstLine="159"/>
            </w:pPr>
          </w:p>
        </w:tc>
        <w:tc>
          <w:tcPr>
            <w:tcW w:w="4111" w:type="dxa"/>
          </w:tcPr>
          <w:p w14:paraId="40E8A21E" w14:textId="77777777" w:rsidR="009D6BC1" w:rsidRDefault="009D6BC1" w:rsidP="00397A40">
            <w:pPr>
              <w:pStyle w:val="afc"/>
              <w:ind w:firstLine="159"/>
            </w:pPr>
            <w:r>
              <w:t>Автоматический сбор</w:t>
            </w:r>
            <w:r w:rsidR="009F7CAC">
              <w:t xml:space="preserve">, проверка, коррекция </w:t>
            </w:r>
            <w:r>
              <w:t>данных</w:t>
            </w:r>
            <w:r w:rsidR="009F7CAC">
              <w:t>.</w:t>
            </w:r>
          </w:p>
          <w:p w14:paraId="37A029AC" w14:textId="77777777" w:rsidR="009F7CAC" w:rsidRDefault="009F7CAC" w:rsidP="00397A40">
            <w:pPr>
              <w:pStyle w:val="afc"/>
              <w:ind w:firstLine="159"/>
            </w:pPr>
            <w:r>
              <w:t>Исключение ошибок при сборе данных</w:t>
            </w:r>
          </w:p>
        </w:tc>
      </w:tr>
      <w:tr w:rsidR="009D6BC1" w14:paraId="5372AD70" w14:textId="77777777" w:rsidTr="009D6BC1">
        <w:tc>
          <w:tcPr>
            <w:tcW w:w="1129" w:type="dxa"/>
          </w:tcPr>
          <w:p w14:paraId="34CCDF80" w14:textId="77777777" w:rsidR="009D6BC1" w:rsidRDefault="009D6BC1" w:rsidP="00397A40">
            <w:pPr>
              <w:pStyle w:val="afc"/>
            </w:pPr>
            <w:r>
              <w:t>2</w:t>
            </w:r>
          </w:p>
        </w:tc>
        <w:tc>
          <w:tcPr>
            <w:tcW w:w="4111" w:type="dxa"/>
          </w:tcPr>
          <w:p w14:paraId="32A6F8C2" w14:textId="77777777" w:rsidR="009D6BC1" w:rsidRDefault="009D6BC1" w:rsidP="00397A40">
            <w:pPr>
              <w:pStyle w:val="afc"/>
              <w:ind w:firstLine="159"/>
            </w:pPr>
            <w:r>
              <w:t>Формирование автоматических документов:</w:t>
            </w:r>
          </w:p>
          <w:p w14:paraId="4AA1FA5A" w14:textId="77777777" w:rsidR="009D6BC1" w:rsidRDefault="009D6BC1" w:rsidP="00397A40">
            <w:pPr>
              <w:pStyle w:val="afc"/>
              <w:ind w:firstLine="159"/>
            </w:pPr>
            <w:r>
              <w:t>Платежи</w:t>
            </w:r>
          </w:p>
          <w:p w14:paraId="430E1A4C" w14:textId="77777777" w:rsidR="009D6BC1" w:rsidRDefault="009D6BC1" w:rsidP="00397A40">
            <w:pPr>
              <w:pStyle w:val="afc"/>
              <w:ind w:firstLine="159"/>
            </w:pPr>
            <w:r>
              <w:t>Позиции</w:t>
            </w:r>
          </w:p>
          <w:p w14:paraId="0F13BA04" w14:textId="77777777" w:rsidR="009D6BC1" w:rsidRPr="009D6BC1" w:rsidRDefault="009D6BC1" w:rsidP="00397A40">
            <w:pPr>
              <w:pStyle w:val="afc"/>
              <w:ind w:firstLine="159"/>
            </w:pPr>
            <w:r>
              <w:t>Остатки</w:t>
            </w:r>
          </w:p>
          <w:p w14:paraId="02D3EE38" w14:textId="77777777" w:rsidR="009D6BC1" w:rsidRDefault="009D6BC1" w:rsidP="00397A40">
            <w:pPr>
              <w:pStyle w:val="afc"/>
              <w:ind w:firstLine="159"/>
            </w:pPr>
          </w:p>
        </w:tc>
        <w:tc>
          <w:tcPr>
            <w:tcW w:w="4111" w:type="dxa"/>
          </w:tcPr>
          <w:p w14:paraId="176687C1" w14:textId="77777777" w:rsidR="009D6BC1" w:rsidRDefault="009D6BC1" w:rsidP="00397A40">
            <w:pPr>
              <w:pStyle w:val="afc"/>
              <w:ind w:firstLine="159"/>
            </w:pPr>
            <w:r w:rsidRPr="009D6BC1">
              <w:t>Не более 0,1% просроченных отчётов</w:t>
            </w:r>
          </w:p>
        </w:tc>
      </w:tr>
      <w:tr w:rsidR="009D6BC1" w14:paraId="2068BAF8" w14:textId="77777777" w:rsidTr="009D6BC1">
        <w:tc>
          <w:tcPr>
            <w:tcW w:w="1129" w:type="dxa"/>
          </w:tcPr>
          <w:p w14:paraId="7174869D" w14:textId="77777777" w:rsidR="009D6BC1" w:rsidRDefault="009D6BC1" w:rsidP="00397A40">
            <w:pPr>
              <w:pStyle w:val="afc"/>
            </w:pPr>
            <w:r>
              <w:t>3</w:t>
            </w:r>
          </w:p>
        </w:tc>
        <w:tc>
          <w:tcPr>
            <w:tcW w:w="4111" w:type="dxa"/>
          </w:tcPr>
          <w:p w14:paraId="1E5D2894" w14:textId="77777777" w:rsidR="009D6BC1" w:rsidRDefault="009D6BC1" w:rsidP="00397A40">
            <w:pPr>
              <w:pStyle w:val="afc"/>
              <w:ind w:firstLine="159"/>
            </w:pPr>
            <w:r>
              <w:t>Обеспечение автоматического обмена данными с:</w:t>
            </w:r>
          </w:p>
          <w:p w14:paraId="76EA6CD6" w14:textId="00DEDB0A" w:rsidR="009D6BC1" w:rsidRPr="009D6BC1" w:rsidRDefault="009D6BC1" w:rsidP="00397A40">
            <w:pPr>
              <w:pStyle w:val="afc"/>
              <w:ind w:firstLine="159"/>
            </w:pPr>
            <w:r w:rsidRPr="009D6BC1">
              <w:t xml:space="preserve">«Межбанковский обмен валют (FX </w:t>
            </w:r>
            <w:proofErr w:type="spellStart"/>
            <w:r w:rsidRPr="009D6BC1">
              <w:t>Deals</w:t>
            </w:r>
            <w:proofErr w:type="spellEnd"/>
            <w:r w:rsidRPr="009D6BC1">
              <w:t>)»</w:t>
            </w:r>
          </w:p>
          <w:p w14:paraId="1A5E3AFE" w14:textId="41A29A11" w:rsidR="009D6BC1" w:rsidRDefault="009D6BC1" w:rsidP="00397A40">
            <w:pPr>
              <w:pStyle w:val="afc"/>
              <w:ind w:firstLine="159"/>
            </w:pPr>
            <w:r w:rsidRPr="009D6BC1">
              <w:t xml:space="preserve">«Межбанковские кредиты и депозиты (MM </w:t>
            </w:r>
            <w:proofErr w:type="spellStart"/>
            <w:r w:rsidRPr="009D6BC1">
              <w:t>Deals</w:t>
            </w:r>
            <w:proofErr w:type="spellEnd"/>
            <w:r w:rsidRPr="009D6BC1">
              <w:t>)»</w:t>
            </w:r>
          </w:p>
          <w:p w14:paraId="2C09CF75" w14:textId="77777777" w:rsidR="009D6BC1" w:rsidRDefault="009D6BC1" w:rsidP="00397A40">
            <w:pPr>
              <w:pStyle w:val="afc"/>
              <w:ind w:firstLine="159"/>
            </w:pPr>
            <w:r w:rsidRPr="009D6BC1">
              <w:t>«Нормативно-справочная информация»</w:t>
            </w:r>
          </w:p>
        </w:tc>
        <w:tc>
          <w:tcPr>
            <w:tcW w:w="4111" w:type="dxa"/>
          </w:tcPr>
          <w:p w14:paraId="0F68834A" w14:textId="77777777" w:rsidR="009D6BC1" w:rsidRPr="009D6BC1" w:rsidRDefault="009D6BC1" w:rsidP="00397A40">
            <w:pPr>
              <w:pStyle w:val="afc"/>
              <w:ind w:firstLine="159"/>
            </w:pPr>
            <w:r>
              <w:t>Хранение архива</w:t>
            </w:r>
            <w:r w:rsidRPr="009D6BC1">
              <w:t>: не менее 10 лет.</w:t>
            </w:r>
          </w:p>
          <w:p w14:paraId="378161CF" w14:textId="77777777" w:rsidR="009D6BC1" w:rsidRPr="009D6BC1" w:rsidRDefault="009D6BC1" w:rsidP="00397A40">
            <w:pPr>
              <w:pStyle w:val="afc"/>
              <w:ind w:firstLine="159"/>
            </w:pPr>
          </w:p>
          <w:p w14:paraId="79921751" w14:textId="77777777" w:rsidR="009D6BC1" w:rsidRPr="009D6BC1" w:rsidRDefault="009D6BC1" w:rsidP="00397A40">
            <w:pPr>
              <w:pStyle w:val="afc"/>
              <w:ind w:firstLine="159"/>
            </w:pPr>
            <w:r w:rsidRPr="009D6BC1">
              <w:t>Автоматический сбор данных: не более 1 часа.</w:t>
            </w:r>
          </w:p>
          <w:p w14:paraId="74956573" w14:textId="77777777" w:rsidR="009D6BC1" w:rsidRPr="009D6BC1" w:rsidRDefault="009D6BC1" w:rsidP="00397A40">
            <w:pPr>
              <w:pStyle w:val="afc"/>
              <w:ind w:firstLine="159"/>
            </w:pPr>
          </w:p>
          <w:p w14:paraId="2261E3B1" w14:textId="77777777" w:rsidR="009D6BC1" w:rsidRDefault="009D6BC1" w:rsidP="00397A40">
            <w:pPr>
              <w:pStyle w:val="afc"/>
              <w:ind w:firstLine="159"/>
            </w:pPr>
            <w:r w:rsidRPr="009D6BC1">
              <w:t>Время получения сверки данных: не более 2 минут.</w:t>
            </w:r>
          </w:p>
        </w:tc>
      </w:tr>
    </w:tbl>
    <w:p w14:paraId="6CD98260" w14:textId="77777777" w:rsidR="009D6BC1" w:rsidRDefault="009D6BC1" w:rsidP="00397A40">
      <w:pPr>
        <w:pStyle w:val="afc"/>
      </w:pPr>
    </w:p>
    <w:p w14:paraId="5EC1FC4A" w14:textId="77777777" w:rsidR="001D769D" w:rsidRPr="008E63E4" w:rsidRDefault="001D769D" w:rsidP="009A3F64">
      <w:pPr>
        <w:pStyle w:val="1"/>
      </w:pPr>
      <w:bookmarkStart w:id="21" w:name="_Toc243461768"/>
      <w:bookmarkStart w:id="22" w:name="_Toc109367715"/>
      <w:bookmarkStart w:id="23" w:name="_Toc314835515"/>
      <w:r w:rsidRPr="000A259F">
        <w:lastRenderedPageBreak/>
        <w:t>Характеристика объектов автоматизации</w:t>
      </w:r>
      <w:bookmarkEnd w:id="21"/>
    </w:p>
    <w:p w14:paraId="57F74751" w14:textId="54822B98" w:rsidR="001D769D" w:rsidRPr="008E63E4" w:rsidRDefault="001D769D" w:rsidP="0023447B">
      <w:pPr>
        <w:pStyle w:val="2"/>
      </w:pPr>
      <w:bookmarkStart w:id="24" w:name="_Toc314835516"/>
      <w:r w:rsidRPr="008E63E4">
        <w:t>Краткие сведения об объекте автоматизации</w:t>
      </w:r>
      <w:bookmarkEnd w:id="24"/>
    </w:p>
    <w:p w14:paraId="5E5E0E29" w14:textId="77777777" w:rsidR="00261525" w:rsidRDefault="00261525" w:rsidP="00261525">
      <w:r w:rsidRPr="00A10929">
        <w:t>Объектом автоматизации является деятельность по управлению корреспондентскими счетами, включающая ключев</w:t>
      </w:r>
      <w:r>
        <w:t>ые</w:t>
      </w:r>
      <w:r w:rsidRPr="00A10929">
        <w:t xml:space="preserve"> </w:t>
      </w:r>
      <w:proofErr w:type="spellStart"/>
      <w:r w:rsidRPr="00A10929">
        <w:t>подпроцесс</w:t>
      </w:r>
      <w:r>
        <w:t>ы</w:t>
      </w:r>
      <w:proofErr w:type="spellEnd"/>
      <w:r w:rsidRPr="00A10929">
        <w:t>:</w:t>
      </w:r>
    </w:p>
    <w:p w14:paraId="595213C2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платежей по сделкам (FX и MM): приём данных о сделках, генерация платёжных поручений, проверка реквизитов, управление очерёдностью, контроль статуса и хранение истории.</w:t>
      </w:r>
    </w:p>
    <w:p w14:paraId="3CCCE3A7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позиций по счетам: сбор данных из выписок банков-корреспондентов, расчёт текущей и прогнозной позиции (на 3–5 банковских дней), учёт лимитов.</w:t>
      </w:r>
    </w:p>
    <w:p w14:paraId="1B463FE8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Редактирование остатков по счетам: ручной ввод/корректировка остатка с указанием причины, разграничение прав доступа, фиксация в аудит-логе, пересчёт прогнозной позиции</w:t>
      </w:r>
      <w:r>
        <w:t>.</w:t>
      </w:r>
    </w:p>
    <w:p w14:paraId="79CA4D38" w14:textId="5E08EA21" w:rsidR="00261525" w:rsidRDefault="00261525" w:rsidP="00261525">
      <w:r>
        <w:t>М</w:t>
      </w:r>
      <w:r w:rsidRPr="00A10929">
        <w:t>одель и состав организационной структуры представлены в Приложении. Особенностями бизнес-процессов являются сквозной характер данных и потребность в оперативности их получения.</w:t>
      </w:r>
    </w:p>
    <w:p w14:paraId="28632390" w14:textId="049C4330" w:rsidR="001D769D" w:rsidRPr="008E63E4" w:rsidRDefault="001D769D" w:rsidP="00397A40">
      <w:pPr>
        <w:pStyle w:val="afc"/>
      </w:pPr>
      <w:r w:rsidRPr="008E63E4">
        <w:t>Специфическими особенностями процедур сбора, хранения и обработки указанных данных в настоящий момент являются:</w:t>
      </w:r>
    </w:p>
    <w:p w14:paraId="7E5824EC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разнородность источников данных;</w:t>
      </w:r>
    </w:p>
    <w:p w14:paraId="168D7B3B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наличие большого количества используемых форматов данных;</w:t>
      </w:r>
    </w:p>
    <w:p w14:paraId="4CBD45E6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дублирование и противоречивость данных, вытекающее из необходимости использования данных одного вида в различных подразделениях;</w:t>
      </w:r>
    </w:p>
    <w:p w14:paraId="142F5CA1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наличие значительного объема данных на бумажных носителях;</w:t>
      </w:r>
    </w:p>
    <w:p w14:paraId="78013851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недостаточная стандартизация (ввиду отсутствия утвержденных классификаторов) и оперативность подготовки данных для комплексного использования несколькими подразделениями</w:t>
      </w:r>
    </w:p>
    <w:p w14:paraId="61DA8598" w14:textId="77777777" w:rsidR="001D769D" w:rsidRPr="008E63E4" w:rsidRDefault="001D769D" w:rsidP="0023447B">
      <w:pPr>
        <w:pStyle w:val="2"/>
      </w:pPr>
      <w:bookmarkStart w:id="25" w:name="_Toc117498017"/>
      <w:bookmarkStart w:id="26" w:name="_Toc314835519"/>
      <w:r w:rsidRPr="008E63E4">
        <w:t>Сведения об условиях эксплуатации</w:t>
      </w:r>
      <w:bookmarkEnd w:id="25"/>
      <w:bookmarkEnd w:id="26"/>
    </w:p>
    <w:p w14:paraId="1743EFF6" w14:textId="780050FA" w:rsidR="001D769D" w:rsidRPr="008E63E4" w:rsidRDefault="001D769D" w:rsidP="00397A40">
      <w:pPr>
        <w:pStyle w:val="afc"/>
      </w:pPr>
      <w:r w:rsidRPr="008E63E4">
        <w:t>Условия эксплуатации Системы - внутри помещений</w:t>
      </w:r>
      <w:r w:rsidR="00FB3717">
        <w:t>,</w:t>
      </w:r>
      <w:r w:rsidRPr="008E63E4">
        <w:t xml:space="preserve"> пригодных для постоянного наличия людей</w:t>
      </w:r>
      <w:r w:rsidR="00FB3717">
        <w:t xml:space="preserve">: </w:t>
      </w:r>
      <w:r w:rsidRPr="008E63E4">
        <w:t>температ</w:t>
      </w:r>
      <w:r w:rsidR="002D6F46">
        <w:t xml:space="preserve">ура </w:t>
      </w:r>
      <w:r w:rsidR="00FB3717">
        <w:t>18</w:t>
      </w:r>
      <w:r w:rsidR="00FB3717" w:rsidRPr="00FB3717">
        <w:t>°C</w:t>
      </w:r>
      <w:r w:rsidR="002D6F46">
        <w:t>, влажность 60-80%.</w:t>
      </w:r>
      <w:r w:rsidR="000E028D">
        <w:t xml:space="preserve"> </w:t>
      </w:r>
    </w:p>
    <w:p w14:paraId="24597EBF" w14:textId="77777777" w:rsidR="001D769D" w:rsidRPr="00A35A0A" w:rsidRDefault="001D769D" w:rsidP="009A3F64">
      <w:pPr>
        <w:pStyle w:val="1"/>
      </w:pPr>
      <w:bookmarkStart w:id="27" w:name="_Toc117498019"/>
      <w:bookmarkStart w:id="28" w:name="_Toc314835521"/>
      <w:bookmarkStart w:id="29" w:name="_Toc243461769"/>
      <w:r w:rsidRPr="00A35A0A">
        <w:lastRenderedPageBreak/>
        <w:t>Требования к системе в целом</w:t>
      </w:r>
      <w:bookmarkEnd w:id="27"/>
      <w:bookmarkEnd w:id="28"/>
      <w:bookmarkEnd w:id="29"/>
    </w:p>
    <w:p w14:paraId="186018B7" w14:textId="77777777" w:rsidR="001D769D" w:rsidRPr="00A35A0A" w:rsidRDefault="001D769D" w:rsidP="0023447B">
      <w:pPr>
        <w:pStyle w:val="3"/>
      </w:pPr>
      <w:bookmarkStart w:id="30" w:name="_Toc117498020"/>
      <w:bookmarkStart w:id="31" w:name="_Toc314835522"/>
      <w:r w:rsidRPr="00A35A0A">
        <w:t>Требования к структуре и функционированию системы</w:t>
      </w:r>
      <w:bookmarkEnd w:id="30"/>
      <w:bookmarkEnd w:id="31"/>
      <w:r w:rsidRPr="00A35A0A">
        <w:t xml:space="preserve"> </w:t>
      </w:r>
    </w:p>
    <w:p w14:paraId="1B8EDB87" w14:textId="77777777" w:rsidR="000554B0" w:rsidRDefault="000554B0" w:rsidP="00397A40">
      <w:pPr>
        <w:pStyle w:val="afc"/>
      </w:pPr>
    </w:p>
    <w:p w14:paraId="73047F87" w14:textId="77777777" w:rsidR="00BF4C89" w:rsidRPr="00BF4C89" w:rsidRDefault="00BF4C89" w:rsidP="00397A40">
      <w:pPr>
        <w:pStyle w:val="afc"/>
      </w:pPr>
      <w:r w:rsidRPr="00BF4C89">
        <w:t xml:space="preserve">Система должна </w:t>
      </w:r>
      <w:r>
        <w:t xml:space="preserve">обмениваться данными со </w:t>
      </w:r>
      <w:r w:rsidRPr="00BF4C89">
        <w:t>следующи</w:t>
      </w:r>
      <w:r>
        <w:t>ми подсистемами</w:t>
      </w:r>
      <w:r w:rsidRPr="00BF4C89">
        <w:t>:</w:t>
      </w:r>
    </w:p>
    <w:p w14:paraId="4577B12B" w14:textId="77777777" w:rsidR="00BF4C89" w:rsidRPr="00BF4C89" w:rsidRDefault="00BF4C89" w:rsidP="00397A40">
      <w:pPr>
        <w:pStyle w:val="afc"/>
        <w:numPr>
          <w:ilvl w:val="0"/>
          <w:numId w:val="22"/>
        </w:numPr>
      </w:pPr>
      <w:r w:rsidRPr="00BF4C89">
        <w:t>Подсистема «НСИ и Отчёты» (NSI_PKG): Ведение справочников и формирование отчётности</w:t>
      </w:r>
      <w:r>
        <w:t>»;</w:t>
      </w:r>
    </w:p>
    <w:p w14:paraId="1BD4A26E" w14:textId="77777777" w:rsidR="00BF4C89" w:rsidRDefault="00BF4C89" w:rsidP="00397A40">
      <w:pPr>
        <w:pStyle w:val="afc"/>
        <w:numPr>
          <w:ilvl w:val="0"/>
          <w:numId w:val="22"/>
        </w:numPr>
      </w:pPr>
      <w:r w:rsidRPr="00BF4C89">
        <w:t xml:space="preserve">Интеграционные шлюзы: Взаимодействие с внешними системами </w:t>
      </w:r>
      <w:r>
        <w:t>«</w:t>
      </w:r>
      <w:r w:rsidRPr="00BF4C89">
        <w:t xml:space="preserve">FX </w:t>
      </w:r>
      <w:proofErr w:type="spellStart"/>
      <w:r w:rsidRPr="00BF4C89">
        <w:t>Deals</w:t>
      </w:r>
      <w:proofErr w:type="spellEnd"/>
      <w:r>
        <w:t>»</w:t>
      </w:r>
      <w:r w:rsidRPr="00BF4C89">
        <w:t xml:space="preserve"> и </w:t>
      </w:r>
      <w:r>
        <w:t>«</w:t>
      </w:r>
      <w:r w:rsidRPr="00BF4C89">
        <w:t xml:space="preserve">MM </w:t>
      </w:r>
      <w:proofErr w:type="spellStart"/>
      <w:r w:rsidRPr="00BF4C89">
        <w:t>Deals</w:t>
      </w:r>
      <w:proofErr w:type="spellEnd"/>
      <w:r>
        <w:t>»</w:t>
      </w:r>
      <w:r w:rsidRPr="00BF4C89">
        <w:t>.</w:t>
      </w:r>
    </w:p>
    <w:p w14:paraId="47680757" w14:textId="77777777" w:rsidR="00BF4C89" w:rsidRDefault="00BF4C89" w:rsidP="00397A40">
      <w:pPr>
        <w:pStyle w:val="afc"/>
      </w:pPr>
    </w:p>
    <w:p w14:paraId="7CEE62FA" w14:textId="77777777" w:rsidR="001D769D" w:rsidRPr="008E63E4" w:rsidRDefault="001D769D" w:rsidP="00397A40">
      <w:pPr>
        <w:pStyle w:val="afc"/>
      </w:pPr>
      <w:r w:rsidRPr="008E63E4">
        <w:t>В требованиях к структуре и функционированию системы приводят:</w:t>
      </w:r>
    </w:p>
    <w:p w14:paraId="605810DF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перечень подсистем, их назначение и основные ха</w:t>
      </w:r>
      <w:r w:rsidR="00BF4C89">
        <w:t>рактеристики</w:t>
      </w:r>
      <w:r w:rsidRPr="008E63E4">
        <w:t>;</w:t>
      </w:r>
    </w:p>
    <w:p w14:paraId="2D8C2530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требования к способам и средствам связи для информацион</w:t>
      </w:r>
      <w:r w:rsidR="00BF4C89">
        <w:t>ного обмена между компонентами С</w:t>
      </w:r>
      <w:r w:rsidRPr="008E63E4">
        <w:t>истемы;</w:t>
      </w:r>
    </w:p>
    <w:p w14:paraId="747B64AC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требования к характерис</w:t>
      </w:r>
      <w:r w:rsidR="00BF4C89">
        <w:t>тикам взаимосвязей создаваемой С</w:t>
      </w:r>
      <w:r w:rsidRPr="008E63E4">
        <w:t>истемы со смежными системами, требования к ее совместимости, в том числе указания о способах обмена информацией (автоматически, пересылкой документов, по телефону и т.п.);</w:t>
      </w:r>
    </w:p>
    <w:p w14:paraId="3CD20A34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требова</w:t>
      </w:r>
      <w:r w:rsidR="00BF4C89">
        <w:t>ния к режимам функционирования С</w:t>
      </w:r>
      <w:r w:rsidRPr="008E63E4">
        <w:t>истемы;</w:t>
      </w:r>
    </w:p>
    <w:p w14:paraId="60DE4022" w14:textId="77777777" w:rsidR="001D769D" w:rsidRPr="008E63E4" w:rsidRDefault="00BF4C89" w:rsidP="001D769D">
      <w:pPr>
        <w:pStyle w:val="a8"/>
        <w:numPr>
          <w:ilvl w:val="0"/>
          <w:numId w:val="1"/>
        </w:numPr>
        <w:spacing w:after="0"/>
        <w:ind w:left="1066" w:hanging="357"/>
      </w:pPr>
      <w:r>
        <w:t>требования по диагностированию С</w:t>
      </w:r>
      <w:r w:rsidR="001D769D" w:rsidRPr="008E63E4">
        <w:t>истемы;</w:t>
      </w:r>
    </w:p>
    <w:p w14:paraId="494F50FC" w14:textId="77777777" w:rsidR="001D769D" w:rsidRPr="008E63E4" w:rsidRDefault="001D769D" w:rsidP="001D769D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перспективы развития</w:t>
      </w:r>
      <w:r w:rsidR="00BF4C89">
        <w:t>, модернизации С</w:t>
      </w:r>
      <w:r w:rsidRPr="008E63E4">
        <w:t>истемы.</w:t>
      </w:r>
    </w:p>
    <w:p w14:paraId="02E2BE53" w14:textId="4F40F292" w:rsidR="001D769D" w:rsidRDefault="001D769D" w:rsidP="00397A40">
      <w:pPr>
        <w:pStyle w:val="afc"/>
      </w:pPr>
      <w:r w:rsidRPr="008E63E4">
        <w:t xml:space="preserve">Состав Систем, их назначение и основные характеристики представлены в </w:t>
      </w:r>
      <w:r w:rsidR="00BD4EA6">
        <w:t>Табл.</w:t>
      </w:r>
      <w:r w:rsidR="00DE471D" w:rsidRPr="008E63E4">
        <w:t xml:space="preserve"> </w:t>
      </w:r>
      <w:r w:rsidR="00DE471D" w:rsidRPr="008E63E4">
        <w:fldChar w:fldCharType="begin"/>
      </w:r>
      <w:r w:rsidR="00DE471D" w:rsidRPr="008E63E4">
        <w:instrText xml:space="preserve"> REF Назначение_подсистем \h  \* MERGEFORMAT </w:instrText>
      </w:r>
      <w:r w:rsidR="00DE471D" w:rsidRPr="008E63E4">
        <w:fldChar w:fldCharType="separate"/>
      </w:r>
      <w:r w:rsidR="00DE471D" w:rsidRPr="008E63E4">
        <w:t>2</w:t>
      </w:r>
      <w:r w:rsidR="00DE471D" w:rsidRPr="008E63E4">
        <w:fldChar w:fldCharType="end"/>
      </w:r>
      <w:r w:rsidRPr="008E63E4">
        <w:t xml:space="preserve">. </w:t>
      </w:r>
    </w:p>
    <w:p w14:paraId="17A36DB4" w14:textId="77777777" w:rsidR="00BD4EA6" w:rsidRPr="000554B0" w:rsidRDefault="00BD4EA6" w:rsidP="00397A40">
      <w:pPr>
        <w:pStyle w:val="afc"/>
      </w:pPr>
      <w:r w:rsidRPr="000554B0">
        <w:t>Табл. 2 — Назначение подсистем и их основные характеристики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54"/>
        <w:gridCol w:w="1883"/>
        <w:gridCol w:w="2898"/>
        <w:gridCol w:w="3410"/>
      </w:tblGrid>
      <w:tr w:rsidR="00BD4EA6" w14:paraId="51DFB83E" w14:textId="77777777" w:rsidTr="00D16A6A">
        <w:tc>
          <w:tcPr>
            <w:tcW w:w="846" w:type="dxa"/>
          </w:tcPr>
          <w:p w14:paraId="73B453BA" w14:textId="77777777" w:rsidR="00BD4EA6" w:rsidRDefault="00BD4EA6" w:rsidP="00397A40">
            <w:pPr>
              <w:pStyle w:val="afc"/>
            </w:pPr>
            <w:r w:rsidRPr="000554B0">
              <w:t>№</w:t>
            </w:r>
          </w:p>
        </w:tc>
        <w:tc>
          <w:tcPr>
            <w:tcW w:w="1701" w:type="dxa"/>
          </w:tcPr>
          <w:p w14:paraId="67FCEF65" w14:textId="77777777" w:rsidR="00BD4EA6" w:rsidRDefault="00BD4EA6" w:rsidP="00397A40">
            <w:pPr>
              <w:pStyle w:val="afc"/>
            </w:pPr>
            <w:r w:rsidRPr="000554B0">
              <w:t>Название подсистемы</w:t>
            </w:r>
          </w:p>
        </w:tc>
        <w:tc>
          <w:tcPr>
            <w:tcW w:w="3118" w:type="dxa"/>
          </w:tcPr>
          <w:p w14:paraId="6D78D406" w14:textId="77777777" w:rsidR="00BD4EA6" w:rsidRDefault="00BD4EA6" w:rsidP="00397A40">
            <w:pPr>
              <w:pStyle w:val="afc"/>
            </w:pPr>
            <w:r w:rsidRPr="000554B0">
              <w:t>Назначение подсистемы</w:t>
            </w:r>
          </w:p>
        </w:tc>
        <w:tc>
          <w:tcPr>
            <w:tcW w:w="3680" w:type="dxa"/>
          </w:tcPr>
          <w:p w14:paraId="4F6ADE51" w14:textId="77777777" w:rsidR="00BD4EA6" w:rsidRDefault="00BD4EA6" w:rsidP="00397A40">
            <w:pPr>
              <w:pStyle w:val="afc"/>
            </w:pPr>
            <w:r w:rsidRPr="000554B0">
              <w:t>Основные характеристики</w:t>
            </w:r>
          </w:p>
        </w:tc>
      </w:tr>
      <w:tr w:rsidR="00BD4EA6" w14:paraId="515D38C3" w14:textId="77777777" w:rsidTr="00D16A6A">
        <w:tc>
          <w:tcPr>
            <w:tcW w:w="846" w:type="dxa"/>
          </w:tcPr>
          <w:p w14:paraId="0EAC152B" w14:textId="77777777" w:rsidR="00BD4EA6" w:rsidRDefault="00BD4EA6" w:rsidP="00397A40">
            <w:pPr>
              <w:pStyle w:val="afc"/>
            </w:pPr>
            <w:r>
              <w:t>1</w:t>
            </w:r>
          </w:p>
        </w:tc>
        <w:tc>
          <w:tcPr>
            <w:tcW w:w="1701" w:type="dxa"/>
          </w:tcPr>
          <w:p w14:paraId="7AB4C2A6" w14:textId="77777777" w:rsidR="00BD4EA6" w:rsidRDefault="00BD4EA6" w:rsidP="00397A40">
            <w:pPr>
              <w:pStyle w:val="afc"/>
              <w:ind w:firstLine="17"/>
            </w:pPr>
            <w:r w:rsidRPr="000554B0">
              <w:t>Платежи</w:t>
            </w:r>
          </w:p>
        </w:tc>
        <w:tc>
          <w:tcPr>
            <w:tcW w:w="3118" w:type="dxa"/>
          </w:tcPr>
          <w:p w14:paraId="039C44B5" w14:textId="77777777" w:rsidR="00BD4EA6" w:rsidRDefault="00BD4EA6" w:rsidP="00397A40">
            <w:pPr>
              <w:pStyle w:val="afc"/>
              <w:ind w:firstLine="17"/>
            </w:pPr>
            <w:r w:rsidRPr="000554B0">
              <w:t>Формирование платежей по сделкам (FX и MM)</w:t>
            </w:r>
          </w:p>
        </w:tc>
        <w:tc>
          <w:tcPr>
            <w:tcW w:w="3680" w:type="dxa"/>
          </w:tcPr>
          <w:p w14:paraId="1D048489" w14:textId="77777777" w:rsidR="00BD4EA6" w:rsidRDefault="00BD4EA6" w:rsidP="00397A40">
            <w:pPr>
              <w:pStyle w:val="afc"/>
              <w:ind w:firstLine="17"/>
            </w:pPr>
            <w:r w:rsidRPr="000554B0">
              <w:t>Приём первичных данных, автоматическое формирование платежа, контроль изменений</w:t>
            </w:r>
          </w:p>
        </w:tc>
      </w:tr>
      <w:tr w:rsidR="00BD4EA6" w14:paraId="28080E9E" w14:textId="77777777" w:rsidTr="00D16A6A">
        <w:tc>
          <w:tcPr>
            <w:tcW w:w="846" w:type="dxa"/>
          </w:tcPr>
          <w:p w14:paraId="00576523" w14:textId="77777777" w:rsidR="00BD4EA6" w:rsidRDefault="00BD4EA6" w:rsidP="00397A40">
            <w:pPr>
              <w:pStyle w:val="afc"/>
            </w:pPr>
            <w:r>
              <w:t>2</w:t>
            </w:r>
          </w:p>
        </w:tc>
        <w:tc>
          <w:tcPr>
            <w:tcW w:w="1701" w:type="dxa"/>
          </w:tcPr>
          <w:p w14:paraId="33CFB074" w14:textId="77777777" w:rsidR="00BD4EA6" w:rsidRDefault="00BD4EA6" w:rsidP="00397A40">
            <w:pPr>
              <w:pStyle w:val="afc"/>
              <w:ind w:firstLine="17"/>
            </w:pPr>
            <w:r w:rsidRPr="000554B0">
              <w:t>Позиции</w:t>
            </w:r>
          </w:p>
        </w:tc>
        <w:tc>
          <w:tcPr>
            <w:tcW w:w="3118" w:type="dxa"/>
          </w:tcPr>
          <w:p w14:paraId="41B12995" w14:textId="77777777" w:rsidR="00BD4EA6" w:rsidRDefault="00BD4EA6" w:rsidP="00397A40">
            <w:pPr>
              <w:pStyle w:val="afc"/>
              <w:ind w:firstLine="17"/>
            </w:pPr>
            <w:r w:rsidRPr="000554B0">
              <w:t>Формирование позиций по счетам</w:t>
            </w:r>
          </w:p>
        </w:tc>
        <w:tc>
          <w:tcPr>
            <w:tcW w:w="3680" w:type="dxa"/>
          </w:tcPr>
          <w:p w14:paraId="44952061" w14:textId="77777777" w:rsidR="00BD4EA6" w:rsidRDefault="00BD4EA6" w:rsidP="00397A40">
            <w:pPr>
              <w:pStyle w:val="afc"/>
              <w:ind w:firstLine="17"/>
            </w:pPr>
            <w:r w:rsidRPr="000554B0">
              <w:t>Автоматическое формирование позиций, поиск позиций, контроль изменений</w:t>
            </w:r>
          </w:p>
        </w:tc>
      </w:tr>
      <w:tr w:rsidR="00BD4EA6" w14:paraId="0825BE1E" w14:textId="77777777" w:rsidTr="00D16A6A">
        <w:tc>
          <w:tcPr>
            <w:tcW w:w="846" w:type="dxa"/>
          </w:tcPr>
          <w:p w14:paraId="58259405" w14:textId="77777777" w:rsidR="00BD4EA6" w:rsidRDefault="00BD4EA6" w:rsidP="00397A40">
            <w:pPr>
              <w:pStyle w:val="afc"/>
            </w:pPr>
            <w:r>
              <w:t>3</w:t>
            </w:r>
          </w:p>
        </w:tc>
        <w:tc>
          <w:tcPr>
            <w:tcW w:w="1701" w:type="dxa"/>
          </w:tcPr>
          <w:p w14:paraId="34AC6EBD" w14:textId="77777777" w:rsidR="00BD4EA6" w:rsidRDefault="00BD4EA6" w:rsidP="00397A40">
            <w:pPr>
              <w:pStyle w:val="afc"/>
              <w:ind w:firstLine="17"/>
            </w:pPr>
            <w:r w:rsidRPr="000554B0">
              <w:t>Остатки</w:t>
            </w:r>
          </w:p>
        </w:tc>
        <w:tc>
          <w:tcPr>
            <w:tcW w:w="3118" w:type="dxa"/>
          </w:tcPr>
          <w:p w14:paraId="56212A37" w14:textId="77777777" w:rsidR="00BD4EA6" w:rsidRDefault="00BD4EA6" w:rsidP="00397A40">
            <w:pPr>
              <w:pStyle w:val="afc"/>
              <w:ind w:firstLine="17"/>
            </w:pPr>
            <w:r w:rsidRPr="000554B0">
              <w:t>Редактирование остатков по счетам</w:t>
            </w:r>
          </w:p>
        </w:tc>
        <w:tc>
          <w:tcPr>
            <w:tcW w:w="3680" w:type="dxa"/>
          </w:tcPr>
          <w:p w14:paraId="515D6CDA" w14:textId="77777777" w:rsidR="00BD4EA6" w:rsidRDefault="00BD4EA6" w:rsidP="00397A40">
            <w:pPr>
              <w:pStyle w:val="afc"/>
              <w:ind w:firstLine="17"/>
            </w:pPr>
            <w:r w:rsidRPr="000554B0">
              <w:t xml:space="preserve">Автоматизированный сбор информации о входящих </w:t>
            </w:r>
            <w:r w:rsidRPr="000554B0">
              <w:lastRenderedPageBreak/>
              <w:t>остатках, расчёт и коррекция исходящих остатков</w:t>
            </w:r>
          </w:p>
        </w:tc>
      </w:tr>
    </w:tbl>
    <w:p w14:paraId="768AC6DD" w14:textId="77777777" w:rsidR="00BD4EA6" w:rsidRDefault="00BD4EA6" w:rsidP="00397A40">
      <w:pPr>
        <w:pStyle w:val="afc"/>
      </w:pPr>
    </w:p>
    <w:p w14:paraId="08C403A4" w14:textId="77777777" w:rsidR="001D769D" w:rsidRPr="008E63E4" w:rsidRDefault="001D769D" w:rsidP="0023447B">
      <w:pPr>
        <w:pStyle w:val="3"/>
      </w:pPr>
      <w:r w:rsidRPr="008E63E4">
        <w:t>Требования к способам и средствам связи для информационного обмена между компонентами системы</w:t>
      </w:r>
    </w:p>
    <w:p w14:paraId="62CC56DC" w14:textId="77777777" w:rsidR="001D769D" w:rsidRPr="008E63E4" w:rsidRDefault="001D769D" w:rsidP="00397A40">
      <w:pPr>
        <w:pStyle w:val="afc"/>
      </w:pPr>
      <w:r w:rsidRPr="008E63E4">
        <w:t xml:space="preserve">Информационный обмен между компонентами Системы осуществляется путем совместного использования информационной базы Системы и совместного доступа к папкам на сервере при передаче файлов данных. </w:t>
      </w:r>
    </w:p>
    <w:p w14:paraId="542D1D2C" w14:textId="77777777" w:rsidR="001D769D" w:rsidRPr="008E63E4" w:rsidRDefault="001D769D" w:rsidP="0023447B">
      <w:pPr>
        <w:pStyle w:val="3"/>
      </w:pPr>
      <w:bookmarkStart w:id="32" w:name="_Toc117498022"/>
      <w:r w:rsidRPr="008E63E4">
        <w:t>Требования к характеристикам взаимосвязей создаваемой системы со смежными системами</w:t>
      </w:r>
      <w:bookmarkEnd w:id="32"/>
      <w:r w:rsidRPr="008E63E4">
        <w:t xml:space="preserve"> </w:t>
      </w:r>
    </w:p>
    <w:p w14:paraId="61C5065C" w14:textId="77777777" w:rsidR="00A939EA" w:rsidRPr="00EF431B" w:rsidRDefault="00A939EA" w:rsidP="00A939EA">
      <w:pPr>
        <w:pStyle w:val="ds-markdown-paragraph"/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>Система должна взаимодействовать со следующими смежными системами:</w:t>
      </w:r>
    </w:p>
    <w:p w14:paraId="5E91EE68" w14:textId="4AC1569B" w:rsidR="00A939EA" w:rsidRPr="00EF431B" w:rsidRDefault="00A939EA" w:rsidP="00A939EA">
      <w:pPr>
        <w:pStyle w:val="ds-markdown-paragraph"/>
        <w:numPr>
          <w:ilvl w:val="0"/>
          <w:numId w:val="23"/>
        </w:numPr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 xml:space="preserve">АИС «Межбанковский обмен валют </w:t>
      </w:r>
      <w:r w:rsidR="009E5DE2" w:rsidRPr="00EF431B">
        <w:rPr>
          <w:rFonts w:eastAsia="Calibri"/>
          <w:szCs w:val="22"/>
          <w:lang w:eastAsia="en-US"/>
        </w:rPr>
        <w:t>(</w:t>
      </w:r>
      <w:r w:rsidRPr="00EF431B">
        <w:rPr>
          <w:rFonts w:eastAsia="Calibri"/>
          <w:szCs w:val="22"/>
          <w:lang w:eastAsia="en-US"/>
        </w:rPr>
        <w:t xml:space="preserve">FX </w:t>
      </w:r>
      <w:proofErr w:type="spellStart"/>
      <w:r w:rsidRPr="00EF431B">
        <w:rPr>
          <w:rFonts w:eastAsia="Calibri"/>
          <w:szCs w:val="22"/>
          <w:lang w:eastAsia="en-US"/>
        </w:rPr>
        <w:t>Deals</w:t>
      </w:r>
      <w:proofErr w:type="spellEnd"/>
      <w:proofErr w:type="gramStart"/>
      <w:r w:rsidR="009E5DE2" w:rsidRPr="00EF431B">
        <w:rPr>
          <w:rFonts w:eastAsia="Calibri"/>
          <w:szCs w:val="22"/>
          <w:lang w:eastAsia="en-US"/>
        </w:rPr>
        <w:t>)</w:t>
      </w:r>
      <w:r w:rsidRPr="00EF431B">
        <w:rPr>
          <w:rFonts w:eastAsia="Calibri"/>
          <w:szCs w:val="22"/>
          <w:lang w:eastAsia="en-US"/>
        </w:rPr>
        <w:t xml:space="preserve">» </w:t>
      </w:r>
      <w:r w:rsidR="009E5DE2" w:rsidRPr="00EF431B">
        <w:rPr>
          <w:rFonts w:eastAsia="Calibri"/>
          <w:szCs w:val="22"/>
          <w:lang w:eastAsia="en-US"/>
        </w:rPr>
        <w:t xml:space="preserve"> -</w:t>
      </w:r>
      <w:proofErr w:type="gramEnd"/>
      <w:r w:rsidR="009E5DE2" w:rsidRPr="00EF431B">
        <w:rPr>
          <w:rFonts w:eastAsia="Calibri"/>
          <w:szCs w:val="22"/>
          <w:lang w:eastAsia="en-US"/>
        </w:rPr>
        <w:t xml:space="preserve"> </w:t>
      </w:r>
      <w:r w:rsidRPr="00EF431B">
        <w:rPr>
          <w:rFonts w:eastAsia="Calibri"/>
          <w:szCs w:val="22"/>
          <w:lang w:eastAsia="en-US"/>
        </w:rPr>
        <w:t xml:space="preserve">(FX </w:t>
      </w:r>
      <w:proofErr w:type="spellStart"/>
      <w:r w:rsidRPr="00EF431B">
        <w:rPr>
          <w:rFonts w:eastAsia="Calibri"/>
          <w:szCs w:val="22"/>
          <w:lang w:eastAsia="en-US"/>
        </w:rPr>
        <w:t>Deals</w:t>
      </w:r>
      <w:proofErr w:type="spellEnd"/>
      <w:r w:rsidRPr="00EF431B">
        <w:rPr>
          <w:rFonts w:eastAsia="Calibri"/>
          <w:szCs w:val="22"/>
          <w:lang w:eastAsia="en-US"/>
        </w:rPr>
        <w:t>)</w:t>
      </w:r>
      <w:r w:rsidR="009E5DE2" w:rsidRPr="00EF431B">
        <w:rPr>
          <w:rFonts w:eastAsia="Calibri"/>
          <w:szCs w:val="22"/>
          <w:lang w:eastAsia="en-US"/>
        </w:rPr>
        <w:t>;</w:t>
      </w:r>
    </w:p>
    <w:p w14:paraId="1F73F6B5" w14:textId="27C557F4" w:rsidR="00A939EA" w:rsidRPr="00EF431B" w:rsidRDefault="00A939EA" w:rsidP="00A939EA">
      <w:pPr>
        <w:pStyle w:val="ds-markdown-paragraph"/>
        <w:numPr>
          <w:ilvl w:val="0"/>
          <w:numId w:val="23"/>
        </w:numPr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 xml:space="preserve">АИС «Межбанковские кредиты и депозиты </w:t>
      </w:r>
      <w:r w:rsidR="009E5DE2" w:rsidRPr="00EF431B">
        <w:rPr>
          <w:rFonts w:eastAsia="Calibri"/>
          <w:szCs w:val="22"/>
          <w:lang w:eastAsia="en-US"/>
        </w:rPr>
        <w:t>(</w:t>
      </w:r>
      <w:r w:rsidRPr="00EF431B">
        <w:rPr>
          <w:rFonts w:eastAsia="Calibri"/>
          <w:szCs w:val="22"/>
          <w:lang w:eastAsia="en-US"/>
        </w:rPr>
        <w:t xml:space="preserve">MM </w:t>
      </w:r>
      <w:proofErr w:type="spellStart"/>
      <w:r w:rsidRPr="00EF431B">
        <w:rPr>
          <w:rFonts w:eastAsia="Calibri"/>
          <w:szCs w:val="22"/>
          <w:lang w:eastAsia="en-US"/>
        </w:rPr>
        <w:t>Deals</w:t>
      </w:r>
      <w:proofErr w:type="spellEnd"/>
      <w:r w:rsidR="009E5DE2" w:rsidRPr="00EF431B">
        <w:rPr>
          <w:rFonts w:eastAsia="Calibri"/>
          <w:szCs w:val="22"/>
          <w:lang w:eastAsia="en-US"/>
        </w:rPr>
        <w:t>)</w:t>
      </w:r>
      <w:r w:rsidRPr="00EF431B">
        <w:rPr>
          <w:rFonts w:eastAsia="Calibri"/>
          <w:szCs w:val="22"/>
          <w:lang w:eastAsia="en-US"/>
        </w:rPr>
        <w:t xml:space="preserve">» </w:t>
      </w:r>
      <w:r w:rsidR="009E5DE2" w:rsidRPr="00EF431B">
        <w:rPr>
          <w:rFonts w:eastAsia="Calibri"/>
          <w:szCs w:val="22"/>
          <w:lang w:eastAsia="en-US"/>
        </w:rPr>
        <w:t xml:space="preserve">- </w:t>
      </w:r>
      <w:r w:rsidRPr="00EF431B">
        <w:rPr>
          <w:rFonts w:eastAsia="Calibri"/>
          <w:szCs w:val="22"/>
          <w:lang w:eastAsia="en-US"/>
        </w:rPr>
        <w:t xml:space="preserve">(MM </w:t>
      </w:r>
      <w:proofErr w:type="spellStart"/>
      <w:r w:rsidRPr="00EF431B">
        <w:rPr>
          <w:rFonts w:eastAsia="Calibri"/>
          <w:szCs w:val="22"/>
          <w:lang w:eastAsia="en-US"/>
        </w:rPr>
        <w:t>Deals</w:t>
      </w:r>
      <w:proofErr w:type="spellEnd"/>
      <w:r w:rsidRPr="00EF431B">
        <w:rPr>
          <w:rFonts w:eastAsia="Calibri"/>
          <w:szCs w:val="22"/>
          <w:lang w:eastAsia="en-US"/>
        </w:rPr>
        <w:t>)»</w:t>
      </w:r>
      <w:r w:rsidR="009E5DE2" w:rsidRPr="00EF431B">
        <w:rPr>
          <w:rFonts w:eastAsia="Calibri"/>
          <w:szCs w:val="22"/>
          <w:lang w:eastAsia="en-US"/>
        </w:rPr>
        <w:t>;</w:t>
      </w:r>
    </w:p>
    <w:p w14:paraId="3ECC38F3" w14:textId="2A22BE27" w:rsidR="00A939EA" w:rsidRPr="00EF431B" w:rsidRDefault="00A939EA" w:rsidP="00A939EA">
      <w:pPr>
        <w:pStyle w:val="ds-markdown-paragraph"/>
        <w:numPr>
          <w:ilvl w:val="0"/>
          <w:numId w:val="23"/>
        </w:numPr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>АИС «Нормативно-справочная информация»</w:t>
      </w:r>
      <w:r w:rsidR="009E5DE2" w:rsidRPr="00EF431B">
        <w:rPr>
          <w:rFonts w:eastAsia="Calibri"/>
          <w:szCs w:val="22"/>
          <w:lang w:eastAsia="en-US"/>
        </w:rPr>
        <w:t xml:space="preserve"> - </w:t>
      </w:r>
      <w:r w:rsidRPr="00EF431B">
        <w:rPr>
          <w:rFonts w:eastAsia="Calibri"/>
          <w:szCs w:val="22"/>
          <w:lang w:eastAsia="en-US"/>
        </w:rPr>
        <w:t>(Отчёты)</w:t>
      </w:r>
      <w:r w:rsidR="009E5DE2" w:rsidRPr="00EF431B">
        <w:rPr>
          <w:rFonts w:eastAsia="Calibri"/>
          <w:szCs w:val="22"/>
          <w:lang w:eastAsia="en-US"/>
        </w:rPr>
        <w:t>.</w:t>
      </w:r>
    </w:p>
    <w:p w14:paraId="3BB188C9" w14:textId="77777777" w:rsidR="001D769D" w:rsidRPr="008E63E4" w:rsidRDefault="001D769D" w:rsidP="0023447B">
      <w:pPr>
        <w:pStyle w:val="3"/>
      </w:pPr>
      <w:r w:rsidRPr="008E63E4">
        <w:t>Требования к режимам функционирования системы</w:t>
      </w:r>
    </w:p>
    <w:p w14:paraId="24D95DF0" w14:textId="3C67737D" w:rsidR="001D769D" w:rsidRDefault="001D769D" w:rsidP="00397A40">
      <w:pPr>
        <w:pStyle w:val="afc"/>
      </w:pPr>
      <w:r w:rsidRPr="008E63E4">
        <w:t xml:space="preserve">Система должна функционировать непрерывно, за исключением периодов проведения </w:t>
      </w:r>
      <w:r w:rsidR="0078395B">
        <w:t>технических</w:t>
      </w:r>
      <w:r w:rsidRPr="008E63E4">
        <w:t xml:space="preserve"> и других работ, предусмотренных регламентом, а также устранения возникших нештатных ситуаций.</w:t>
      </w:r>
    </w:p>
    <w:p w14:paraId="053EB3C9" w14:textId="32F901A2" w:rsidR="0059642D" w:rsidRDefault="0059642D" w:rsidP="00D16A6A">
      <w:pPr>
        <w:pStyle w:val="3"/>
      </w:pPr>
      <w:bookmarkStart w:id="33" w:name="_Toc109900577"/>
      <w:r w:rsidRPr="0059642D">
        <w:t>Требования по диагностированию системы</w:t>
      </w:r>
      <w:bookmarkEnd w:id="33"/>
    </w:p>
    <w:p w14:paraId="7E40FEA6" w14:textId="32E2C928" w:rsidR="0059642D" w:rsidRPr="0059642D" w:rsidRDefault="0059642D" w:rsidP="0059642D">
      <w:pPr>
        <w:spacing w:after="0"/>
        <w:jc w:val="left"/>
        <w:rPr>
          <w:rFonts w:eastAsia="Times New Roman"/>
          <w:szCs w:val="24"/>
          <w:lang w:eastAsia="ru-RU"/>
        </w:rPr>
      </w:pPr>
      <w:r w:rsidRPr="0059642D">
        <w:rPr>
          <w:rFonts w:eastAsia="Times New Roman"/>
          <w:szCs w:val="24"/>
          <w:lang w:eastAsia="ru-RU"/>
        </w:rPr>
        <w:t>В Системе должно быть предусмотрено:</w:t>
      </w:r>
    </w:p>
    <w:p w14:paraId="2FAE7690" w14:textId="5F330131" w:rsidR="0059642D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п</w:t>
      </w:r>
      <w:r w:rsidRPr="009224F0">
        <w:t>роверка доступности смежных систем</w:t>
      </w:r>
      <w:r>
        <w:t>;</w:t>
      </w:r>
    </w:p>
    <w:p w14:paraId="2106B49A" w14:textId="77777777" w:rsidR="00127F24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в</w:t>
      </w:r>
      <w:r w:rsidRPr="009224F0">
        <w:t xml:space="preserve">едение журнала </w:t>
      </w:r>
      <w:r w:rsidR="00127F24">
        <w:t xml:space="preserve">событий, </w:t>
      </w:r>
      <w:r w:rsidRPr="009224F0">
        <w:t>сообщений об ошибках</w:t>
      </w:r>
      <w:r w:rsidR="00127F24">
        <w:t>;</w:t>
      </w:r>
    </w:p>
    <w:p w14:paraId="4D7F0CD8" w14:textId="4570BEAB" w:rsidR="0059642D" w:rsidRDefault="00127F24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аудит лога действий пользователей;</w:t>
      </w:r>
    </w:p>
    <w:p w14:paraId="114F8954" w14:textId="4DBBE34F" w:rsidR="00127F24" w:rsidRDefault="00127F24" w:rsidP="00127F24">
      <w:pPr>
        <w:pStyle w:val="a8"/>
        <w:numPr>
          <w:ilvl w:val="0"/>
          <w:numId w:val="1"/>
        </w:numPr>
        <w:spacing w:after="0"/>
      </w:pPr>
      <w:r>
        <w:t>выдавать сообщения об ошибках заполнения полей (</w:t>
      </w:r>
      <w:proofErr w:type="gramStart"/>
      <w:r>
        <w:t>например</w:t>
      </w:r>
      <w:proofErr w:type="gramEnd"/>
      <w:r>
        <w:t xml:space="preserve">: </w:t>
      </w:r>
      <w:r w:rsidRPr="00127F24">
        <w:t>«Сумма», «Валюта», «Счет отправителя/получателя»</w:t>
      </w:r>
      <w:r>
        <w:t>, подробнее в Приложении 1);</w:t>
      </w:r>
    </w:p>
    <w:p w14:paraId="2472A78F" w14:textId="3A8C5995" w:rsidR="00127F24" w:rsidRDefault="00127F24" w:rsidP="00127F24">
      <w:pPr>
        <w:pStyle w:val="a8"/>
        <w:numPr>
          <w:ilvl w:val="0"/>
          <w:numId w:val="1"/>
        </w:numPr>
        <w:spacing w:after="0"/>
      </w:pPr>
      <w:r>
        <w:t>выдавать сообщения при достижении критического остатка.</w:t>
      </w:r>
    </w:p>
    <w:p w14:paraId="41F58EA3" w14:textId="77777777" w:rsidR="001D769D" w:rsidRPr="008E63E4" w:rsidRDefault="001D769D" w:rsidP="0023447B">
      <w:pPr>
        <w:pStyle w:val="3"/>
      </w:pPr>
      <w:r w:rsidRPr="008E63E4">
        <w:t>Перспективы развития. Модернизация Системы</w:t>
      </w:r>
    </w:p>
    <w:p w14:paraId="046DE3E0" w14:textId="77777777" w:rsidR="001D769D" w:rsidRPr="008E63E4" w:rsidRDefault="00C4160E" w:rsidP="00397A40">
      <w:pPr>
        <w:pStyle w:val="afc"/>
      </w:pPr>
      <w:r w:rsidRPr="008E63E4">
        <w:t>При разработке С</w:t>
      </w:r>
      <w:r w:rsidR="001D769D" w:rsidRPr="008E63E4">
        <w:t>истемы должны быть предусмотрены возможности ее последующей модернизации по следующим направлениям:</w:t>
      </w:r>
    </w:p>
    <w:p w14:paraId="06CBC7FE" w14:textId="77777777" w:rsidR="001D769D" w:rsidRPr="008E63E4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 xml:space="preserve">расширение функций </w:t>
      </w:r>
      <w:r w:rsidR="00C4160E" w:rsidRPr="008E63E4">
        <w:t>С</w:t>
      </w:r>
      <w:r w:rsidRPr="008E63E4">
        <w:t>истемы;</w:t>
      </w:r>
    </w:p>
    <w:p w14:paraId="52C416EA" w14:textId="03A14170" w:rsidR="001D769D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lastRenderedPageBreak/>
        <w:t>расширение перечня форматов обмена данными со смежными сис</w:t>
      </w:r>
      <w:r w:rsidR="00AE1B5E">
        <w:t>темами и состава смежных систем</w:t>
      </w:r>
      <w:r w:rsidR="0059642D">
        <w:t>.</w:t>
      </w:r>
    </w:p>
    <w:p w14:paraId="47AFFF53" w14:textId="77777777" w:rsidR="0023447B" w:rsidRPr="00A35A0A" w:rsidRDefault="0023447B" w:rsidP="0023447B">
      <w:pPr>
        <w:pStyle w:val="2"/>
      </w:pPr>
      <w:bookmarkStart w:id="34" w:name="_Toc118461632"/>
      <w:bookmarkStart w:id="35" w:name="_Toc314835523"/>
      <w:r w:rsidRPr="0023447B">
        <w:t>Общие технические требования к АС</w:t>
      </w:r>
    </w:p>
    <w:p w14:paraId="45E2F7B5" w14:textId="77777777" w:rsidR="001D769D" w:rsidRPr="008E63E4" w:rsidRDefault="001D769D" w:rsidP="0023447B">
      <w:pPr>
        <w:pStyle w:val="3"/>
      </w:pPr>
      <w:r w:rsidRPr="008E63E4">
        <w:t>Требования к численности и квалификации персонала системы и режиму</w:t>
      </w:r>
      <w:r w:rsidR="00C24EE3" w:rsidRPr="008E63E4">
        <w:t xml:space="preserve"> </w:t>
      </w:r>
      <w:r w:rsidRPr="008E63E4">
        <w:t>его работы</w:t>
      </w:r>
      <w:bookmarkEnd w:id="34"/>
      <w:bookmarkEnd w:id="35"/>
    </w:p>
    <w:p w14:paraId="2F45AB74" w14:textId="77777777" w:rsidR="00C24EE3" w:rsidRDefault="00C24EE3" w:rsidP="00C24EE3">
      <w:pPr>
        <w:pStyle w:val="a8"/>
        <w:spacing w:after="0"/>
        <w:ind w:left="709" w:firstLine="0"/>
      </w:pPr>
    </w:p>
    <w:p w14:paraId="1ECF4CAC" w14:textId="77777777" w:rsidR="001D769D" w:rsidRPr="008E63E4" w:rsidRDefault="001D769D" w:rsidP="00397A40">
      <w:pPr>
        <w:pStyle w:val="afc"/>
      </w:pPr>
      <w:r w:rsidRPr="008E63E4">
        <w:t>Состав персонала, работающего с Системой</w:t>
      </w:r>
      <w:r w:rsidR="00DD39CB" w:rsidRPr="008E63E4">
        <w:t>,</w:t>
      </w:r>
      <w:r w:rsidRPr="008E63E4">
        <w:t xml:space="preserve"> представлен в табл</w:t>
      </w:r>
      <w:r w:rsidR="00C24EE3" w:rsidRPr="008E63E4">
        <w:t>ице</w:t>
      </w:r>
      <w:r w:rsidRPr="008E63E4">
        <w:t xml:space="preserve"> </w:t>
      </w:r>
      <w:r w:rsidR="00C24EE3" w:rsidRPr="008E63E4">
        <w:fldChar w:fldCharType="begin"/>
      </w:r>
      <w:r w:rsidR="00C24EE3" w:rsidRPr="008E63E4">
        <w:instrText xml:space="preserve"> REF Подсистемы_и_персонал \h </w:instrText>
      </w:r>
      <w:r w:rsidR="00B7606E" w:rsidRPr="008E63E4">
        <w:instrText xml:space="preserve"> \* MERGEFORMAT </w:instrText>
      </w:r>
      <w:r w:rsidR="00C24EE3" w:rsidRPr="008E63E4">
        <w:fldChar w:fldCharType="separate"/>
      </w:r>
      <w:r w:rsidR="00C24EE3" w:rsidRPr="008E63E4">
        <w:rPr>
          <w:i/>
          <w:noProof/>
        </w:rPr>
        <w:t>3</w:t>
      </w:r>
      <w:r w:rsidR="00C24EE3" w:rsidRPr="008E63E4">
        <w:fldChar w:fldCharType="end"/>
      </w:r>
      <w:r w:rsidRPr="008E63E4">
        <w:t>.</w:t>
      </w:r>
    </w:p>
    <w:p w14:paraId="11BD198F" w14:textId="77777777" w:rsidR="00C24EE3" w:rsidRPr="008E63E4" w:rsidRDefault="00C24EE3" w:rsidP="00C24EE3">
      <w:pPr>
        <w:pStyle w:val="ac"/>
        <w:keepNext/>
        <w:jc w:val="left"/>
        <w:rPr>
          <w:i/>
        </w:rPr>
      </w:pPr>
      <w:r w:rsidRPr="008E63E4">
        <w:rPr>
          <w:i/>
        </w:rPr>
        <w:t xml:space="preserve">Таблица </w:t>
      </w:r>
      <w:bookmarkStart w:id="36" w:name="Подсистемы_и_персонал"/>
      <w:r w:rsidRPr="008E63E4">
        <w:rPr>
          <w:i/>
        </w:rPr>
        <w:fldChar w:fldCharType="begin"/>
      </w:r>
      <w:r w:rsidRPr="008E63E4">
        <w:rPr>
          <w:i/>
        </w:rPr>
        <w:instrText xml:space="preserve"> SEQ Таблица \* ARABIC </w:instrText>
      </w:r>
      <w:r w:rsidRPr="008E63E4">
        <w:rPr>
          <w:i/>
        </w:rPr>
        <w:fldChar w:fldCharType="separate"/>
      </w:r>
      <w:r w:rsidR="006054A7" w:rsidRPr="008E63E4">
        <w:rPr>
          <w:i/>
          <w:noProof/>
        </w:rPr>
        <w:t>3</w:t>
      </w:r>
      <w:r w:rsidRPr="008E63E4">
        <w:rPr>
          <w:i/>
        </w:rPr>
        <w:fldChar w:fldCharType="end"/>
      </w:r>
      <w:bookmarkEnd w:id="36"/>
      <w:r w:rsidR="00AE1B5E">
        <w:rPr>
          <w:i/>
        </w:rPr>
        <w:t xml:space="preserve"> – Пе</w:t>
      </w:r>
      <w:r w:rsidRPr="008E63E4">
        <w:rPr>
          <w:bCs w:val="0"/>
          <w:i/>
        </w:rPr>
        <w:t>рсонал</w:t>
      </w:r>
      <w:r w:rsidR="00AE1B5E">
        <w:rPr>
          <w:bCs w:val="0"/>
          <w:i/>
        </w:rPr>
        <w:t>, квалификация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3861"/>
        <w:gridCol w:w="4800"/>
      </w:tblGrid>
      <w:tr w:rsidR="001D769D" w:rsidRPr="008E63E4" w14:paraId="3771983F" w14:textId="77777777" w:rsidTr="00AE1B5E">
        <w:tc>
          <w:tcPr>
            <w:tcW w:w="576" w:type="dxa"/>
          </w:tcPr>
          <w:p w14:paraId="1E8A49D5" w14:textId="77777777" w:rsidR="001D769D" w:rsidRPr="008E63E4" w:rsidRDefault="001D769D" w:rsidP="00C24EE3">
            <w:pPr>
              <w:pStyle w:val="afe"/>
              <w:jc w:val="center"/>
            </w:pPr>
            <w:r w:rsidRPr="008E63E4">
              <w:t>№</w:t>
            </w:r>
          </w:p>
        </w:tc>
        <w:tc>
          <w:tcPr>
            <w:tcW w:w="3861" w:type="dxa"/>
          </w:tcPr>
          <w:p w14:paraId="3A3F43C6" w14:textId="77777777" w:rsidR="001D769D" w:rsidRPr="008E63E4" w:rsidRDefault="00AE1B5E" w:rsidP="00C24EE3">
            <w:pPr>
              <w:pStyle w:val="afe"/>
              <w:jc w:val="center"/>
            </w:pPr>
            <w:r>
              <w:t>Персонал Системы</w:t>
            </w:r>
          </w:p>
        </w:tc>
        <w:tc>
          <w:tcPr>
            <w:tcW w:w="4800" w:type="dxa"/>
          </w:tcPr>
          <w:p w14:paraId="2817E324" w14:textId="77777777" w:rsidR="001D769D" w:rsidRPr="008E63E4" w:rsidRDefault="00AE1B5E" w:rsidP="00C24EE3">
            <w:pPr>
              <w:pStyle w:val="afe"/>
              <w:jc w:val="center"/>
            </w:pPr>
            <w:r>
              <w:t>Квалификация</w:t>
            </w:r>
            <w:r w:rsidR="001D769D" w:rsidRPr="008E63E4">
              <w:t xml:space="preserve"> </w:t>
            </w:r>
          </w:p>
        </w:tc>
      </w:tr>
      <w:tr w:rsidR="001D769D" w:rsidRPr="008E63E4" w14:paraId="1E6E3A6F" w14:textId="77777777" w:rsidTr="00AE1B5E">
        <w:trPr>
          <w:cantSplit/>
          <w:trHeight w:val="275"/>
        </w:trPr>
        <w:tc>
          <w:tcPr>
            <w:tcW w:w="576" w:type="dxa"/>
          </w:tcPr>
          <w:p w14:paraId="1BEA7D42" w14:textId="77777777" w:rsidR="001D769D" w:rsidRPr="008E63E4" w:rsidRDefault="001D769D" w:rsidP="00A117DB">
            <w:pPr>
              <w:pStyle w:val="04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0DD414B0" w14:textId="77777777" w:rsidR="001D769D" w:rsidRPr="008E63E4" w:rsidRDefault="00AE1B5E" w:rsidP="00C24EE3">
            <w:pPr>
              <w:spacing w:after="0"/>
              <w:ind w:firstLine="0"/>
            </w:pPr>
            <w:r>
              <w:t>Дилер</w:t>
            </w:r>
          </w:p>
        </w:tc>
        <w:tc>
          <w:tcPr>
            <w:tcW w:w="4800" w:type="dxa"/>
          </w:tcPr>
          <w:p w14:paraId="1C2A50E6" w14:textId="77777777" w:rsidR="001D769D" w:rsidRPr="008E63E4" w:rsidRDefault="00AE1B5E" w:rsidP="00F312FB">
            <w:pPr>
              <w:spacing w:after="0"/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8E63E4" w:rsidRPr="008E63E4" w14:paraId="420BFD47" w14:textId="77777777" w:rsidTr="00127F24">
        <w:trPr>
          <w:cantSplit/>
          <w:trHeight w:val="461"/>
        </w:trPr>
        <w:tc>
          <w:tcPr>
            <w:tcW w:w="576" w:type="dxa"/>
          </w:tcPr>
          <w:p w14:paraId="05C4749E" w14:textId="77777777" w:rsidR="001D769D" w:rsidRPr="008E63E4" w:rsidRDefault="001D769D" w:rsidP="00A117DB">
            <w:pPr>
              <w:pStyle w:val="04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5CBA7F07" w14:textId="77777777" w:rsidR="001D769D" w:rsidRPr="008E63E4" w:rsidRDefault="00AE1B5E" w:rsidP="00C24EE3">
            <w:pPr>
              <w:ind w:firstLine="0"/>
            </w:pPr>
            <w:r>
              <w:t>Позиционер</w:t>
            </w:r>
          </w:p>
        </w:tc>
        <w:tc>
          <w:tcPr>
            <w:tcW w:w="4800" w:type="dxa"/>
          </w:tcPr>
          <w:p w14:paraId="79A82122" w14:textId="77777777" w:rsidR="001D769D" w:rsidRPr="008E63E4" w:rsidRDefault="00AE1B5E" w:rsidP="00C24EE3">
            <w:pPr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AE1B5E" w:rsidRPr="008E63E4" w14:paraId="5159C646" w14:textId="77777777" w:rsidTr="00127F24">
        <w:trPr>
          <w:cantSplit/>
          <w:trHeight w:val="461"/>
        </w:trPr>
        <w:tc>
          <w:tcPr>
            <w:tcW w:w="576" w:type="dxa"/>
          </w:tcPr>
          <w:p w14:paraId="6100643C" w14:textId="77777777" w:rsidR="00AE1B5E" w:rsidRPr="008E63E4" w:rsidRDefault="00AE1B5E" w:rsidP="00A117DB">
            <w:pPr>
              <w:pStyle w:val="04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67122AA9" w14:textId="77777777" w:rsidR="00AE1B5E" w:rsidRPr="008E63E4" w:rsidRDefault="00AE1B5E" w:rsidP="00C24EE3">
            <w:pPr>
              <w:ind w:firstLine="0"/>
            </w:pPr>
            <w:r>
              <w:t>Руководитель</w:t>
            </w:r>
          </w:p>
        </w:tc>
        <w:tc>
          <w:tcPr>
            <w:tcW w:w="4800" w:type="dxa"/>
          </w:tcPr>
          <w:p w14:paraId="3EFB7F91" w14:textId="77777777" w:rsidR="00AE1B5E" w:rsidRPr="008E63E4" w:rsidRDefault="00AE1B5E" w:rsidP="00AE1B5E">
            <w:pPr>
              <w:ind w:firstLine="0"/>
            </w:pPr>
            <w:r>
              <w:t>Опыт работы с ПК не менее 5-и лет, знание банковских операций.</w:t>
            </w:r>
          </w:p>
        </w:tc>
      </w:tr>
      <w:tr w:rsidR="00127F24" w:rsidRPr="008E63E4" w14:paraId="7FD2A945" w14:textId="77777777" w:rsidTr="00DE5743">
        <w:trPr>
          <w:cantSplit/>
          <w:trHeight w:val="461"/>
        </w:trPr>
        <w:tc>
          <w:tcPr>
            <w:tcW w:w="9237" w:type="dxa"/>
            <w:gridSpan w:val="3"/>
          </w:tcPr>
          <w:p w14:paraId="4D6D93FA" w14:textId="25317719" w:rsidR="00127F24" w:rsidRPr="008E63E4" w:rsidRDefault="00127F24" w:rsidP="00127F24">
            <w:pPr>
              <w:ind w:firstLine="0"/>
              <w:jc w:val="center"/>
            </w:pPr>
            <w:r>
              <w:t xml:space="preserve">Режим работы </w:t>
            </w:r>
            <w:r w:rsidRPr="00AE1B5E">
              <w:t>5-дневная рабочая неделя, 8 часов.</w:t>
            </w:r>
          </w:p>
        </w:tc>
      </w:tr>
    </w:tbl>
    <w:p w14:paraId="14390E07" w14:textId="77777777" w:rsidR="002F2C7D" w:rsidRDefault="002F2C7D" w:rsidP="00397A40">
      <w:pPr>
        <w:pStyle w:val="afc"/>
      </w:pPr>
    </w:p>
    <w:p w14:paraId="48CC8B9B" w14:textId="3C2D5E6A" w:rsidR="001D769D" w:rsidRPr="008E63E4" w:rsidRDefault="001D769D" w:rsidP="00397A40">
      <w:pPr>
        <w:pStyle w:val="afc"/>
      </w:pPr>
      <w:r w:rsidRPr="008E63E4">
        <w:t>Для поддержки функционирования Системы может быть организована е</w:t>
      </w:r>
      <w:r w:rsidR="00127F24">
        <w:t>ё</w:t>
      </w:r>
      <w:r w:rsidRPr="008E63E4">
        <w:t xml:space="preserve"> эксплуатация с использованием услуг как собственных специалистов, так и услуг по сопровождению с привлечением сторонних специалистов, обладающих знаниями в области информационных и сетевых платформ, на которых реализована Система, а также опытом администрирования крупных баз данных и операционных систем.</w:t>
      </w:r>
    </w:p>
    <w:p w14:paraId="6A148AD4" w14:textId="77777777" w:rsidR="001D769D" w:rsidRPr="008E63E4" w:rsidRDefault="001D769D" w:rsidP="0023447B">
      <w:pPr>
        <w:pStyle w:val="3"/>
      </w:pPr>
      <w:bookmarkStart w:id="37" w:name="_Toc118461633"/>
      <w:bookmarkStart w:id="38" w:name="_Toc314835524"/>
      <w:r w:rsidRPr="008E63E4">
        <w:t>Показатели назначения</w:t>
      </w:r>
      <w:bookmarkEnd w:id="37"/>
      <w:bookmarkEnd w:id="38"/>
    </w:p>
    <w:p w14:paraId="311ED8D5" w14:textId="6DEE8B8C" w:rsidR="001D769D" w:rsidRPr="008E63E4" w:rsidRDefault="00A95804" w:rsidP="00397A40">
      <w:pPr>
        <w:pStyle w:val="afc"/>
      </w:pPr>
      <w:r w:rsidRPr="00A95804">
        <w:t>Целевое назначение Системы должно сохраняться на протяжении всего срока эксплуатации. Срок эксплуатации определяется сроком устойчивой работы аппаратных средств, своевременным проведением работ по замене (обновлению) аппаратных средств, сопровождению ПО и его модернизации</w:t>
      </w:r>
      <w:r w:rsidR="001D769D" w:rsidRPr="008E63E4">
        <w:t>.</w:t>
      </w:r>
    </w:p>
    <w:p w14:paraId="077139DA" w14:textId="77777777" w:rsidR="001D769D" w:rsidRPr="008E63E4" w:rsidRDefault="001D769D" w:rsidP="0023447B">
      <w:pPr>
        <w:pStyle w:val="3"/>
      </w:pPr>
      <w:bookmarkStart w:id="39" w:name="_Toc118461634"/>
      <w:bookmarkStart w:id="40" w:name="_Toc314835525"/>
      <w:r w:rsidRPr="008E63E4">
        <w:t>Требования к надежности</w:t>
      </w:r>
      <w:bookmarkEnd w:id="39"/>
      <w:bookmarkEnd w:id="40"/>
    </w:p>
    <w:p w14:paraId="1DC504D6" w14:textId="77777777" w:rsidR="001D769D" w:rsidRDefault="001D769D" w:rsidP="00397A40">
      <w:pPr>
        <w:pStyle w:val="afc"/>
      </w:pPr>
      <w:r w:rsidRPr="008E63E4">
        <w:t xml:space="preserve">В требования к надежности включают: </w:t>
      </w:r>
    </w:p>
    <w:p w14:paraId="2A5758C4" w14:textId="77777777" w:rsidR="00001E21" w:rsidRDefault="00001E21" w:rsidP="00397A40">
      <w:pPr>
        <w:pStyle w:val="afc"/>
        <w:numPr>
          <w:ilvl w:val="0"/>
          <w:numId w:val="24"/>
        </w:numPr>
      </w:pPr>
      <w:r>
        <w:t>Контроль корректности входных данных;</w:t>
      </w:r>
    </w:p>
    <w:p w14:paraId="73F51491" w14:textId="77777777" w:rsidR="00001E21" w:rsidRDefault="00001E21" w:rsidP="00397A40">
      <w:pPr>
        <w:pStyle w:val="afc"/>
        <w:numPr>
          <w:ilvl w:val="0"/>
          <w:numId w:val="24"/>
        </w:numPr>
      </w:pPr>
      <w:r>
        <w:lastRenderedPageBreak/>
        <w:t>Оповещение об ошибках;</w:t>
      </w:r>
    </w:p>
    <w:p w14:paraId="65BE5630" w14:textId="77777777" w:rsidR="00127F24" w:rsidRDefault="00127F24" w:rsidP="00397A40">
      <w:pPr>
        <w:pStyle w:val="afc"/>
        <w:numPr>
          <w:ilvl w:val="0"/>
          <w:numId w:val="24"/>
        </w:numPr>
      </w:pPr>
      <w:r>
        <w:t>Система должна обрабатывать сбои без потери данных;</w:t>
      </w:r>
    </w:p>
    <w:p w14:paraId="1C22F5D0" w14:textId="261718FB" w:rsidR="00001E21" w:rsidRDefault="00127F24" w:rsidP="00127F24">
      <w:pPr>
        <w:pStyle w:val="afc"/>
        <w:numPr>
          <w:ilvl w:val="0"/>
          <w:numId w:val="24"/>
        </w:numPr>
      </w:pPr>
      <w:r>
        <w:t>П</w:t>
      </w:r>
      <w:r w:rsidRPr="00127F24">
        <w:t>рименением серверного оборудования с резервированием критических узлов</w:t>
      </w:r>
      <w:r>
        <w:t>;</w:t>
      </w:r>
    </w:p>
    <w:p w14:paraId="5F2616AB" w14:textId="21EC3F27" w:rsidR="00127F24" w:rsidRDefault="00127F24" w:rsidP="00127F24">
      <w:pPr>
        <w:pStyle w:val="afc"/>
        <w:numPr>
          <w:ilvl w:val="0"/>
          <w:numId w:val="24"/>
        </w:numPr>
      </w:pPr>
      <w:r>
        <w:t>Использование дублирования носителей;</w:t>
      </w:r>
    </w:p>
    <w:p w14:paraId="043CFF36" w14:textId="3F331CB3" w:rsidR="001D769D" w:rsidRPr="008E63E4" w:rsidRDefault="00127F24" w:rsidP="00127F24">
      <w:pPr>
        <w:pStyle w:val="afc"/>
        <w:numPr>
          <w:ilvl w:val="0"/>
          <w:numId w:val="24"/>
        </w:numPr>
      </w:pPr>
      <w:r>
        <w:t>Обрабатывать п</w:t>
      </w:r>
      <w:r w:rsidRPr="00127F24">
        <w:t>отер</w:t>
      </w:r>
      <w:r>
        <w:t>ю</w:t>
      </w:r>
      <w:r w:rsidRPr="00127F24">
        <w:t xml:space="preserve"> связи со смежными системами (FX </w:t>
      </w:r>
      <w:proofErr w:type="spellStart"/>
      <w:r w:rsidRPr="00127F24">
        <w:t>Deals</w:t>
      </w:r>
      <w:proofErr w:type="spellEnd"/>
      <w:r w:rsidRPr="00127F24">
        <w:t xml:space="preserve">, MM </w:t>
      </w:r>
      <w:proofErr w:type="spellStart"/>
      <w:r w:rsidRPr="00127F24">
        <w:t>Deals</w:t>
      </w:r>
      <w:proofErr w:type="spellEnd"/>
      <w:r>
        <w:t>…см. Приложение 1</w:t>
      </w:r>
      <w:r w:rsidRPr="00127F24">
        <w:t>)</w:t>
      </w:r>
      <w:r>
        <w:t>.</w:t>
      </w:r>
    </w:p>
    <w:p w14:paraId="33177B82" w14:textId="77777777" w:rsidR="001D769D" w:rsidRPr="008E63E4" w:rsidRDefault="001D769D" w:rsidP="0023447B">
      <w:pPr>
        <w:pStyle w:val="3"/>
      </w:pPr>
      <w:bookmarkStart w:id="41" w:name="_Toc118461635"/>
      <w:bookmarkStart w:id="42" w:name="_Toc314835526"/>
      <w:r w:rsidRPr="008E63E4">
        <w:t>Требования безопасности</w:t>
      </w:r>
      <w:bookmarkEnd w:id="41"/>
      <w:bookmarkEnd w:id="42"/>
    </w:p>
    <w:p w14:paraId="26E9E93E" w14:textId="77777777" w:rsidR="001D769D" w:rsidRPr="008E63E4" w:rsidRDefault="001D769D" w:rsidP="00397A40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осуществляться специальными службами в соответ</w:t>
      </w:r>
      <w:r w:rsidR="000E315B" w:rsidRPr="008E63E4">
        <w:t>ствие</w:t>
      </w:r>
      <w:r w:rsidRPr="008E63E4">
        <w:t xml:space="preserve"> с требованиями по эксплуатации, предъявляемыми к соответствующему оборудованию.</w:t>
      </w:r>
    </w:p>
    <w:p w14:paraId="76A5C025" w14:textId="77777777" w:rsidR="001D769D" w:rsidRPr="008E63E4" w:rsidRDefault="001D769D" w:rsidP="00397A40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быть достаточной для эффективного выполнения техническими средствами системы своего назначения при функционировании.</w:t>
      </w:r>
    </w:p>
    <w:p w14:paraId="4FC9365D" w14:textId="77777777" w:rsidR="001D769D" w:rsidRPr="008E63E4" w:rsidRDefault="001D769D" w:rsidP="0023447B">
      <w:pPr>
        <w:pStyle w:val="3"/>
      </w:pPr>
      <w:bookmarkStart w:id="43" w:name="_Toc118461636"/>
      <w:bookmarkStart w:id="44" w:name="_Toc314835527"/>
      <w:r w:rsidRPr="008E63E4">
        <w:t>Требования к эргономике и технической эстетике</w:t>
      </w:r>
      <w:bookmarkEnd w:id="43"/>
      <w:bookmarkEnd w:id="44"/>
    </w:p>
    <w:p w14:paraId="75376F6A" w14:textId="77777777" w:rsidR="00054F2C" w:rsidRPr="008E63E4" w:rsidRDefault="00054F2C" w:rsidP="00397A40">
      <w:pPr>
        <w:pStyle w:val="afc"/>
      </w:pPr>
      <w:r w:rsidRPr="008E63E4">
        <w:t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интерфейса (GUI).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Навигационные элементы должны быть выполнены в удобной для пользователя форме. Средства редактирования информации должны удовлетворять принятым соглашениям в части использования функциональных клавиш, режимов работы, поиска, использования оконной системы. Ввод-вывод данных системы, прием управляющих команд и отображение результатов их исполнения должны выполняться в интерактивном режиме. Интерфейс должен соответствовать современным эргономическим требованиям и обеспечивать удобный доступ к основным функциям и операциям системы.</w:t>
      </w:r>
    </w:p>
    <w:p w14:paraId="6ABA2958" w14:textId="0BF06C84" w:rsidR="001D769D" w:rsidRPr="008E63E4" w:rsidRDefault="00054F2C" w:rsidP="00397A40">
      <w:pPr>
        <w:pStyle w:val="afc"/>
      </w:pPr>
      <w:r w:rsidRPr="008E63E4">
        <w:t>Все надписи экранных форм, а также сообщения, выдаваемые пользователю (кроме системных сообщений)</w:t>
      </w:r>
      <w:r w:rsidR="00EF3446">
        <w:t>,</w:t>
      </w:r>
      <w:r w:rsidRPr="008E63E4">
        <w:t xml:space="preserve"> должны быть на русском языке.</w:t>
      </w:r>
    </w:p>
    <w:p w14:paraId="02D10E48" w14:textId="77777777" w:rsidR="001D769D" w:rsidRPr="008E63E4" w:rsidRDefault="001D769D" w:rsidP="0023447B">
      <w:pPr>
        <w:pStyle w:val="3"/>
      </w:pPr>
      <w:bookmarkStart w:id="45" w:name="_Toc118461639"/>
      <w:bookmarkStart w:id="46" w:name="_Toc314835530"/>
      <w:r w:rsidRPr="008E63E4">
        <w:lastRenderedPageBreak/>
        <w:t>Требования к защите информации от несанкционированного доступа</w:t>
      </w:r>
      <w:bookmarkEnd w:id="45"/>
      <w:bookmarkEnd w:id="46"/>
    </w:p>
    <w:p w14:paraId="291D968E" w14:textId="77777777" w:rsidR="001D769D" w:rsidRPr="008E63E4" w:rsidRDefault="001D769D" w:rsidP="00397A40">
      <w:pPr>
        <w:pStyle w:val="afc"/>
      </w:pPr>
      <w:r w:rsidRPr="008E63E4">
        <w:t>В требования к защите информации от несанкционированного доступа включают требования, установленные в нормативно-технической документации (НТД), действующей в отрасли (ведомстве) заказчика.</w:t>
      </w:r>
    </w:p>
    <w:p w14:paraId="09B05E0C" w14:textId="77777777" w:rsidR="001D769D" w:rsidRPr="008E63E4" w:rsidRDefault="001D769D" w:rsidP="00397A40">
      <w:pPr>
        <w:pStyle w:val="afc"/>
      </w:pPr>
      <w:r w:rsidRPr="008E63E4">
        <w:t>Система должна обеспечивать:</w:t>
      </w:r>
    </w:p>
    <w:p w14:paraId="4E14AFA6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идентификацию, проверку подлинности и ко</w:t>
      </w:r>
      <w:r w:rsidR="004609EA" w:rsidRPr="008E63E4">
        <w:t>нтроль доступа пользователей в С</w:t>
      </w:r>
      <w:r w:rsidRPr="008E63E4">
        <w:t>истему;</w:t>
      </w:r>
    </w:p>
    <w:p w14:paraId="0AA3637A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регистрацию входа/выхода пользовате</w:t>
      </w:r>
      <w:r w:rsidR="004609EA" w:rsidRPr="008E63E4">
        <w:t>лей в/из С</w:t>
      </w:r>
      <w:r w:rsidRPr="008E63E4">
        <w:t>истему/ы;</w:t>
      </w:r>
    </w:p>
    <w:p w14:paraId="392BEF93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 xml:space="preserve">разграничение </w:t>
      </w:r>
      <w:r w:rsidR="00FB6E47">
        <w:t xml:space="preserve">прав </w:t>
      </w:r>
      <w:r w:rsidRPr="008E63E4">
        <w:t>доступа;</w:t>
      </w:r>
    </w:p>
    <w:p w14:paraId="6592B357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защиту персональных данных и прочей информации.</w:t>
      </w:r>
    </w:p>
    <w:p w14:paraId="47F701BF" w14:textId="77777777" w:rsidR="001D769D" w:rsidRPr="008E63E4" w:rsidRDefault="001D769D" w:rsidP="0023447B">
      <w:pPr>
        <w:pStyle w:val="3"/>
      </w:pPr>
      <w:bookmarkStart w:id="47" w:name="_Toc118461640"/>
      <w:bookmarkStart w:id="48" w:name="_Toc314835531"/>
      <w:r w:rsidRPr="008E63E4">
        <w:t>Требования по сохранности информации</w:t>
      </w:r>
      <w:bookmarkEnd w:id="47"/>
      <w:bookmarkEnd w:id="48"/>
    </w:p>
    <w:p w14:paraId="6A0AE0DD" w14:textId="77777777" w:rsidR="001D769D" w:rsidRPr="008E63E4" w:rsidRDefault="00FB6E47" w:rsidP="00397A40">
      <w:pPr>
        <w:pStyle w:val="afc"/>
      </w:pPr>
      <w:r>
        <w:t>При сбоях и ошибках в Системе д</w:t>
      </w:r>
      <w:r w:rsidR="001D769D" w:rsidRPr="008E63E4">
        <w:t>олжн</w:t>
      </w:r>
      <w:r>
        <w:t>а</w:t>
      </w:r>
      <w:r w:rsidR="001D769D" w:rsidRPr="008E63E4">
        <w:t xml:space="preserve"> быть обеспечена сохранность </w:t>
      </w:r>
      <w:r>
        <w:t>информации</w:t>
      </w:r>
      <w:r w:rsidR="001D769D" w:rsidRPr="008E63E4">
        <w:t>.</w:t>
      </w:r>
    </w:p>
    <w:p w14:paraId="3E616E61" w14:textId="77777777" w:rsidR="001D769D" w:rsidRPr="008E63E4" w:rsidRDefault="001D769D" w:rsidP="00397A40">
      <w:pPr>
        <w:pStyle w:val="afc"/>
      </w:pPr>
      <w:r w:rsidRPr="008E63E4">
        <w:t>В состав эксплуатационной документации должен входить регламент, определяющий процедуры резервного копирования, восстановления дан</w:t>
      </w:r>
      <w:r w:rsidR="00FB6E47">
        <w:t>ных и программного обеспечения.</w:t>
      </w:r>
    </w:p>
    <w:p w14:paraId="3AD44EE3" w14:textId="77777777" w:rsidR="001D769D" w:rsidRPr="0023447B" w:rsidRDefault="001D769D" w:rsidP="0023447B">
      <w:pPr>
        <w:pStyle w:val="2"/>
      </w:pPr>
      <w:bookmarkStart w:id="49" w:name="_Toc118461644"/>
      <w:bookmarkStart w:id="50" w:name="_Toc314835536"/>
      <w:r w:rsidRPr="0023447B">
        <w:t>Треб</w:t>
      </w:r>
      <w:r w:rsidR="008A6165">
        <w:t>ования к функциям, выполняемым С</w:t>
      </w:r>
      <w:r w:rsidRPr="0023447B">
        <w:t>истемой</w:t>
      </w:r>
      <w:bookmarkEnd w:id="49"/>
      <w:bookmarkEnd w:id="50"/>
    </w:p>
    <w:p w14:paraId="7DE33786" w14:textId="77777777" w:rsidR="001D769D" w:rsidRDefault="001D769D" w:rsidP="00397A40">
      <w:pPr>
        <w:pStyle w:val="afc"/>
      </w:pPr>
      <w:r w:rsidRPr="008E63E4">
        <w:t>Требования к ф</w:t>
      </w:r>
      <w:r w:rsidR="008A6165">
        <w:t>ункциям (задачам), выполняемым С</w:t>
      </w:r>
      <w:r w:rsidRPr="008E63E4">
        <w:t>истемой, прив</w:t>
      </w:r>
      <w:r w:rsidR="00FB6E47">
        <w:t xml:space="preserve">едена в табл. 4 </w:t>
      </w:r>
    </w:p>
    <w:p w14:paraId="10D60073" w14:textId="77777777" w:rsidR="008A6165" w:rsidRDefault="008A6165" w:rsidP="00397A40">
      <w:pPr>
        <w:pStyle w:val="afc"/>
      </w:pPr>
      <w:proofErr w:type="spellStart"/>
      <w:r>
        <w:t>Табл</w:t>
      </w:r>
      <w:proofErr w:type="spellEnd"/>
      <w:r>
        <w:t xml:space="preserve"> 4. Требования к функциям и ролям пользователей Системы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4924"/>
        <w:gridCol w:w="3685"/>
      </w:tblGrid>
      <w:tr w:rsidR="008A6165" w:rsidRPr="008A6165" w14:paraId="4A9A3665" w14:textId="77777777" w:rsidTr="008A6165">
        <w:tc>
          <w:tcPr>
            <w:tcW w:w="704" w:type="dxa"/>
            <w:hideMark/>
          </w:tcPr>
          <w:p w14:paraId="7CDBFD7C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4924" w:type="dxa"/>
            <w:hideMark/>
          </w:tcPr>
          <w:p w14:paraId="1E9889B7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Функция</w:t>
            </w:r>
          </w:p>
        </w:tc>
        <w:tc>
          <w:tcPr>
            <w:tcW w:w="3685" w:type="dxa"/>
            <w:hideMark/>
          </w:tcPr>
          <w:p w14:paraId="5CE7FB22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Роль пользователя</w:t>
            </w:r>
          </w:p>
        </w:tc>
      </w:tr>
      <w:tr w:rsidR="008A6165" w:rsidRPr="008A6165" w14:paraId="35F23421" w14:textId="77777777" w:rsidTr="008A6165">
        <w:tc>
          <w:tcPr>
            <w:tcW w:w="704" w:type="dxa"/>
            <w:hideMark/>
          </w:tcPr>
          <w:p w14:paraId="1925A1E0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1</w:t>
            </w:r>
          </w:p>
        </w:tc>
        <w:tc>
          <w:tcPr>
            <w:tcW w:w="4924" w:type="dxa"/>
            <w:hideMark/>
          </w:tcPr>
          <w:p w14:paraId="53BFD86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Создание сделки FX/MM</w:t>
            </w:r>
          </w:p>
        </w:tc>
        <w:tc>
          <w:tcPr>
            <w:tcW w:w="3685" w:type="dxa"/>
            <w:hideMark/>
          </w:tcPr>
          <w:p w14:paraId="01DDD2F2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  <w:tr w:rsidR="008A6165" w:rsidRPr="008A6165" w14:paraId="0B270177" w14:textId="77777777" w:rsidTr="008A6165">
        <w:tc>
          <w:tcPr>
            <w:tcW w:w="704" w:type="dxa"/>
            <w:hideMark/>
          </w:tcPr>
          <w:p w14:paraId="27C6A1E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2</w:t>
            </w:r>
          </w:p>
        </w:tc>
        <w:tc>
          <w:tcPr>
            <w:tcW w:w="4924" w:type="dxa"/>
            <w:hideMark/>
          </w:tcPr>
          <w:p w14:paraId="0A3D98C0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Контроль позиции FX/MM</w:t>
            </w:r>
          </w:p>
        </w:tc>
        <w:tc>
          <w:tcPr>
            <w:tcW w:w="3685" w:type="dxa"/>
            <w:hideMark/>
          </w:tcPr>
          <w:p w14:paraId="7819A6F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5F4A21B8" w14:textId="77777777" w:rsidTr="008A6165">
        <w:tc>
          <w:tcPr>
            <w:tcW w:w="704" w:type="dxa"/>
            <w:hideMark/>
          </w:tcPr>
          <w:p w14:paraId="726FDA7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3</w:t>
            </w:r>
          </w:p>
        </w:tc>
        <w:tc>
          <w:tcPr>
            <w:tcW w:w="4924" w:type="dxa"/>
            <w:hideMark/>
          </w:tcPr>
          <w:p w14:paraId="481CF5D3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Утверждение сделки FX/MM</w:t>
            </w:r>
          </w:p>
        </w:tc>
        <w:tc>
          <w:tcPr>
            <w:tcW w:w="3685" w:type="dxa"/>
            <w:hideMark/>
          </w:tcPr>
          <w:p w14:paraId="1A0F7D64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Руководитель</w:t>
            </w:r>
          </w:p>
        </w:tc>
      </w:tr>
      <w:tr w:rsidR="008A6165" w:rsidRPr="008A6165" w14:paraId="21518DCA" w14:textId="77777777" w:rsidTr="008A6165">
        <w:tc>
          <w:tcPr>
            <w:tcW w:w="704" w:type="dxa"/>
            <w:hideMark/>
          </w:tcPr>
          <w:p w14:paraId="39FC791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4</w:t>
            </w:r>
          </w:p>
        </w:tc>
        <w:tc>
          <w:tcPr>
            <w:tcW w:w="4924" w:type="dxa"/>
            <w:hideMark/>
          </w:tcPr>
          <w:p w14:paraId="25BF559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Формирование платежа</w:t>
            </w:r>
          </w:p>
        </w:tc>
        <w:tc>
          <w:tcPr>
            <w:tcW w:w="3685" w:type="dxa"/>
            <w:hideMark/>
          </w:tcPr>
          <w:p w14:paraId="3843EFC1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455EFFFF" w14:textId="77777777" w:rsidTr="008A6165">
        <w:tc>
          <w:tcPr>
            <w:tcW w:w="704" w:type="dxa"/>
            <w:hideMark/>
          </w:tcPr>
          <w:p w14:paraId="50B94D9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5</w:t>
            </w:r>
          </w:p>
        </w:tc>
        <w:tc>
          <w:tcPr>
            <w:tcW w:w="4924" w:type="dxa"/>
            <w:hideMark/>
          </w:tcPr>
          <w:p w14:paraId="6FE226BE" w14:textId="4B007DA5" w:rsidR="008A6165" w:rsidRPr="008A6165" w:rsidRDefault="00852089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Корректировка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остатков</w:t>
            </w:r>
          </w:p>
        </w:tc>
        <w:tc>
          <w:tcPr>
            <w:tcW w:w="3685" w:type="dxa"/>
            <w:hideMark/>
          </w:tcPr>
          <w:p w14:paraId="51F52A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4CCCED5F" w14:textId="77777777" w:rsidTr="008A6165">
        <w:tc>
          <w:tcPr>
            <w:tcW w:w="704" w:type="dxa"/>
            <w:hideMark/>
          </w:tcPr>
          <w:p w14:paraId="688FADB4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6</w:t>
            </w:r>
          </w:p>
        </w:tc>
        <w:tc>
          <w:tcPr>
            <w:tcW w:w="4924" w:type="dxa"/>
            <w:hideMark/>
          </w:tcPr>
          <w:p w14:paraId="6B07CAF3" w14:textId="214EC300" w:rsidR="008A6165" w:rsidRPr="008A6165" w:rsidRDefault="00852089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Корректировка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позиций</w:t>
            </w:r>
          </w:p>
        </w:tc>
        <w:tc>
          <w:tcPr>
            <w:tcW w:w="3685" w:type="dxa"/>
            <w:hideMark/>
          </w:tcPr>
          <w:p w14:paraId="2501B01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79686934" w14:textId="77777777" w:rsidTr="008A6165">
        <w:tc>
          <w:tcPr>
            <w:tcW w:w="704" w:type="dxa"/>
            <w:hideMark/>
          </w:tcPr>
          <w:p w14:paraId="6CBB23E2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7</w:t>
            </w:r>
          </w:p>
        </w:tc>
        <w:tc>
          <w:tcPr>
            <w:tcW w:w="4924" w:type="dxa"/>
            <w:hideMark/>
          </w:tcPr>
          <w:p w14:paraId="625C95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Запрос НСИ</w:t>
            </w:r>
          </w:p>
        </w:tc>
        <w:tc>
          <w:tcPr>
            <w:tcW w:w="3685" w:type="dxa"/>
            <w:hideMark/>
          </w:tcPr>
          <w:p w14:paraId="14D2E358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  <w:tr w:rsidR="008A6165" w:rsidRPr="008A6165" w14:paraId="7A362959" w14:textId="77777777" w:rsidTr="008A6165">
        <w:tc>
          <w:tcPr>
            <w:tcW w:w="704" w:type="dxa"/>
            <w:hideMark/>
          </w:tcPr>
          <w:p w14:paraId="3598DF9C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8</w:t>
            </w:r>
          </w:p>
        </w:tc>
        <w:tc>
          <w:tcPr>
            <w:tcW w:w="4924" w:type="dxa"/>
            <w:hideMark/>
          </w:tcPr>
          <w:p w14:paraId="44C736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Проверка НСИ</w:t>
            </w:r>
          </w:p>
        </w:tc>
        <w:tc>
          <w:tcPr>
            <w:tcW w:w="3685" w:type="dxa"/>
            <w:hideMark/>
          </w:tcPr>
          <w:p w14:paraId="2992A7A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4F2F6C72" w14:textId="77777777" w:rsidTr="008A6165">
        <w:tc>
          <w:tcPr>
            <w:tcW w:w="704" w:type="dxa"/>
            <w:hideMark/>
          </w:tcPr>
          <w:p w14:paraId="0ADD3552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9</w:t>
            </w:r>
          </w:p>
        </w:tc>
        <w:tc>
          <w:tcPr>
            <w:tcW w:w="4924" w:type="dxa"/>
            <w:hideMark/>
          </w:tcPr>
          <w:p w14:paraId="6353332C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Утверждение изменений НСИ</w:t>
            </w:r>
          </w:p>
        </w:tc>
        <w:tc>
          <w:tcPr>
            <w:tcW w:w="3685" w:type="dxa"/>
            <w:hideMark/>
          </w:tcPr>
          <w:p w14:paraId="09DF1B8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Руководитель</w:t>
            </w:r>
          </w:p>
        </w:tc>
      </w:tr>
      <w:tr w:rsidR="008A6165" w:rsidRPr="008A6165" w14:paraId="62E04606" w14:textId="77777777" w:rsidTr="008A6165">
        <w:tc>
          <w:tcPr>
            <w:tcW w:w="704" w:type="dxa"/>
            <w:hideMark/>
          </w:tcPr>
          <w:p w14:paraId="696034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10</w:t>
            </w:r>
          </w:p>
        </w:tc>
        <w:tc>
          <w:tcPr>
            <w:tcW w:w="4924" w:type="dxa"/>
            <w:hideMark/>
          </w:tcPr>
          <w:p w14:paraId="2ADAFD9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Формирование отчета</w:t>
            </w:r>
          </w:p>
        </w:tc>
        <w:tc>
          <w:tcPr>
            <w:tcW w:w="3685" w:type="dxa"/>
            <w:hideMark/>
          </w:tcPr>
          <w:p w14:paraId="2E3FDBC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</w:tbl>
    <w:p w14:paraId="50EB4C5D" w14:textId="1052EB95" w:rsidR="008A6165" w:rsidRDefault="008A6165" w:rsidP="00397A40">
      <w:pPr>
        <w:pStyle w:val="afc"/>
      </w:pPr>
    </w:p>
    <w:p w14:paraId="58247716" w14:textId="03E1719E" w:rsidR="00A0350F" w:rsidRPr="008E63E4" w:rsidRDefault="00A0350F" w:rsidP="00397A40">
      <w:pPr>
        <w:pStyle w:val="afc"/>
      </w:pPr>
      <w:r>
        <w:t xml:space="preserve">Подробнее взаимодействие Ролей расписано в Приложении 1 и Приложении 2. </w:t>
      </w:r>
    </w:p>
    <w:p w14:paraId="6DDD731C" w14:textId="77777777" w:rsidR="001D769D" w:rsidRPr="008E63E4" w:rsidRDefault="001D769D" w:rsidP="00462B9E">
      <w:pPr>
        <w:pStyle w:val="3"/>
      </w:pPr>
      <w:bookmarkStart w:id="51" w:name="_Toc90979758"/>
      <w:bookmarkStart w:id="52" w:name="_Toc234319217"/>
      <w:r w:rsidRPr="008E63E4">
        <w:t>Требования к составу и форме представления выходной информации</w:t>
      </w:r>
      <w:bookmarkEnd w:id="51"/>
      <w:bookmarkEnd w:id="52"/>
    </w:p>
    <w:p w14:paraId="6395E584" w14:textId="77777777" w:rsidR="00AF196C" w:rsidRDefault="00AF196C" w:rsidP="00397A40">
      <w:pPr>
        <w:pStyle w:val="afc"/>
      </w:pPr>
      <w:r>
        <w:t>Состав документов:</w:t>
      </w:r>
    </w:p>
    <w:p w14:paraId="0892EBF9" w14:textId="77777777" w:rsidR="00AF196C" w:rsidRDefault="00AF196C" w:rsidP="00397A40">
      <w:pPr>
        <w:pStyle w:val="afc"/>
      </w:pPr>
      <w:r>
        <w:t>Платежи;</w:t>
      </w:r>
    </w:p>
    <w:p w14:paraId="07735BF8" w14:textId="77777777" w:rsidR="00AF196C" w:rsidRPr="008E63E4" w:rsidRDefault="00AF196C" w:rsidP="00397A40">
      <w:pPr>
        <w:pStyle w:val="afc"/>
      </w:pPr>
      <w:r>
        <w:lastRenderedPageBreak/>
        <w:t>Позиции;</w:t>
      </w:r>
    </w:p>
    <w:p w14:paraId="6F9BE885" w14:textId="77777777" w:rsidR="00AF196C" w:rsidRDefault="00AF196C" w:rsidP="00397A40">
      <w:pPr>
        <w:pStyle w:val="afc"/>
      </w:pPr>
      <w:r>
        <w:t>Отчёты по сделкам;</w:t>
      </w:r>
    </w:p>
    <w:p w14:paraId="4B3435B2" w14:textId="77777777" w:rsidR="00AF196C" w:rsidRDefault="00AF196C" w:rsidP="00397A40">
      <w:pPr>
        <w:pStyle w:val="afc"/>
      </w:pPr>
      <w:r>
        <w:t>Отчёты по позициям;</w:t>
      </w:r>
    </w:p>
    <w:p w14:paraId="2CFCBF6A" w14:textId="77777777" w:rsidR="00AF196C" w:rsidRDefault="00AF196C" w:rsidP="00397A40">
      <w:pPr>
        <w:pStyle w:val="afc"/>
      </w:pPr>
      <w:r>
        <w:t>Отчёты по остаткам.</w:t>
      </w:r>
    </w:p>
    <w:p w14:paraId="7747FF80" w14:textId="77777777" w:rsidR="001D769D" w:rsidRPr="008E63E4" w:rsidRDefault="001D769D" w:rsidP="00462B9E">
      <w:pPr>
        <w:pStyle w:val="3"/>
      </w:pPr>
      <w:bookmarkStart w:id="53" w:name="_Toc234319218"/>
      <w:r w:rsidRPr="008E63E4">
        <w:t>Требования к составу входной информации</w:t>
      </w:r>
      <w:bookmarkEnd w:id="53"/>
    </w:p>
    <w:p w14:paraId="2021C1F8" w14:textId="77777777" w:rsidR="001D769D" w:rsidRDefault="00592EF4" w:rsidP="00397A40">
      <w:pPr>
        <w:pStyle w:val="afc"/>
      </w:pPr>
      <w:r>
        <w:t>Состав данных:</w:t>
      </w:r>
    </w:p>
    <w:p w14:paraId="4A1B134C" w14:textId="77777777" w:rsidR="00AF196C" w:rsidRDefault="00AF196C" w:rsidP="00397A40">
      <w:pPr>
        <w:pStyle w:val="afc"/>
        <w:numPr>
          <w:ilvl w:val="0"/>
          <w:numId w:val="25"/>
        </w:numPr>
      </w:pPr>
      <w:r>
        <w:t xml:space="preserve">Данные о сделках из FX </w:t>
      </w:r>
      <w:proofErr w:type="spellStart"/>
      <w:r>
        <w:t>Deals</w:t>
      </w:r>
      <w:proofErr w:type="spellEnd"/>
      <w:r>
        <w:t xml:space="preserve"> и MM </w:t>
      </w:r>
      <w:proofErr w:type="spellStart"/>
      <w:r>
        <w:t>Deals</w:t>
      </w:r>
      <w:proofErr w:type="spellEnd"/>
      <w:r>
        <w:t>.</w:t>
      </w:r>
      <w:r w:rsidR="00592EF4">
        <w:t xml:space="preserve"> Данные должны передаваться автоматически посредством Системы;</w:t>
      </w:r>
    </w:p>
    <w:p w14:paraId="0BC01A09" w14:textId="77777777" w:rsidR="00AF196C" w:rsidRPr="008E63E4" w:rsidRDefault="00AF196C" w:rsidP="00397A40">
      <w:pPr>
        <w:pStyle w:val="afc"/>
        <w:numPr>
          <w:ilvl w:val="0"/>
          <w:numId w:val="25"/>
        </w:numPr>
      </w:pPr>
      <w:r>
        <w:t>Справочные данные (курсы валют, лимиты, ставки).</w:t>
      </w:r>
      <w:r w:rsidR="00592EF4" w:rsidRPr="00592EF4">
        <w:t xml:space="preserve"> </w:t>
      </w:r>
      <w:r w:rsidR="00592EF4">
        <w:t>Данные должны передаваться автоматически посредством Системы.</w:t>
      </w:r>
    </w:p>
    <w:p w14:paraId="63B3936C" w14:textId="77777777" w:rsidR="001D769D" w:rsidRPr="008E63E4" w:rsidRDefault="001D769D" w:rsidP="00462B9E">
      <w:pPr>
        <w:pStyle w:val="3"/>
      </w:pPr>
      <w:bookmarkStart w:id="54" w:name="_Toc234319219"/>
      <w:r w:rsidRPr="008E63E4">
        <w:t>Требования к интерфейсу пользователя</w:t>
      </w:r>
      <w:bookmarkEnd w:id="54"/>
    </w:p>
    <w:p w14:paraId="7B2B935D" w14:textId="77777777" w:rsidR="001D769D" w:rsidRPr="008E63E4" w:rsidRDefault="00F94590" w:rsidP="00397A40">
      <w:pPr>
        <w:pStyle w:val="afc"/>
      </w:pPr>
      <w:r w:rsidRPr="008E63E4">
        <w:t>Для С</w:t>
      </w:r>
      <w:r w:rsidR="001D769D" w:rsidRPr="008E63E4">
        <w:t xml:space="preserve">истемы на стадии технического проектирования должны быть разработаны прототипы окон интерфейса пользователя. </w:t>
      </w:r>
    </w:p>
    <w:p w14:paraId="51C13DA9" w14:textId="77777777" w:rsidR="001D769D" w:rsidRPr="008E63E4" w:rsidRDefault="001D769D" w:rsidP="00397A40">
      <w:pPr>
        <w:pStyle w:val="afc"/>
      </w:pPr>
      <w:r w:rsidRPr="008E63E4">
        <w:t>Экранные формы должны проектироваться с учетом требований унификации:</w:t>
      </w:r>
    </w:p>
    <w:p w14:paraId="7D67655E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все экранные формы пользовательского интерфейса должны быть выполнены в едином графическом стиле, с единым расположением основных элементов управления и навигации;</w:t>
      </w:r>
    </w:p>
    <w:p w14:paraId="02A8B359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для обозначения типовых операций должны использоваться единые графические элементы;</w:t>
      </w:r>
    </w:p>
    <w:p w14:paraId="1CF51BE6" w14:textId="77777777" w:rsidR="001D769D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термины, используемые для обозначения типовых операций (добавление информации, редактирование информации), а также последовательности действий пользователя при их выполнении, должны быть унифицированы;</w:t>
      </w:r>
    </w:p>
    <w:p w14:paraId="023C13BD" w14:textId="77777777" w:rsidR="00592EF4" w:rsidRPr="008E63E4" w:rsidRDefault="00592EF4" w:rsidP="00592EF4">
      <w:pPr>
        <w:pStyle w:val="a8"/>
        <w:numPr>
          <w:ilvl w:val="0"/>
          <w:numId w:val="26"/>
        </w:numPr>
        <w:spacing w:after="0"/>
      </w:pPr>
      <w:r>
        <w:t xml:space="preserve">Весь интерфейс должен быть </w:t>
      </w:r>
      <w:r w:rsidR="003B27D8">
        <w:t>русскоязычным</w:t>
      </w:r>
      <w:r>
        <w:t>.</w:t>
      </w:r>
    </w:p>
    <w:p w14:paraId="55CDE139" w14:textId="77777777" w:rsidR="001D769D" w:rsidRPr="008E63E4" w:rsidRDefault="001D769D" w:rsidP="0023447B">
      <w:pPr>
        <w:pStyle w:val="2"/>
      </w:pPr>
      <w:bookmarkStart w:id="55" w:name="_Toc118461645"/>
      <w:bookmarkStart w:id="56" w:name="_Toc314835540"/>
      <w:r w:rsidRPr="008E63E4">
        <w:t>Требования к видам обеспечения</w:t>
      </w:r>
      <w:bookmarkEnd w:id="55"/>
      <w:bookmarkEnd w:id="56"/>
    </w:p>
    <w:p w14:paraId="56461DF3" w14:textId="77777777" w:rsidR="001D769D" w:rsidRPr="008E63E4" w:rsidRDefault="001D769D" w:rsidP="0023447B">
      <w:pPr>
        <w:pStyle w:val="3"/>
      </w:pPr>
      <w:bookmarkStart w:id="57" w:name="_Toc117588664"/>
      <w:bookmarkStart w:id="58" w:name="_Toc118461646"/>
      <w:bookmarkStart w:id="59" w:name="_Toc314835541"/>
      <w:r w:rsidRPr="008E63E4">
        <w:t xml:space="preserve">Требования к математическому обеспечению </w:t>
      </w:r>
      <w:bookmarkEnd w:id="57"/>
      <w:r w:rsidRPr="008E63E4">
        <w:t>системы</w:t>
      </w:r>
      <w:bookmarkEnd w:id="58"/>
      <w:bookmarkEnd w:id="59"/>
    </w:p>
    <w:p w14:paraId="5AF7E6BE" w14:textId="77777777" w:rsidR="001D769D" w:rsidRPr="008E63E4" w:rsidRDefault="008673E5" w:rsidP="00397A40">
      <w:pPr>
        <w:pStyle w:val="afc"/>
      </w:pPr>
      <w:r w:rsidRPr="008673E5">
        <w:t xml:space="preserve">Математические модели для расчёта </w:t>
      </w:r>
      <w:r>
        <w:t>текущих и прогнозируемых остатков.</w:t>
      </w:r>
    </w:p>
    <w:p w14:paraId="735BDD57" w14:textId="77777777" w:rsidR="001D769D" w:rsidRPr="008E63E4" w:rsidRDefault="001D769D" w:rsidP="0023447B">
      <w:pPr>
        <w:pStyle w:val="3"/>
      </w:pPr>
      <w:bookmarkStart w:id="60" w:name="_Toc314835542"/>
      <w:r w:rsidRPr="008E63E4">
        <w:t>Требования к информационному обеспечению системы</w:t>
      </w:r>
      <w:bookmarkEnd w:id="60"/>
    </w:p>
    <w:p w14:paraId="2647360A" w14:textId="77777777" w:rsidR="008673E5" w:rsidRDefault="008673E5" w:rsidP="008673E5">
      <w:pPr>
        <w:spacing w:after="0"/>
        <w:ind w:firstLine="720"/>
      </w:pPr>
      <w:r>
        <w:t xml:space="preserve">База данных должна использовать СУБД: </w:t>
      </w:r>
      <w:proofErr w:type="spellStart"/>
      <w:r>
        <w:t>PostgreSQL</w:t>
      </w:r>
      <w:proofErr w:type="spellEnd"/>
      <w:r>
        <w:t>;</w:t>
      </w:r>
    </w:p>
    <w:p w14:paraId="14F0D29C" w14:textId="77777777" w:rsidR="001D769D" w:rsidRPr="008E63E4" w:rsidRDefault="008673E5" w:rsidP="008673E5">
      <w:pPr>
        <w:spacing w:after="0"/>
        <w:ind w:firstLine="720"/>
      </w:pPr>
      <w:r>
        <w:t>Структура данных: Сделки, Платежи, Позиции, Счета, Справочники, Остатки.</w:t>
      </w:r>
    </w:p>
    <w:p w14:paraId="75CC6E41" w14:textId="77777777" w:rsidR="001D769D" w:rsidRPr="008E63E4" w:rsidRDefault="001D769D" w:rsidP="003877C5">
      <w:pPr>
        <w:pStyle w:val="3"/>
      </w:pPr>
      <w:bookmarkStart w:id="61" w:name="_Toc117588668"/>
      <w:bookmarkStart w:id="62" w:name="_Toc118461647"/>
      <w:bookmarkStart w:id="63" w:name="_Toc314835543"/>
      <w:r w:rsidRPr="008E63E4">
        <w:t>Требования к лингвистическому обеспечению</w:t>
      </w:r>
      <w:bookmarkEnd w:id="61"/>
      <w:r w:rsidRPr="008E63E4">
        <w:t xml:space="preserve"> Системы</w:t>
      </w:r>
      <w:bookmarkEnd w:id="62"/>
      <w:bookmarkEnd w:id="63"/>
    </w:p>
    <w:p w14:paraId="328EFB9E" w14:textId="77777777" w:rsidR="00530EAF" w:rsidRDefault="008673E5" w:rsidP="00397A40">
      <w:pPr>
        <w:pStyle w:val="afc"/>
      </w:pPr>
      <w:r w:rsidRPr="008673E5">
        <w:t>Язык SQL для манипулирования данными.</w:t>
      </w:r>
    </w:p>
    <w:p w14:paraId="3EAEADAC" w14:textId="4140359B" w:rsidR="008673E5" w:rsidRDefault="00530EAF" w:rsidP="00397A40">
      <w:pPr>
        <w:pStyle w:val="afc"/>
      </w:pPr>
      <w:r w:rsidRPr="00530EAF">
        <w:lastRenderedPageBreak/>
        <w:t xml:space="preserve">Языки программирования высокого уровня (C, Python, </w:t>
      </w:r>
      <w:proofErr w:type="spellStart"/>
      <w:r w:rsidRPr="00530EAF">
        <w:t>Java</w:t>
      </w:r>
      <w:proofErr w:type="spellEnd"/>
      <w:r w:rsidRPr="00530EAF">
        <w:t>).</w:t>
      </w:r>
    </w:p>
    <w:p w14:paraId="4E497547" w14:textId="77777777" w:rsidR="001D769D" w:rsidRPr="008E63E4" w:rsidRDefault="001D769D" w:rsidP="003877C5">
      <w:pPr>
        <w:pStyle w:val="3"/>
      </w:pPr>
      <w:bookmarkStart w:id="64" w:name="_Toc117588665"/>
      <w:bookmarkStart w:id="65" w:name="_Toc118461648"/>
      <w:bookmarkStart w:id="66" w:name="_Toc314835544"/>
      <w:r w:rsidRPr="008E63E4">
        <w:t>Требования к программному обеспечению</w:t>
      </w:r>
      <w:bookmarkEnd w:id="64"/>
      <w:r w:rsidRPr="008E63E4">
        <w:t xml:space="preserve"> </w:t>
      </w:r>
      <w:r w:rsidR="003A4304" w:rsidRPr="008E63E4">
        <w:t>с</w:t>
      </w:r>
      <w:r w:rsidRPr="008E63E4">
        <w:t>истемы</w:t>
      </w:r>
      <w:bookmarkEnd w:id="65"/>
      <w:bookmarkEnd w:id="66"/>
    </w:p>
    <w:p w14:paraId="7324FDCE" w14:textId="77777777" w:rsidR="001D769D" w:rsidRPr="008E63E4" w:rsidRDefault="001D769D" w:rsidP="00397A40">
      <w:pPr>
        <w:pStyle w:val="afc"/>
      </w:pPr>
      <w:r w:rsidRPr="008E63E4">
        <w:t xml:space="preserve">Для </w:t>
      </w:r>
      <w:r w:rsidR="008673E5">
        <w:t>программного обеспечения С</w:t>
      </w:r>
      <w:r w:rsidRPr="008E63E4">
        <w:t>истемы:</w:t>
      </w:r>
    </w:p>
    <w:p w14:paraId="6D29BFF2" w14:textId="77777777" w:rsidR="008673E5" w:rsidRDefault="008673E5" w:rsidP="008673E5">
      <w:pPr>
        <w:pStyle w:val="a8"/>
        <w:numPr>
          <w:ilvl w:val="0"/>
          <w:numId w:val="27"/>
        </w:numPr>
        <w:spacing w:after="0"/>
      </w:pPr>
      <w:r>
        <w:t>Клиент-серверная архитектура.</w:t>
      </w:r>
    </w:p>
    <w:p w14:paraId="75B58758" w14:textId="77777777" w:rsidR="008673E5" w:rsidRDefault="008673E5" w:rsidP="008673E5">
      <w:pPr>
        <w:pStyle w:val="a8"/>
        <w:numPr>
          <w:ilvl w:val="0"/>
          <w:numId w:val="27"/>
        </w:numPr>
        <w:spacing w:after="0"/>
      </w:pPr>
      <w:r>
        <w:t>Веб-интерфейс.</w:t>
      </w:r>
    </w:p>
    <w:p w14:paraId="5016327B" w14:textId="77777777" w:rsidR="00EA5AB0" w:rsidRPr="008673E5" w:rsidRDefault="008673E5" w:rsidP="008673E5">
      <w:pPr>
        <w:pStyle w:val="a8"/>
        <w:numPr>
          <w:ilvl w:val="0"/>
          <w:numId w:val="27"/>
        </w:numPr>
        <w:spacing w:after="0"/>
        <w:rPr>
          <w:b/>
        </w:rPr>
      </w:pPr>
      <w:r>
        <w:t>Модульность.</w:t>
      </w:r>
    </w:p>
    <w:p w14:paraId="7E9B67BB" w14:textId="77777777" w:rsidR="001D769D" w:rsidRPr="008E63E4" w:rsidRDefault="001D769D" w:rsidP="003877C5">
      <w:pPr>
        <w:pStyle w:val="3"/>
      </w:pPr>
      <w:bookmarkStart w:id="67" w:name="_Toc117588666"/>
      <w:bookmarkStart w:id="68" w:name="_Toc118461649"/>
      <w:bookmarkStart w:id="69" w:name="_Toc314835545"/>
      <w:r w:rsidRPr="008E63E4">
        <w:t>Требования к техническому обеспечению</w:t>
      </w:r>
      <w:bookmarkEnd w:id="67"/>
      <w:r w:rsidRPr="008E63E4">
        <w:t xml:space="preserve"> </w:t>
      </w:r>
      <w:r w:rsidR="00810F98" w:rsidRPr="008E63E4">
        <w:t>с</w:t>
      </w:r>
      <w:r w:rsidRPr="008E63E4">
        <w:t>истемы</w:t>
      </w:r>
      <w:bookmarkEnd w:id="68"/>
      <w:bookmarkEnd w:id="69"/>
    </w:p>
    <w:p w14:paraId="2AE762FA" w14:textId="77777777" w:rsidR="00D41B03" w:rsidRDefault="00D41B03" w:rsidP="00D41B03">
      <w:pPr>
        <w:pStyle w:val="a8"/>
        <w:numPr>
          <w:ilvl w:val="0"/>
          <w:numId w:val="28"/>
        </w:numPr>
      </w:pPr>
      <w:r>
        <w:t>Серверы: не менее одного, при условии резервирования - 2 шт.;</w:t>
      </w:r>
    </w:p>
    <w:p w14:paraId="09CCD5FC" w14:textId="77777777" w:rsidR="00D41B03" w:rsidRDefault="00D41B03" w:rsidP="00D41B03">
      <w:pPr>
        <w:pStyle w:val="a8"/>
        <w:numPr>
          <w:ilvl w:val="0"/>
          <w:numId w:val="28"/>
        </w:numPr>
      </w:pPr>
      <w:r>
        <w:t>АРМ пользователей: ПК с доступом в сеть;</w:t>
      </w:r>
    </w:p>
    <w:p w14:paraId="1239CAC3" w14:textId="77777777" w:rsidR="001D769D" w:rsidRPr="008E63E4" w:rsidRDefault="00D41B03" w:rsidP="00D41B03">
      <w:pPr>
        <w:pStyle w:val="a8"/>
        <w:numPr>
          <w:ilvl w:val="0"/>
          <w:numId w:val="28"/>
        </w:numPr>
      </w:pPr>
      <w:r>
        <w:t>Сетевое оборудование.</w:t>
      </w:r>
    </w:p>
    <w:p w14:paraId="4E2466BE" w14:textId="77777777" w:rsidR="001D769D" w:rsidRPr="008E63E4" w:rsidRDefault="001D769D" w:rsidP="003877C5">
      <w:pPr>
        <w:pStyle w:val="3"/>
      </w:pPr>
      <w:bookmarkStart w:id="70" w:name="_Toc314835546"/>
      <w:bookmarkStart w:id="71" w:name="_Toc117588667"/>
      <w:bookmarkStart w:id="72" w:name="_Toc118461650"/>
      <w:r w:rsidRPr="008E63E4">
        <w:t>Требования к метрологическому обеспечению Системы</w:t>
      </w:r>
      <w:bookmarkEnd w:id="70"/>
    </w:p>
    <w:p w14:paraId="658660EF" w14:textId="77777777" w:rsidR="001D769D" w:rsidRPr="008E63E4" w:rsidRDefault="001D769D" w:rsidP="00397A40">
      <w:pPr>
        <w:pStyle w:val="afc"/>
      </w:pPr>
      <w:r w:rsidRPr="008E63E4">
        <w:t>Требования к метрологическому обеспечению системы не предъявляются.</w:t>
      </w:r>
    </w:p>
    <w:p w14:paraId="6F41AFD3" w14:textId="77777777" w:rsidR="001D769D" w:rsidRPr="008E63E4" w:rsidRDefault="001D769D" w:rsidP="003877C5">
      <w:pPr>
        <w:pStyle w:val="3"/>
      </w:pPr>
      <w:bookmarkStart w:id="73" w:name="_Toc314835547"/>
      <w:r w:rsidRPr="008E63E4">
        <w:t>Требования к организационному обеспечению</w:t>
      </w:r>
      <w:bookmarkEnd w:id="71"/>
      <w:r w:rsidRPr="008E63E4">
        <w:t xml:space="preserve"> системы</w:t>
      </w:r>
      <w:bookmarkEnd w:id="72"/>
      <w:bookmarkEnd w:id="73"/>
    </w:p>
    <w:p w14:paraId="46032D49" w14:textId="77777777" w:rsidR="001D769D" w:rsidRPr="008E63E4" w:rsidRDefault="001D769D" w:rsidP="00397A40">
      <w:pPr>
        <w:pStyle w:val="afc"/>
      </w:pPr>
      <w:r w:rsidRPr="008E63E4">
        <w:t>В части организационного обеспечения процесса создания Системы сотрудниками Объекта автоматизации должны быть сформированы технологические инструкции работы пользователей с Системой.</w:t>
      </w:r>
    </w:p>
    <w:p w14:paraId="02ED1846" w14:textId="77777777" w:rsidR="001D769D" w:rsidRPr="008E63E4" w:rsidRDefault="001D769D" w:rsidP="001D769D">
      <w:pPr>
        <w:pStyle w:val="afff"/>
      </w:pPr>
    </w:p>
    <w:p w14:paraId="5CC8E53C" w14:textId="77777777" w:rsidR="001D769D" w:rsidRPr="008E63E4" w:rsidRDefault="001D769D" w:rsidP="003877C5">
      <w:pPr>
        <w:pStyle w:val="3"/>
      </w:pPr>
      <w:bookmarkStart w:id="74" w:name="_Toc314835548"/>
      <w:r w:rsidRPr="008E63E4">
        <w:t>Требования к методическому обеспечению системы</w:t>
      </w:r>
      <w:bookmarkEnd w:id="74"/>
    </w:p>
    <w:p w14:paraId="220F044B" w14:textId="77777777" w:rsidR="001D769D" w:rsidRPr="008E63E4" w:rsidRDefault="001D769D" w:rsidP="00397A40">
      <w:pPr>
        <w:pStyle w:val="afc"/>
      </w:pPr>
      <w:r w:rsidRPr="008E63E4">
        <w:t xml:space="preserve">Для методического обеспечения </w:t>
      </w:r>
      <w:r w:rsidR="00D41B03">
        <w:t>используются ст</w:t>
      </w:r>
      <w:r w:rsidR="00D41B03" w:rsidRPr="00D41B03">
        <w:t>андарты ГОСТ 34.602-2020, ISO/IEC/IEEE 29148:2011</w:t>
      </w:r>
      <w:r w:rsidR="00D41B03">
        <w:t>.</w:t>
      </w:r>
    </w:p>
    <w:p w14:paraId="35248564" w14:textId="77777777" w:rsidR="00EA6C75" w:rsidRPr="008E63E4" w:rsidRDefault="00EA6C75" w:rsidP="00397A40">
      <w:pPr>
        <w:pStyle w:val="afc"/>
      </w:pPr>
    </w:p>
    <w:p w14:paraId="551E267E" w14:textId="77777777" w:rsidR="001D769D" w:rsidRPr="008E63E4" w:rsidRDefault="001D769D" w:rsidP="001D769D"/>
    <w:p w14:paraId="00B78F76" w14:textId="77777777" w:rsidR="001D769D" w:rsidRPr="008E63E4" w:rsidRDefault="00EA6C75" w:rsidP="009A3F64">
      <w:pPr>
        <w:pStyle w:val="1"/>
      </w:pPr>
      <w:bookmarkStart w:id="75" w:name="_Toc118461651"/>
      <w:bookmarkStart w:id="76" w:name="_Toc314835549"/>
      <w:bookmarkStart w:id="77" w:name="_Toc243461770"/>
      <w:r w:rsidRPr="008E63E4">
        <w:lastRenderedPageBreak/>
        <w:t xml:space="preserve">Требования составу и работ по созданию </w:t>
      </w:r>
      <w:r w:rsidR="0066449D">
        <w:t>С</w:t>
      </w:r>
      <w:r w:rsidRPr="008E63E4">
        <w:t>истемы</w:t>
      </w:r>
      <w:bookmarkEnd w:id="75"/>
      <w:bookmarkEnd w:id="76"/>
      <w:r w:rsidR="0066449D">
        <w:t xml:space="preserve"> (табл.5)</w:t>
      </w:r>
      <w:bookmarkEnd w:id="77"/>
    </w:p>
    <w:p w14:paraId="1D07539F" w14:textId="640F63C6" w:rsidR="00D41B03" w:rsidRDefault="0066449D" w:rsidP="00397A40">
      <w:pPr>
        <w:pStyle w:val="afc"/>
      </w:pPr>
      <w:r>
        <w:t>Таб</w:t>
      </w:r>
      <w:r w:rsidR="00F76F75">
        <w:t>л</w:t>
      </w:r>
      <w:r>
        <w:t>. 5 Состав и сроки работ</w:t>
      </w:r>
    </w:p>
    <w:p w14:paraId="3D1FC59E" w14:textId="77777777" w:rsidR="00D41B03" w:rsidRDefault="00D41B03" w:rsidP="00397A40">
      <w:pPr>
        <w:pStyle w:val="afc"/>
      </w:pPr>
    </w:p>
    <w:tbl>
      <w:tblPr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7"/>
        <w:gridCol w:w="3850"/>
        <w:gridCol w:w="2409"/>
        <w:gridCol w:w="2410"/>
        <w:gridCol w:w="7"/>
      </w:tblGrid>
      <w:tr w:rsidR="0066449D" w:rsidRPr="0066449D" w14:paraId="7B9176CD" w14:textId="77777777" w:rsidTr="0066449D"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D0EFD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№ п/п</w:t>
            </w:r>
          </w:p>
        </w:tc>
        <w:tc>
          <w:tcPr>
            <w:tcW w:w="3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64ADC4" w14:textId="77777777" w:rsidR="0066449D" w:rsidRPr="0066449D" w:rsidRDefault="0066449D" w:rsidP="00D16A6A">
            <w:pPr>
              <w:keepNext/>
              <w:spacing w:after="0"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Наименование этапа</w:t>
            </w:r>
          </w:p>
        </w:tc>
        <w:tc>
          <w:tcPr>
            <w:tcW w:w="4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B1856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Срок выполнения работ</w:t>
            </w:r>
          </w:p>
        </w:tc>
      </w:tr>
      <w:tr w:rsidR="0066449D" w:rsidRPr="0066449D" w14:paraId="02C31880" w14:textId="77777777" w:rsidTr="0066449D">
        <w:trPr>
          <w:gridAfter w:val="1"/>
          <w:wAfter w:w="7" w:type="dxa"/>
        </w:trPr>
        <w:tc>
          <w:tcPr>
            <w:tcW w:w="11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79554" w14:textId="77777777" w:rsidR="0066449D" w:rsidRPr="0066449D" w:rsidRDefault="0066449D" w:rsidP="00D1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3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87EEC" w14:textId="77777777" w:rsidR="0066449D" w:rsidRPr="0066449D" w:rsidRDefault="0066449D" w:rsidP="00D1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018C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Начало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A1B39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Окончание</w:t>
            </w:r>
          </w:p>
        </w:tc>
      </w:tr>
      <w:tr w:rsidR="0066449D" w:rsidRPr="0066449D" w14:paraId="015220D4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FA239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F0F45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Устава проекта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99B23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917C15" w14:textId="3F5A3D84" w:rsidR="0066449D" w:rsidRPr="0066449D" w:rsidRDefault="009A3F64" w:rsidP="009A3F64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  <w:r w:rsidR="0066449D" w:rsidRPr="0066449D">
              <w:rPr>
                <w:szCs w:val="24"/>
              </w:rPr>
              <w:t xml:space="preserve"> сентября</w:t>
            </w:r>
          </w:p>
        </w:tc>
      </w:tr>
      <w:tr w:rsidR="0066449D" w:rsidRPr="0066449D" w14:paraId="1C3A78B5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20768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2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A308EF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ТЗ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9A8A33" w14:textId="5134AECA" w:rsidR="0066449D" w:rsidRPr="0066449D" w:rsidRDefault="009A3F64" w:rsidP="009A3F64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  <w:r w:rsidR="0066449D" w:rsidRPr="0066449D">
              <w:rPr>
                <w:szCs w:val="24"/>
              </w:rPr>
              <w:t xml:space="preserve">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4840C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30 сентября</w:t>
            </w:r>
          </w:p>
        </w:tc>
      </w:tr>
      <w:tr w:rsidR="0066449D" w:rsidRPr="0066449D" w14:paraId="5FF5570A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58203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3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960CA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модели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30BF5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EA964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8 октября</w:t>
            </w:r>
          </w:p>
        </w:tc>
      </w:tr>
      <w:tr w:rsidR="0066449D" w:rsidRPr="0066449D" w14:paraId="21AA8903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9022F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4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59FF6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макета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8686DE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9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0DF12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15 октября</w:t>
            </w:r>
          </w:p>
        </w:tc>
      </w:tr>
      <w:tr w:rsidR="0066449D" w:rsidRPr="0066449D" w14:paraId="548A96A1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56F8E8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5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979453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модели угроз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22F42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16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7BE19A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22 октября</w:t>
            </w:r>
          </w:p>
        </w:tc>
      </w:tr>
      <w:tr w:rsidR="0066449D" w:rsidRPr="0066449D" w14:paraId="01515F42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1757A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6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4C51B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ПЗ к ТП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A52FC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23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E4D8A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5 ноября</w:t>
            </w:r>
          </w:p>
        </w:tc>
      </w:tr>
      <w:tr w:rsidR="0066449D" w:rsidRPr="0066449D" w14:paraId="2E3AA9E9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01C54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7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B8295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прототипа системы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D58B9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6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61710C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19 ноября</w:t>
            </w:r>
          </w:p>
        </w:tc>
      </w:tr>
      <w:tr w:rsidR="0066449D" w:rsidRPr="0066449D" w14:paraId="736EE6D1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50D3D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8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99C7A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Развёртывание и демонстрация прототипа на тестовом стенде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4BA75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20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1CE95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30 декабря</w:t>
            </w:r>
          </w:p>
        </w:tc>
      </w:tr>
    </w:tbl>
    <w:p w14:paraId="0099E514" w14:textId="77777777" w:rsidR="0066449D" w:rsidRDefault="0066449D" w:rsidP="00397A40">
      <w:pPr>
        <w:pStyle w:val="afc"/>
      </w:pPr>
    </w:p>
    <w:p w14:paraId="2AF5DB33" w14:textId="77777777" w:rsidR="001D769D" w:rsidRPr="00F312FB" w:rsidRDefault="00EA6C75" w:rsidP="009A3F64">
      <w:pPr>
        <w:pStyle w:val="1"/>
      </w:pPr>
      <w:bookmarkStart w:id="78" w:name="_Toc117588669"/>
      <w:bookmarkStart w:id="79" w:name="_Toc118461652"/>
      <w:bookmarkStart w:id="80" w:name="_Toc314835550"/>
      <w:bookmarkStart w:id="81" w:name="_Toc243461771"/>
      <w:r w:rsidRPr="00F312FB">
        <w:lastRenderedPageBreak/>
        <w:t>Порядок контроля и приемки системы</w:t>
      </w:r>
      <w:bookmarkEnd w:id="78"/>
      <w:bookmarkEnd w:id="79"/>
      <w:bookmarkEnd w:id="80"/>
      <w:bookmarkEnd w:id="81"/>
    </w:p>
    <w:p w14:paraId="34E71071" w14:textId="77777777" w:rsidR="009374AB" w:rsidRDefault="009374AB" w:rsidP="00397A40">
      <w:pPr>
        <w:pStyle w:val="afc"/>
      </w:pPr>
      <w:r>
        <w:t>В ходе работы над Системой проводятся предварительные и приёмочные испытания.</w:t>
      </w:r>
    </w:p>
    <w:p w14:paraId="1F6E8706" w14:textId="77777777" w:rsidR="009374AB" w:rsidRDefault="009374AB" w:rsidP="00397A40">
      <w:pPr>
        <w:pStyle w:val="afc"/>
      </w:pPr>
      <w:r>
        <w:t>Приемочная комиссия: Представители Заказчика и Разработчика.</w:t>
      </w:r>
    </w:p>
    <w:p w14:paraId="6E3EA357" w14:textId="77777777" w:rsidR="00EA6C75" w:rsidRPr="008E63E4" w:rsidRDefault="009374AB" w:rsidP="009374AB">
      <w:r>
        <w:t>Документы: Протокол испытаний, Акт приемки.</w:t>
      </w:r>
    </w:p>
    <w:p w14:paraId="740D44F7" w14:textId="77777777" w:rsidR="00EA6C75" w:rsidRPr="008E63E4" w:rsidRDefault="00EA6C75" w:rsidP="00397A40">
      <w:pPr>
        <w:pStyle w:val="afc"/>
      </w:pPr>
      <w:r w:rsidRPr="008E63E4">
        <w:t xml:space="preserve">По результатам приемки подписывается акт приемочной комиссии. </w:t>
      </w:r>
    </w:p>
    <w:p w14:paraId="3C1B9FCE" w14:textId="77777777" w:rsidR="00EA6C75" w:rsidRPr="008E63E4" w:rsidRDefault="00EA6C75" w:rsidP="00397A40">
      <w:pPr>
        <w:pStyle w:val="afc"/>
      </w:pPr>
      <w:r w:rsidRPr="008E63E4">
        <w:t>Статус приемочной комиссии определяется Заказчиком до проведения испытаний.</w:t>
      </w:r>
    </w:p>
    <w:p w14:paraId="0ACE8738" w14:textId="77777777" w:rsidR="00EA6C75" w:rsidRPr="008E63E4" w:rsidRDefault="00EA6C75" w:rsidP="009A3F64">
      <w:pPr>
        <w:pStyle w:val="1"/>
      </w:pPr>
      <w:bookmarkStart w:id="82" w:name="_Toc118461653"/>
      <w:bookmarkStart w:id="83" w:name="_Toc314835551"/>
      <w:bookmarkStart w:id="84" w:name="_Toc243461772"/>
      <w:r w:rsidRPr="008E63E4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82"/>
      <w:bookmarkEnd w:id="83"/>
      <w:bookmarkEnd w:id="84"/>
    </w:p>
    <w:p w14:paraId="3026199B" w14:textId="3C876CE7" w:rsidR="00EA6C75" w:rsidRPr="008E63E4" w:rsidRDefault="00F93334" w:rsidP="00F243A1">
      <w:pPr>
        <w:spacing w:after="0"/>
      </w:pPr>
      <w:r>
        <w:t xml:space="preserve">Работа Системы подтверждается на стенде в ходе проведения приёмочных испытаний. Ввод Системы в действие </w:t>
      </w:r>
      <w:r w:rsidR="00F243A1" w:rsidRPr="00F243A1">
        <w:t xml:space="preserve">(промышленная эксплуатация) </w:t>
      </w:r>
      <w:r>
        <w:t>не предусмотрен проектом.</w:t>
      </w:r>
    </w:p>
    <w:p w14:paraId="40B113DE" w14:textId="77777777" w:rsidR="00EA6C75" w:rsidRPr="008E63E4" w:rsidRDefault="00EA6C75" w:rsidP="009A3F64">
      <w:pPr>
        <w:pStyle w:val="1"/>
      </w:pPr>
      <w:bookmarkStart w:id="85" w:name="_Toc118461654"/>
      <w:bookmarkStart w:id="86" w:name="_Toc314835552"/>
      <w:bookmarkStart w:id="87" w:name="_Toc243461773"/>
      <w:r w:rsidRPr="000A259F">
        <w:lastRenderedPageBreak/>
        <w:t>Требования к документированию</w:t>
      </w:r>
      <w:bookmarkEnd w:id="85"/>
      <w:bookmarkEnd w:id="86"/>
      <w:bookmarkEnd w:id="87"/>
    </w:p>
    <w:p w14:paraId="64540D34" w14:textId="77777777" w:rsidR="00F93334" w:rsidRDefault="00F93334" w:rsidP="00DE5743">
      <w:pPr>
        <w:pStyle w:val="afc"/>
        <w:ind w:firstLine="284"/>
      </w:pPr>
      <w:r>
        <w:t>При работе над Системой разрабатываются следующие документы:</w:t>
      </w:r>
    </w:p>
    <w:p w14:paraId="6B945702" w14:textId="4A277FAE" w:rsidR="00F243A1" w:rsidRDefault="00F93334" w:rsidP="00A0350F">
      <w:pPr>
        <w:pStyle w:val="afc"/>
        <w:numPr>
          <w:ilvl w:val="0"/>
          <w:numId w:val="24"/>
        </w:numPr>
      </w:pPr>
      <w:bookmarkStart w:id="88" w:name="_GoBack"/>
      <w:r>
        <w:t>Устав проекта</w:t>
      </w:r>
      <w:r w:rsidR="00DE5743">
        <w:t xml:space="preserve"> </w:t>
      </w:r>
      <w:r w:rsidRPr="00F93334">
        <w:t>ГОСТ Р ИСО 21500-2014</w:t>
      </w:r>
      <w:r>
        <w:t>;</w:t>
      </w:r>
    </w:p>
    <w:p w14:paraId="0B99FE79" w14:textId="77777777" w:rsidR="00F243A1" w:rsidRDefault="00F93334" w:rsidP="00A0350F">
      <w:pPr>
        <w:pStyle w:val="afc"/>
        <w:numPr>
          <w:ilvl w:val="0"/>
          <w:numId w:val="24"/>
        </w:numPr>
      </w:pPr>
      <w:r>
        <w:t>Техническое задание</w:t>
      </w:r>
      <w:r w:rsidR="00F243A1">
        <w:t xml:space="preserve"> (</w:t>
      </w:r>
      <w:r w:rsidRPr="00F93334">
        <w:t xml:space="preserve">ГОСТ 34.602-2020, </w:t>
      </w:r>
      <w:r w:rsidRPr="00DE5743">
        <w:t>ГОСТ 19.201-78</w:t>
      </w:r>
      <w:r w:rsidR="00F243A1" w:rsidRPr="00DE5743">
        <w:t>)</w:t>
      </w:r>
      <w:r w:rsidRPr="00DE5743">
        <w:t>;</w:t>
      </w:r>
    </w:p>
    <w:p w14:paraId="25D643EE" w14:textId="7AA68AD0" w:rsidR="00F93334" w:rsidRDefault="00F93334" w:rsidP="00A0350F">
      <w:pPr>
        <w:pStyle w:val="afc"/>
        <w:numPr>
          <w:ilvl w:val="0"/>
          <w:numId w:val="24"/>
        </w:numPr>
      </w:pPr>
      <w:r>
        <w:t>Программа и методика испытаний</w:t>
      </w:r>
      <w:r w:rsidRPr="00F93334">
        <w:t xml:space="preserve"> </w:t>
      </w:r>
      <w:r w:rsidR="00F243A1">
        <w:t>(</w:t>
      </w:r>
      <w:r w:rsidRPr="00F93334">
        <w:t>ГОСТ 19.301-79</w:t>
      </w:r>
      <w:r w:rsidR="00DE5743">
        <w:t>);</w:t>
      </w:r>
    </w:p>
    <w:p w14:paraId="1E2EBC70" w14:textId="223E631D" w:rsidR="00DE5743" w:rsidRPr="00DE5743" w:rsidRDefault="00DE5743" w:rsidP="00A0350F">
      <w:pPr>
        <w:pStyle w:val="afc"/>
        <w:numPr>
          <w:ilvl w:val="0"/>
          <w:numId w:val="24"/>
        </w:numPr>
      </w:pPr>
      <w:r w:rsidRPr="00DE5743">
        <w:t>Пояснительная записка к техничес</w:t>
      </w:r>
      <w:r>
        <w:t>кому проекту (ГОСТ 34.201-2020);</w:t>
      </w:r>
    </w:p>
    <w:p w14:paraId="01FFD129" w14:textId="48F1D5D4" w:rsidR="00DE5743" w:rsidRPr="00DE5743" w:rsidRDefault="00DE5743" w:rsidP="00A0350F">
      <w:pPr>
        <w:pStyle w:val="afc"/>
        <w:numPr>
          <w:ilvl w:val="0"/>
          <w:numId w:val="24"/>
        </w:numPr>
      </w:pPr>
      <w:r w:rsidRPr="00DE5743">
        <w:t>Описание автоматизированной системы (ГОСТ 34.20</w:t>
      </w:r>
      <w:r>
        <w:t>1-2020);</w:t>
      </w:r>
    </w:p>
    <w:p w14:paraId="7A9BD4E8" w14:textId="54A35239" w:rsidR="00DE5743" w:rsidRDefault="00DE5743" w:rsidP="00A0350F">
      <w:pPr>
        <w:pStyle w:val="afc"/>
        <w:numPr>
          <w:ilvl w:val="0"/>
          <w:numId w:val="24"/>
        </w:numPr>
      </w:pPr>
      <w:r>
        <w:t>Программа и методика испытаний (ГОСТ 19.301-79);</w:t>
      </w:r>
    </w:p>
    <w:p w14:paraId="59666BCD" w14:textId="0F3565CC" w:rsidR="00DE5743" w:rsidRDefault="00DE5743" w:rsidP="00A0350F">
      <w:pPr>
        <w:pStyle w:val="afc"/>
        <w:numPr>
          <w:ilvl w:val="0"/>
          <w:numId w:val="24"/>
        </w:numPr>
      </w:pPr>
      <w:r>
        <w:t>Руководство пользователя (ГОСТ 19.505-79).</w:t>
      </w:r>
    </w:p>
    <w:p w14:paraId="27F8BBC2" w14:textId="77777777" w:rsidR="009A1E5F" w:rsidRPr="00F312FB" w:rsidRDefault="00EA6C75" w:rsidP="009A3F64">
      <w:pPr>
        <w:pStyle w:val="1"/>
      </w:pPr>
      <w:bookmarkStart w:id="89" w:name="_Toc118461655"/>
      <w:bookmarkStart w:id="90" w:name="_Toc314835553"/>
      <w:bookmarkStart w:id="91" w:name="_Toc243461774"/>
      <w:bookmarkEnd w:id="22"/>
      <w:bookmarkEnd w:id="23"/>
      <w:bookmarkEnd w:id="88"/>
      <w:r w:rsidRPr="00F312FB">
        <w:lastRenderedPageBreak/>
        <w:t>Источники разработки</w:t>
      </w:r>
      <w:bookmarkEnd w:id="89"/>
      <w:bookmarkEnd w:id="90"/>
      <w:bookmarkEnd w:id="91"/>
    </w:p>
    <w:p w14:paraId="18C4E272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4D0BCBE5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19.201-78. Единая система программной документации. Техническое задание. Требования к содержанию и оформлению.</w:t>
      </w:r>
    </w:p>
    <w:p w14:paraId="24BC7AAF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19.301-79. Единая система программной документации. Программа и методика испытаний. Требования к содержанию и оформлению.</w:t>
      </w:r>
    </w:p>
    <w:p w14:paraId="4409E069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Р ИСО 21500-2014. Руководство по проектному менеджменту.</w:t>
      </w:r>
    </w:p>
    <w:p w14:paraId="09E789CF" w14:textId="77777777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ISO/IEC/IEEE 29148:2011. Systems and software engineering — Life cycle processes — Requirements engineering.</w:t>
      </w:r>
    </w:p>
    <w:p w14:paraId="636AFCFC" w14:textId="77777777" w:rsidR="00DE5743" w:rsidRDefault="00DE5743" w:rsidP="00A0350F">
      <w:pPr>
        <w:pStyle w:val="afc"/>
        <w:numPr>
          <w:ilvl w:val="0"/>
          <w:numId w:val="24"/>
        </w:numPr>
      </w:pPr>
      <w:r>
        <w:t>Устав проекта версия 1.1 от 23.09.2026.</w:t>
      </w:r>
    </w:p>
    <w:p w14:paraId="138FD653" w14:textId="77777777" w:rsidR="00DE5743" w:rsidRDefault="00DE5743" w:rsidP="00A0350F">
      <w:pPr>
        <w:pStyle w:val="afc"/>
        <w:numPr>
          <w:ilvl w:val="0"/>
          <w:numId w:val="24"/>
        </w:numPr>
      </w:pPr>
      <w:r>
        <w:t>UML-модели (Диаграмма классов, диаграммы процессов «Редактирование остатков», «Просмотр позиций», «Оформление платежей»).</w:t>
      </w:r>
    </w:p>
    <w:p w14:paraId="44592537" w14:textId="64A7F7B2" w:rsidR="00F93334" w:rsidRPr="008E63E4" w:rsidRDefault="00DE5743" w:rsidP="00A0350F">
      <w:pPr>
        <w:pStyle w:val="afc"/>
        <w:numPr>
          <w:ilvl w:val="0"/>
          <w:numId w:val="24"/>
        </w:numPr>
      </w:pPr>
      <w:r>
        <w:t xml:space="preserve">Описания смежных систем: АИС «FX </w:t>
      </w:r>
      <w:proofErr w:type="spellStart"/>
      <w:r>
        <w:t>Deals</w:t>
      </w:r>
      <w:proofErr w:type="spellEnd"/>
      <w:r>
        <w:t xml:space="preserve">», АИС «MM </w:t>
      </w:r>
      <w:proofErr w:type="spellStart"/>
      <w:r>
        <w:t>Deals</w:t>
      </w:r>
      <w:proofErr w:type="spellEnd"/>
      <w:r>
        <w:t>», АИС «НСИ».</w:t>
      </w:r>
    </w:p>
    <w:p w14:paraId="2AF57FD4" w14:textId="77777777" w:rsidR="00F30381" w:rsidRPr="008E63E4" w:rsidRDefault="00F30381" w:rsidP="009A3F64">
      <w:pPr>
        <w:pStyle w:val="1"/>
        <w:numPr>
          <w:ilvl w:val="0"/>
          <w:numId w:val="0"/>
        </w:numPr>
      </w:pPr>
      <w:bookmarkStart w:id="92" w:name="_Toc243461775"/>
      <w:r w:rsidRPr="008E63E4">
        <w:lastRenderedPageBreak/>
        <w:t>Список использованных источников</w:t>
      </w:r>
      <w:bookmarkEnd w:id="92"/>
    </w:p>
    <w:p w14:paraId="4E8B7717" w14:textId="6ACE2708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576494D5" w14:textId="2A4FE7F3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 (так как вы описываете требования к документации).</w:t>
      </w:r>
    </w:p>
    <w:p w14:paraId="48AE834C" w14:textId="09DEBCBE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19.201-78 «Единая система программной документации. Техническое задание. Требования к содержанию и оформлению».</w:t>
      </w:r>
    </w:p>
    <w:p w14:paraId="69EFE53B" w14:textId="57EE3180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19.301-79 «Единая система программной документации. Программа и методика испытаний. Требования к содержанию и оформлению».</w:t>
      </w:r>
    </w:p>
    <w:p w14:paraId="3339F47B" w14:textId="369374E2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Р ИСО 21500-2014 «Руководство по проектному менеджменту» (вы его упоминали в разделе 8).</w:t>
      </w:r>
    </w:p>
    <w:p w14:paraId="5164E9AD" w14:textId="218352D8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ISO/IEC/IEEE 29148:2011 «Systems and software engineering — Life cycle processes — Requirements engineering» (упомянут в разделе 4.4.8).</w:t>
      </w:r>
    </w:p>
    <w:p w14:paraId="13271C5E" w14:textId="55BE2BEE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Устав проекта (версия 1.2 от 20.10.2026, как указано в вашей таблице изменений на стр. 26).</w:t>
      </w:r>
    </w:p>
    <w:p w14:paraId="5E780CDA" w14:textId="74BEE023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Диаграмма классов (UML) АИС «Платежи и позиции по счетам НОСТРО» (Приложение 1).</w:t>
      </w:r>
    </w:p>
    <w:p w14:paraId="3E91E4B5" w14:textId="58C151E5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 xml:space="preserve">Диаграммы </w:t>
      </w:r>
      <w:r w:rsidR="00A0350F" w:rsidRPr="00A0350F">
        <w:t>UML</w:t>
      </w:r>
      <w:r w:rsidR="00A0350F" w:rsidRPr="00A0350F">
        <w:t xml:space="preserve"> (Приложение 2</w:t>
      </w:r>
      <w:r w:rsidRPr="00A0350F">
        <w:t>).</w:t>
      </w:r>
    </w:p>
    <w:p w14:paraId="46CE4DFB" w14:textId="0AB1BEC4" w:rsidR="00A0350F" w:rsidRPr="00A0350F" w:rsidRDefault="00A0350F" w:rsidP="00A0350F">
      <w:pPr>
        <w:pStyle w:val="afc"/>
        <w:numPr>
          <w:ilvl w:val="0"/>
          <w:numId w:val="24"/>
        </w:numPr>
      </w:pPr>
      <w:r w:rsidRPr="00A0350F">
        <w:t>Спецификация языка UML (</w:t>
      </w:r>
      <w:proofErr w:type="gramStart"/>
      <w:r w:rsidRPr="00A0350F">
        <w:t>например</w:t>
      </w:r>
      <w:proofErr w:type="gramEnd"/>
      <w:r w:rsidRPr="00A0350F">
        <w:t>: OMG Unified Modeling Language (UML), Version 2.5.1).</w:t>
      </w:r>
    </w:p>
    <w:p w14:paraId="5FF01BC0" w14:textId="03F9082D" w:rsidR="00A0350F" w:rsidRPr="00A0350F" w:rsidRDefault="00A0350F" w:rsidP="00A0350F">
      <w:pPr>
        <w:pStyle w:val="afc"/>
        <w:numPr>
          <w:ilvl w:val="0"/>
          <w:numId w:val="24"/>
        </w:numPr>
      </w:pPr>
      <w:r w:rsidRPr="00A0350F">
        <w:rPr>
          <w:b/>
          <w:bCs/>
        </w:rPr>
        <w:t>ГОСТ Р 57580.1-2017</w:t>
      </w:r>
      <w:r>
        <w:t xml:space="preserve"> «Безопасность финансовых (банковских) операций. Защита информации финансовых организаций. Базовый состав организационных и технических мер»</w:t>
      </w:r>
    </w:p>
    <w:p w14:paraId="544C60E0" w14:textId="77777777" w:rsidR="001F6EAC" w:rsidRPr="00A0350F" w:rsidRDefault="001F6EAC" w:rsidP="001F6EAC">
      <w:pPr>
        <w:spacing w:before="100" w:beforeAutospacing="1" w:line="240" w:lineRule="auto"/>
        <w:ind w:left="709" w:firstLine="0"/>
        <w:jc w:val="left"/>
        <w:rPr>
          <w:szCs w:val="20"/>
        </w:rPr>
      </w:pPr>
    </w:p>
    <w:p w14:paraId="112D5F5F" w14:textId="5C6D1544" w:rsidR="00BF2F48" w:rsidRDefault="009A3F64" w:rsidP="009A3F64">
      <w:pPr>
        <w:pStyle w:val="a1"/>
      </w:pPr>
      <w:bookmarkStart w:id="93" w:name="_Toc243461776"/>
      <w:bookmarkEnd w:id="93"/>
      <w:r>
        <w:lastRenderedPageBreak/>
        <w:t>Диаграмма классов</w:t>
      </w:r>
    </w:p>
    <w:p w14:paraId="5FD5ABEA" w14:textId="203D6310" w:rsidR="00297E32" w:rsidRPr="00297E32" w:rsidRDefault="00297E32" w:rsidP="00297E32">
      <w:r w:rsidRPr="009A3F64">
        <w:rPr>
          <w:noProof/>
          <w:lang w:eastAsia="ru-RU"/>
        </w:rPr>
        <w:drawing>
          <wp:inline distT="0" distB="0" distL="0" distR="0" wp14:anchorId="6E0E3334" wp14:editId="31CF3C4A">
            <wp:extent cx="5849166" cy="68208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62A3" w14:textId="5A73BA40" w:rsidR="00297E32" w:rsidRDefault="00297E32" w:rsidP="009A3F64">
      <w:pPr>
        <w:pStyle w:val="a1"/>
      </w:pPr>
      <w:r>
        <w:rPr>
          <w:lang w:val="en-US"/>
        </w:rPr>
        <w:lastRenderedPageBreak/>
        <w:t xml:space="preserve">UML </w:t>
      </w:r>
      <w:r>
        <w:t>Диаграммы</w:t>
      </w:r>
    </w:p>
    <w:p w14:paraId="7A240C9B" w14:textId="03B9B973" w:rsidR="009A3F64" w:rsidRDefault="009A3F64" w:rsidP="009A3F64">
      <w:pPr>
        <w:ind w:left="-993"/>
      </w:pPr>
      <w:r w:rsidRPr="009A3F64">
        <w:rPr>
          <w:noProof/>
          <w:lang w:eastAsia="ru-RU"/>
        </w:rPr>
        <w:drawing>
          <wp:inline distT="0" distB="0" distL="0" distR="0" wp14:anchorId="38AF3A22" wp14:editId="171B1486">
            <wp:extent cx="5940425" cy="4838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34AB" w14:textId="4C6016FA" w:rsidR="009A3F64" w:rsidRDefault="009A3F64" w:rsidP="009A3F64">
      <w:pPr>
        <w:ind w:left="-993"/>
      </w:pPr>
      <w:r w:rsidRPr="009A3F64">
        <w:rPr>
          <w:noProof/>
          <w:lang w:eastAsia="ru-RU"/>
        </w:rPr>
        <w:drawing>
          <wp:inline distT="0" distB="0" distL="0" distR="0" wp14:anchorId="01A966FB" wp14:editId="17BADDBA">
            <wp:extent cx="5940425" cy="36690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4260" w14:textId="14DFE7E3" w:rsidR="009A3F64" w:rsidRPr="009A3F64" w:rsidRDefault="009A3F64" w:rsidP="009A3F64">
      <w:pPr>
        <w:ind w:left="-993"/>
      </w:pPr>
      <w:r w:rsidRPr="009A3F64">
        <w:rPr>
          <w:noProof/>
          <w:lang w:eastAsia="ru-RU"/>
        </w:rPr>
        <w:lastRenderedPageBreak/>
        <w:drawing>
          <wp:inline distT="0" distB="0" distL="0" distR="0" wp14:anchorId="6CCF9D05" wp14:editId="51AE2010">
            <wp:extent cx="5940425" cy="39408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8BDE" w14:textId="77777777" w:rsidR="00A4752F" w:rsidRPr="008E63E4" w:rsidRDefault="00F02EAA" w:rsidP="009A3F64">
      <w:pPr>
        <w:pStyle w:val="a1"/>
        <w:numPr>
          <w:ilvl w:val="0"/>
          <w:numId w:val="0"/>
        </w:numPr>
      </w:pPr>
      <w:bookmarkStart w:id="94" w:name="_Toc243461777"/>
      <w:r w:rsidRPr="008E63E4">
        <w:lastRenderedPageBreak/>
        <w:t>Список изменений</w:t>
      </w:r>
      <w:bookmarkEnd w:id="9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80"/>
        <w:gridCol w:w="3858"/>
        <w:gridCol w:w="2325"/>
      </w:tblGrid>
      <w:tr w:rsidR="00F02EAA" w:rsidRPr="008E63E4" w14:paraId="62BCFA2A" w14:textId="77777777" w:rsidTr="00F243A1">
        <w:tc>
          <w:tcPr>
            <w:tcW w:w="1482" w:type="dxa"/>
          </w:tcPr>
          <w:p w14:paraId="53F27AA5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Дата</w:t>
            </w:r>
          </w:p>
        </w:tc>
        <w:tc>
          <w:tcPr>
            <w:tcW w:w="1680" w:type="dxa"/>
          </w:tcPr>
          <w:p w14:paraId="1857F239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Версия</w:t>
            </w:r>
          </w:p>
        </w:tc>
        <w:tc>
          <w:tcPr>
            <w:tcW w:w="3858" w:type="dxa"/>
          </w:tcPr>
          <w:p w14:paraId="00F425DD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Описание изменений</w:t>
            </w:r>
          </w:p>
        </w:tc>
        <w:tc>
          <w:tcPr>
            <w:tcW w:w="2325" w:type="dxa"/>
          </w:tcPr>
          <w:p w14:paraId="315D48C2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Автор</w:t>
            </w:r>
          </w:p>
        </w:tc>
      </w:tr>
      <w:tr w:rsidR="00F02EAA" w:rsidRPr="008E63E4" w14:paraId="090F54E4" w14:textId="77777777" w:rsidTr="00F243A1">
        <w:tc>
          <w:tcPr>
            <w:tcW w:w="1482" w:type="dxa"/>
          </w:tcPr>
          <w:p w14:paraId="06D611BD" w14:textId="67EB758B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23.09.2026</w:t>
            </w:r>
          </w:p>
        </w:tc>
        <w:tc>
          <w:tcPr>
            <w:tcW w:w="1680" w:type="dxa"/>
          </w:tcPr>
          <w:p w14:paraId="5D732DD1" w14:textId="57554A00" w:rsidR="00F02EAA" w:rsidRPr="008E63E4" w:rsidRDefault="00F243A1" w:rsidP="00F02EAA">
            <w:pPr>
              <w:spacing w:line="240" w:lineRule="auto"/>
              <w:ind w:firstLine="0"/>
            </w:pPr>
            <w:r>
              <w:t>1.0</w:t>
            </w:r>
          </w:p>
        </w:tc>
        <w:tc>
          <w:tcPr>
            <w:tcW w:w="3858" w:type="dxa"/>
          </w:tcPr>
          <w:p w14:paraId="26B18092" w14:textId="0CD16C07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 xml:space="preserve">Создание </w:t>
            </w:r>
            <w:proofErr w:type="spellStart"/>
            <w:r w:rsidRPr="00F243A1">
              <w:t>драфта</w:t>
            </w:r>
            <w:proofErr w:type="spellEnd"/>
            <w:r w:rsidRPr="00F243A1">
              <w:t xml:space="preserve"> Устава проекта</w:t>
            </w:r>
          </w:p>
        </w:tc>
        <w:tc>
          <w:tcPr>
            <w:tcW w:w="2325" w:type="dxa"/>
          </w:tcPr>
          <w:p w14:paraId="029E2C1F" w14:textId="35EE6AE2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Наумкин С.В.</w:t>
            </w:r>
          </w:p>
        </w:tc>
      </w:tr>
      <w:tr w:rsidR="007E3B2E" w:rsidRPr="008E63E4" w14:paraId="5AEE2B49" w14:textId="77777777" w:rsidTr="00F243A1">
        <w:tc>
          <w:tcPr>
            <w:tcW w:w="1482" w:type="dxa"/>
          </w:tcPr>
          <w:p w14:paraId="2C386814" w14:textId="50D34CB3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23.09.202</w:t>
            </w:r>
            <w:r>
              <w:t>6</w:t>
            </w:r>
          </w:p>
        </w:tc>
        <w:tc>
          <w:tcPr>
            <w:tcW w:w="1680" w:type="dxa"/>
          </w:tcPr>
          <w:p w14:paraId="0AFD890C" w14:textId="6ADC411A" w:rsidR="007E3B2E" w:rsidRPr="008E63E4" w:rsidRDefault="00F243A1" w:rsidP="000A28C0">
            <w:pPr>
              <w:spacing w:line="240" w:lineRule="auto"/>
              <w:ind w:firstLine="0"/>
            </w:pPr>
            <w:r>
              <w:t>1.1</w:t>
            </w:r>
          </w:p>
        </w:tc>
        <w:tc>
          <w:tcPr>
            <w:tcW w:w="3858" w:type="dxa"/>
          </w:tcPr>
          <w:p w14:paraId="3B7F4805" w14:textId="54B81BC7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Коррекция графика проекта и цели</w:t>
            </w:r>
          </w:p>
        </w:tc>
        <w:tc>
          <w:tcPr>
            <w:tcW w:w="2325" w:type="dxa"/>
          </w:tcPr>
          <w:p w14:paraId="1CFAC1EC" w14:textId="53137610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  <w:tr w:rsidR="00F243A1" w:rsidRPr="008E63E4" w14:paraId="445F75F7" w14:textId="77777777" w:rsidTr="00F243A1">
        <w:tc>
          <w:tcPr>
            <w:tcW w:w="1482" w:type="dxa"/>
          </w:tcPr>
          <w:p w14:paraId="4E267F24" w14:textId="43922860" w:rsidR="00F243A1" w:rsidRPr="00F243A1" w:rsidRDefault="009A3F64" w:rsidP="000A28C0">
            <w:pPr>
              <w:spacing w:line="240" w:lineRule="auto"/>
              <w:ind w:firstLine="0"/>
            </w:pPr>
            <w:r>
              <w:t>20</w:t>
            </w:r>
            <w:r w:rsidR="00F243A1">
              <w:t>.10.2026</w:t>
            </w:r>
          </w:p>
        </w:tc>
        <w:tc>
          <w:tcPr>
            <w:tcW w:w="1680" w:type="dxa"/>
          </w:tcPr>
          <w:p w14:paraId="35E876E6" w14:textId="02C774B7" w:rsidR="00F243A1" w:rsidRDefault="009A3F64" w:rsidP="000A28C0">
            <w:pPr>
              <w:spacing w:line="240" w:lineRule="auto"/>
              <w:ind w:firstLine="0"/>
            </w:pPr>
            <w:r>
              <w:t>1.2</w:t>
            </w:r>
          </w:p>
        </w:tc>
        <w:tc>
          <w:tcPr>
            <w:tcW w:w="3858" w:type="dxa"/>
          </w:tcPr>
          <w:p w14:paraId="322621D5" w14:textId="25F74FBF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Дополнение ТЗ в соответствии с Уставом (</w:t>
            </w:r>
            <w:proofErr w:type="spellStart"/>
            <w:r w:rsidRPr="00F243A1">
              <w:t>подпроцессы</w:t>
            </w:r>
            <w:proofErr w:type="spellEnd"/>
            <w:r w:rsidRPr="00F243A1">
              <w:t>, роли)</w:t>
            </w:r>
          </w:p>
        </w:tc>
        <w:tc>
          <w:tcPr>
            <w:tcW w:w="2325" w:type="dxa"/>
          </w:tcPr>
          <w:p w14:paraId="7BECBEC5" w14:textId="50EE8457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</w:tbl>
    <w:p w14:paraId="7DFF8454" w14:textId="77777777" w:rsidR="00F02EAA" w:rsidRPr="008E63E4" w:rsidRDefault="00F02EAA" w:rsidP="00A4752F"/>
    <w:sectPr w:rsidR="00F02EAA" w:rsidRPr="008E63E4" w:rsidSect="00E35518">
      <w:headerReference w:type="default" r:id="rId14"/>
      <w:footerReference w:type="default" r:id="rId15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242136" w14:textId="77777777" w:rsidR="002767F7" w:rsidRDefault="002767F7" w:rsidP="006A7113">
      <w:pPr>
        <w:spacing w:after="0" w:line="240" w:lineRule="auto"/>
      </w:pPr>
      <w:r>
        <w:separator/>
      </w:r>
    </w:p>
  </w:endnote>
  <w:endnote w:type="continuationSeparator" w:id="0">
    <w:p w14:paraId="148BA394" w14:textId="77777777" w:rsidR="002767F7" w:rsidRDefault="002767F7" w:rsidP="006A7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6CB61" w14:textId="77777777" w:rsidR="00DE5743" w:rsidRDefault="00DE5743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end"/>
    </w:r>
  </w:p>
  <w:p w14:paraId="7CE514D0" w14:textId="77777777" w:rsidR="00DE5743" w:rsidRDefault="00DE5743" w:rsidP="002B182F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1DC02" w14:textId="77777777" w:rsidR="00DE5743" w:rsidRDefault="00DE5743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separate"/>
    </w:r>
    <w:r>
      <w:rPr>
        <w:rStyle w:val="afd"/>
        <w:noProof/>
      </w:rPr>
      <w:t>3</w:t>
    </w:r>
    <w:r>
      <w:rPr>
        <w:rStyle w:val="afd"/>
      </w:rPr>
      <w:fldChar w:fldCharType="end"/>
    </w:r>
  </w:p>
  <w:p w14:paraId="0801F20D" w14:textId="77777777" w:rsidR="00DE5743" w:rsidRDefault="00DE5743" w:rsidP="002B182F">
    <w:pPr>
      <w:pStyle w:val="af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0AFEE" w14:textId="455E7EC0" w:rsidR="00DE5743" w:rsidRDefault="00DE5743">
    <w:pPr>
      <w:pStyle w:val="af1"/>
      <w:jc w:val="right"/>
    </w:pPr>
    <w: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A0350F">
      <w:rPr>
        <w:noProof/>
      </w:rPr>
      <w:t>16</w:t>
    </w:r>
    <w:r>
      <w:fldChar w:fldCharType="end"/>
    </w:r>
    <w:r>
      <w:t xml:space="preserve"> из </w:t>
    </w:r>
    <w:bookmarkStart w:id="95" w:name="общее_количество_страниц"/>
    <w:r>
      <w:fldChar w:fldCharType="begin"/>
    </w:r>
    <w:r>
      <w:instrText xml:space="preserve"> SECTIONPAGES   \* MERGEFORMAT </w:instrText>
    </w:r>
    <w:r>
      <w:fldChar w:fldCharType="separate"/>
    </w:r>
    <w:r w:rsidR="00A0350F">
      <w:rPr>
        <w:noProof/>
      </w:rPr>
      <w:t>25</w:t>
    </w:r>
    <w:r>
      <w:fldChar w:fldCharType="end"/>
    </w:r>
    <w:bookmarkEnd w:id="95"/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7D7820" w14:textId="77777777" w:rsidR="002767F7" w:rsidRDefault="002767F7" w:rsidP="006A7113">
      <w:pPr>
        <w:spacing w:after="0" w:line="240" w:lineRule="auto"/>
      </w:pPr>
      <w:r>
        <w:separator/>
      </w:r>
    </w:p>
  </w:footnote>
  <w:footnote w:type="continuationSeparator" w:id="0">
    <w:p w14:paraId="120A27F6" w14:textId="77777777" w:rsidR="002767F7" w:rsidRDefault="002767F7" w:rsidP="006A7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9A92C" w14:textId="77777777" w:rsidR="00DE5743" w:rsidRPr="006101AC" w:rsidRDefault="00DE5743" w:rsidP="006101AC">
    <w:pPr>
      <w:spacing w:after="0"/>
      <w:ind w:firstLine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2993"/>
    <w:multiLevelType w:val="hybridMultilevel"/>
    <w:tmpl w:val="5CF6A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B0115"/>
    <w:multiLevelType w:val="multilevel"/>
    <w:tmpl w:val="1566579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E525AA"/>
    <w:multiLevelType w:val="hybridMultilevel"/>
    <w:tmpl w:val="1B1092C0"/>
    <w:lvl w:ilvl="0" w:tplc="33220A80">
      <w:start w:val="4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11633060"/>
    <w:multiLevelType w:val="hybridMultilevel"/>
    <w:tmpl w:val="0F629F2E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33431D"/>
    <w:multiLevelType w:val="multilevel"/>
    <w:tmpl w:val="46BE4E46"/>
    <w:lvl w:ilvl="0">
      <w:start w:val="1"/>
      <w:numFmt w:val="decimal"/>
      <w:lvlText w:val="ПРИЛОЖЕНИЕ %1"/>
      <w:lvlJc w:val="left"/>
      <w:pPr>
        <w:tabs>
          <w:tab w:val="num" w:pos="3240"/>
        </w:tabs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30"/>
      <w:lvlText w:val="%1.%2."/>
      <w:lvlJc w:val="left"/>
      <w:pPr>
        <w:tabs>
          <w:tab w:val="num" w:pos="1429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418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621"/>
        </w:tabs>
        <w:ind w:left="13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1"/>
        </w:tabs>
        <w:ind w:left="18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01"/>
        </w:tabs>
        <w:ind w:left="23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"/>
        </w:tabs>
        <w:ind w:left="28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81"/>
        </w:tabs>
        <w:ind w:left="3421" w:hanging="1440"/>
      </w:pPr>
      <w:rPr>
        <w:rFonts w:hint="default"/>
      </w:rPr>
    </w:lvl>
  </w:abstractNum>
  <w:abstractNum w:abstractNumId="5" w15:restartNumberingAfterBreak="0">
    <w:nsid w:val="21903ABB"/>
    <w:multiLevelType w:val="hybridMultilevel"/>
    <w:tmpl w:val="C8A6191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452273B"/>
    <w:multiLevelType w:val="hybridMultilevel"/>
    <w:tmpl w:val="FB161270"/>
    <w:lvl w:ilvl="0" w:tplc="C1D0FFE0">
      <w:start w:val="1"/>
      <w:numFmt w:val="bullet"/>
      <w:pStyle w:val="01"/>
      <w:lvlText w:val=""/>
      <w:lvlJc w:val="left"/>
      <w:pPr>
        <w:tabs>
          <w:tab w:val="num" w:pos="1418"/>
        </w:tabs>
        <w:ind w:left="1418" w:hanging="454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5646A"/>
    <w:multiLevelType w:val="hybridMultilevel"/>
    <w:tmpl w:val="05CC9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F95761"/>
    <w:multiLevelType w:val="hybridMultilevel"/>
    <w:tmpl w:val="D3A4B94A"/>
    <w:lvl w:ilvl="0" w:tplc="C1D0FFE0">
      <w:start w:val="1"/>
      <w:numFmt w:val="lowerLetter"/>
      <w:pStyle w:val="a"/>
      <w:lvlText w:val="%1)"/>
      <w:lvlJc w:val="left"/>
      <w:pPr>
        <w:tabs>
          <w:tab w:val="num" w:pos="1353"/>
        </w:tabs>
        <w:ind w:left="1353" w:hanging="28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190003">
      <w:start w:val="1"/>
      <w:numFmt w:val="lowerLetter"/>
      <w:lvlText w:val="%2."/>
      <w:lvlJc w:val="left"/>
      <w:pPr>
        <w:tabs>
          <w:tab w:val="num" w:pos="2572"/>
        </w:tabs>
        <w:ind w:left="2572" w:hanging="360"/>
      </w:pPr>
    </w:lvl>
    <w:lvl w:ilvl="2" w:tplc="04190005">
      <w:start w:val="1"/>
      <w:numFmt w:val="lowerRoman"/>
      <w:lvlText w:val="%3."/>
      <w:lvlJc w:val="right"/>
      <w:pPr>
        <w:tabs>
          <w:tab w:val="num" w:pos="3292"/>
        </w:tabs>
        <w:ind w:left="3292" w:hanging="180"/>
      </w:pPr>
    </w:lvl>
    <w:lvl w:ilvl="3" w:tplc="04190001">
      <w:start w:val="1"/>
      <w:numFmt w:val="decimal"/>
      <w:lvlText w:val="%4."/>
      <w:lvlJc w:val="left"/>
      <w:pPr>
        <w:tabs>
          <w:tab w:val="num" w:pos="4012"/>
        </w:tabs>
        <w:ind w:left="4012" w:hanging="360"/>
      </w:pPr>
    </w:lvl>
    <w:lvl w:ilvl="4" w:tplc="04190003">
      <w:start w:val="1"/>
      <w:numFmt w:val="lowerLetter"/>
      <w:lvlText w:val="%5."/>
      <w:lvlJc w:val="left"/>
      <w:pPr>
        <w:tabs>
          <w:tab w:val="num" w:pos="4732"/>
        </w:tabs>
        <w:ind w:left="4732" w:hanging="360"/>
      </w:pPr>
    </w:lvl>
    <w:lvl w:ilvl="5" w:tplc="04190005">
      <w:start w:val="1"/>
      <w:numFmt w:val="lowerRoman"/>
      <w:lvlText w:val="%6."/>
      <w:lvlJc w:val="right"/>
      <w:pPr>
        <w:tabs>
          <w:tab w:val="num" w:pos="5452"/>
        </w:tabs>
        <w:ind w:left="5452" w:hanging="180"/>
      </w:pPr>
    </w:lvl>
    <w:lvl w:ilvl="6" w:tplc="04190001">
      <w:start w:val="1"/>
      <w:numFmt w:val="decimal"/>
      <w:lvlText w:val="%7."/>
      <w:lvlJc w:val="left"/>
      <w:pPr>
        <w:tabs>
          <w:tab w:val="num" w:pos="6172"/>
        </w:tabs>
        <w:ind w:left="6172" w:hanging="360"/>
      </w:pPr>
    </w:lvl>
    <w:lvl w:ilvl="7" w:tplc="04190003">
      <w:start w:val="1"/>
      <w:numFmt w:val="lowerLetter"/>
      <w:lvlText w:val="%8."/>
      <w:lvlJc w:val="left"/>
      <w:pPr>
        <w:tabs>
          <w:tab w:val="num" w:pos="6892"/>
        </w:tabs>
        <w:ind w:left="6892" w:hanging="360"/>
      </w:pPr>
    </w:lvl>
    <w:lvl w:ilvl="8" w:tplc="04190005">
      <w:start w:val="1"/>
      <w:numFmt w:val="lowerRoman"/>
      <w:lvlText w:val="%9."/>
      <w:lvlJc w:val="right"/>
      <w:pPr>
        <w:tabs>
          <w:tab w:val="num" w:pos="7612"/>
        </w:tabs>
        <w:ind w:left="7612" w:hanging="180"/>
      </w:pPr>
    </w:lvl>
  </w:abstractNum>
  <w:abstractNum w:abstractNumId="9" w15:restartNumberingAfterBreak="0">
    <w:nsid w:val="395E01FD"/>
    <w:multiLevelType w:val="hybridMultilevel"/>
    <w:tmpl w:val="EE385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F0884"/>
    <w:multiLevelType w:val="hybridMultilevel"/>
    <w:tmpl w:val="F662BAEA"/>
    <w:lvl w:ilvl="0" w:tplc="E5CC3F60">
      <w:start w:val="1"/>
      <w:numFmt w:val="bullet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D90C52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5EB9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86C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83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DE4F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855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4BA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1451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91BDB"/>
    <w:multiLevelType w:val="hybridMultilevel"/>
    <w:tmpl w:val="FC5A9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475145"/>
    <w:multiLevelType w:val="hybridMultilevel"/>
    <w:tmpl w:val="33F6B21C"/>
    <w:lvl w:ilvl="0" w:tplc="A992DAA2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E68B0"/>
    <w:multiLevelType w:val="hybridMultilevel"/>
    <w:tmpl w:val="DE3AE4FE"/>
    <w:lvl w:ilvl="0" w:tplc="041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4" w15:restartNumberingAfterBreak="0">
    <w:nsid w:val="4B30432A"/>
    <w:multiLevelType w:val="hybridMultilevel"/>
    <w:tmpl w:val="61E053E4"/>
    <w:lvl w:ilvl="0" w:tplc="0419000F">
      <w:start w:val="1"/>
      <w:numFmt w:val="decimal"/>
      <w:pStyle w:val="010"/>
      <w:lvlText w:val="%1)"/>
      <w:lvlJc w:val="left"/>
      <w:pPr>
        <w:tabs>
          <w:tab w:val="num" w:pos="1418"/>
        </w:tabs>
        <w:ind w:left="1418" w:hanging="45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CAF09F1"/>
    <w:multiLevelType w:val="hybridMultilevel"/>
    <w:tmpl w:val="25C67EB6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30092B"/>
    <w:multiLevelType w:val="hybridMultilevel"/>
    <w:tmpl w:val="B68EFB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9333D33"/>
    <w:multiLevelType w:val="hybridMultilevel"/>
    <w:tmpl w:val="86BC76FA"/>
    <w:lvl w:ilvl="0" w:tplc="D2E05806">
      <w:start w:val="1"/>
      <w:numFmt w:val="bullet"/>
      <w:pStyle w:val="02"/>
      <w:lvlText w:val=""/>
      <w:lvlJc w:val="left"/>
      <w:pPr>
        <w:tabs>
          <w:tab w:val="num" w:pos="1871"/>
        </w:tabs>
        <w:ind w:left="1871" w:hanging="453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22263"/>
    <w:multiLevelType w:val="hybridMultilevel"/>
    <w:tmpl w:val="F7202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DBE03E3"/>
    <w:multiLevelType w:val="hybridMultilevel"/>
    <w:tmpl w:val="6FEACE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EA93C66"/>
    <w:multiLevelType w:val="hybridMultilevel"/>
    <w:tmpl w:val="B90CA1A8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3318A4"/>
    <w:multiLevelType w:val="hybridMultilevel"/>
    <w:tmpl w:val="21A2BF84"/>
    <w:lvl w:ilvl="0" w:tplc="041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2" w15:restartNumberingAfterBreak="0">
    <w:nsid w:val="670049E9"/>
    <w:multiLevelType w:val="hybridMultilevel"/>
    <w:tmpl w:val="644E982E"/>
    <w:lvl w:ilvl="0" w:tplc="4D46F2B6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 w:tplc="EE909A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1AB6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7061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E47C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D2CA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BE2B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4F6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3EA6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D4E0F4A"/>
    <w:multiLevelType w:val="hybridMultilevel"/>
    <w:tmpl w:val="6C5A56D4"/>
    <w:lvl w:ilvl="0" w:tplc="C1D0FFE0">
      <w:start w:val="1"/>
      <w:numFmt w:val="decimal"/>
      <w:pStyle w:val="a1"/>
      <w:lvlText w:val="Приложение 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800" w:hanging="360"/>
      </w:pPr>
    </w:lvl>
    <w:lvl w:ilvl="2" w:tplc="04190005" w:tentative="1">
      <w:start w:val="1"/>
      <w:numFmt w:val="lowerRoman"/>
      <w:lvlText w:val="%3."/>
      <w:lvlJc w:val="right"/>
      <w:pPr>
        <w:ind w:left="2520" w:hanging="180"/>
      </w:pPr>
    </w:lvl>
    <w:lvl w:ilvl="3" w:tplc="04190001" w:tentative="1">
      <w:start w:val="1"/>
      <w:numFmt w:val="decimal"/>
      <w:lvlText w:val="%4."/>
      <w:lvlJc w:val="left"/>
      <w:pPr>
        <w:ind w:left="3240" w:hanging="360"/>
      </w:pPr>
    </w:lvl>
    <w:lvl w:ilvl="4" w:tplc="04190003" w:tentative="1">
      <w:start w:val="1"/>
      <w:numFmt w:val="lowerLetter"/>
      <w:lvlText w:val="%5."/>
      <w:lvlJc w:val="left"/>
      <w:pPr>
        <w:ind w:left="3960" w:hanging="360"/>
      </w:pPr>
    </w:lvl>
    <w:lvl w:ilvl="5" w:tplc="04190005" w:tentative="1">
      <w:start w:val="1"/>
      <w:numFmt w:val="lowerRoman"/>
      <w:lvlText w:val="%6."/>
      <w:lvlJc w:val="right"/>
      <w:pPr>
        <w:ind w:left="4680" w:hanging="180"/>
      </w:pPr>
    </w:lvl>
    <w:lvl w:ilvl="6" w:tplc="04190001" w:tentative="1">
      <w:start w:val="1"/>
      <w:numFmt w:val="decimal"/>
      <w:lvlText w:val="%7."/>
      <w:lvlJc w:val="left"/>
      <w:pPr>
        <w:ind w:left="5400" w:hanging="360"/>
      </w:pPr>
    </w:lvl>
    <w:lvl w:ilvl="7" w:tplc="04190003" w:tentative="1">
      <w:start w:val="1"/>
      <w:numFmt w:val="lowerLetter"/>
      <w:lvlText w:val="%8."/>
      <w:lvlJc w:val="left"/>
      <w:pPr>
        <w:ind w:left="6120" w:hanging="360"/>
      </w:pPr>
    </w:lvl>
    <w:lvl w:ilvl="8" w:tplc="04190005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4163489"/>
    <w:multiLevelType w:val="multilevel"/>
    <w:tmpl w:val="3DC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239D4"/>
    <w:multiLevelType w:val="multilevel"/>
    <w:tmpl w:val="4FF83ED0"/>
    <w:lvl w:ilvl="0">
      <w:start w:val="1"/>
      <w:numFmt w:val="decimal"/>
      <w:pStyle w:val="03"/>
      <w:lvlText w:val="%1."/>
      <w:lvlJc w:val="left"/>
      <w:pPr>
        <w:ind w:left="1134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62664DC"/>
    <w:multiLevelType w:val="multilevel"/>
    <w:tmpl w:val="5FE2BF1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6352DD0"/>
    <w:multiLevelType w:val="hybridMultilevel"/>
    <w:tmpl w:val="A0E4F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892567C"/>
    <w:multiLevelType w:val="hybridMultilevel"/>
    <w:tmpl w:val="4EA46FF0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5"/>
  </w:num>
  <w:num w:numId="3">
    <w:abstractNumId w:val="23"/>
  </w:num>
  <w:num w:numId="4">
    <w:abstractNumId w:val="26"/>
  </w:num>
  <w:num w:numId="5">
    <w:abstractNumId w:val="22"/>
  </w:num>
  <w:num w:numId="6">
    <w:abstractNumId w:val="6"/>
  </w:num>
  <w:num w:numId="7">
    <w:abstractNumId w:val="17"/>
  </w:num>
  <w:num w:numId="8">
    <w:abstractNumId w:val="4"/>
  </w:num>
  <w:num w:numId="9">
    <w:abstractNumId w:val="14"/>
  </w:num>
  <w:num w:numId="10">
    <w:abstractNumId w:val="8"/>
  </w:num>
  <w:num w:numId="11">
    <w:abstractNumId w:val="12"/>
  </w:num>
  <w:num w:numId="12">
    <w:abstractNumId w:val="3"/>
  </w:num>
  <w:num w:numId="13">
    <w:abstractNumId w:val="15"/>
  </w:num>
  <w:num w:numId="14">
    <w:abstractNumId w:val="20"/>
  </w:num>
  <w:num w:numId="15">
    <w:abstractNumId w:val="1"/>
  </w:num>
  <w:num w:numId="16">
    <w:abstractNumId w:val="16"/>
  </w:num>
  <w:num w:numId="17">
    <w:abstractNumId w:val="1"/>
  </w:num>
  <w:num w:numId="18">
    <w:abstractNumId w:val="1"/>
  </w:num>
  <w:num w:numId="19">
    <w:abstractNumId w:val="28"/>
  </w:num>
  <w:num w:numId="20">
    <w:abstractNumId w:val="2"/>
  </w:num>
  <w:num w:numId="21">
    <w:abstractNumId w:val="1"/>
  </w:num>
  <w:num w:numId="22">
    <w:abstractNumId w:val="7"/>
  </w:num>
  <w:num w:numId="23">
    <w:abstractNumId w:val="24"/>
  </w:num>
  <w:num w:numId="24">
    <w:abstractNumId w:val="0"/>
  </w:num>
  <w:num w:numId="25">
    <w:abstractNumId w:val="27"/>
  </w:num>
  <w:num w:numId="26">
    <w:abstractNumId w:val="18"/>
  </w:num>
  <w:num w:numId="27">
    <w:abstractNumId w:val="19"/>
  </w:num>
  <w:num w:numId="28">
    <w:abstractNumId w:val="13"/>
  </w:num>
  <w:num w:numId="29">
    <w:abstractNumId w:val="5"/>
  </w:num>
  <w:num w:numId="30">
    <w:abstractNumId w:val="21"/>
  </w:num>
  <w:num w:numId="31">
    <w:abstractNumId w:val="9"/>
  </w:num>
  <w:num w:numId="32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F0E"/>
    <w:rsid w:val="00001E21"/>
    <w:rsid w:val="00007ED1"/>
    <w:rsid w:val="00012240"/>
    <w:rsid w:val="000152CC"/>
    <w:rsid w:val="00020E1A"/>
    <w:rsid w:val="0004099A"/>
    <w:rsid w:val="00054F2C"/>
    <w:rsid w:val="000554B0"/>
    <w:rsid w:val="0005552A"/>
    <w:rsid w:val="00060EBE"/>
    <w:rsid w:val="00061937"/>
    <w:rsid w:val="00081215"/>
    <w:rsid w:val="00086608"/>
    <w:rsid w:val="0008743E"/>
    <w:rsid w:val="000875C5"/>
    <w:rsid w:val="000A259F"/>
    <w:rsid w:val="000A28C0"/>
    <w:rsid w:val="000A512E"/>
    <w:rsid w:val="000B02AD"/>
    <w:rsid w:val="000B5EEE"/>
    <w:rsid w:val="000D556E"/>
    <w:rsid w:val="000E028D"/>
    <w:rsid w:val="000E315B"/>
    <w:rsid w:val="000E35DE"/>
    <w:rsid w:val="00111289"/>
    <w:rsid w:val="00127F24"/>
    <w:rsid w:val="00141E9C"/>
    <w:rsid w:val="00142E46"/>
    <w:rsid w:val="0014597A"/>
    <w:rsid w:val="0015215C"/>
    <w:rsid w:val="00156ABD"/>
    <w:rsid w:val="001633D5"/>
    <w:rsid w:val="00165537"/>
    <w:rsid w:val="00166C2E"/>
    <w:rsid w:val="0018506F"/>
    <w:rsid w:val="00185D1B"/>
    <w:rsid w:val="0019139E"/>
    <w:rsid w:val="001926B3"/>
    <w:rsid w:val="001A57AA"/>
    <w:rsid w:val="001A7FA5"/>
    <w:rsid w:val="001B14D8"/>
    <w:rsid w:val="001B3AE0"/>
    <w:rsid w:val="001D769D"/>
    <w:rsid w:val="001E1096"/>
    <w:rsid w:val="001F1A23"/>
    <w:rsid w:val="001F6EAC"/>
    <w:rsid w:val="00201BB0"/>
    <w:rsid w:val="00202A03"/>
    <w:rsid w:val="002044C6"/>
    <w:rsid w:val="00211F6F"/>
    <w:rsid w:val="002129F4"/>
    <w:rsid w:val="00217502"/>
    <w:rsid w:val="00221A2D"/>
    <w:rsid w:val="00233046"/>
    <w:rsid w:val="0023447B"/>
    <w:rsid w:val="00235C9D"/>
    <w:rsid w:val="0024495D"/>
    <w:rsid w:val="00254D15"/>
    <w:rsid w:val="00261525"/>
    <w:rsid w:val="00272FD6"/>
    <w:rsid w:val="00274172"/>
    <w:rsid w:val="002767F7"/>
    <w:rsid w:val="002813B5"/>
    <w:rsid w:val="00286F84"/>
    <w:rsid w:val="002942C9"/>
    <w:rsid w:val="00297E32"/>
    <w:rsid w:val="002B182F"/>
    <w:rsid w:val="002B3FCC"/>
    <w:rsid w:val="002B616C"/>
    <w:rsid w:val="002D6F46"/>
    <w:rsid w:val="002E13E1"/>
    <w:rsid w:val="002E2C42"/>
    <w:rsid w:val="002E35C1"/>
    <w:rsid w:val="002F2C7D"/>
    <w:rsid w:val="002F58EF"/>
    <w:rsid w:val="00310991"/>
    <w:rsid w:val="0031141A"/>
    <w:rsid w:val="003320B9"/>
    <w:rsid w:val="00332CFE"/>
    <w:rsid w:val="00337F09"/>
    <w:rsid w:val="003414C4"/>
    <w:rsid w:val="0034163C"/>
    <w:rsid w:val="00345FEB"/>
    <w:rsid w:val="003473B2"/>
    <w:rsid w:val="0035739E"/>
    <w:rsid w:val="00360DD0"/>
    <w:rsid w:val="00371627"/>
    <w:rsid w:val="003724F1"/>
    <w:rsid w:val="00373ADD"/>
    <w:rsid w:val="003828C0"/>
    <w:rsid w:val="003877C5"/>
    <w:rsid w:val="0039100A"/>
    <w:rsid w:val="00391A68"/>
    <w:rsid w:val="00392DB1"/>
    <w:rsid w:val="00394FC7"/>
    <w:rsid w:val="00397A40"/>
    <w:rsid w:val="003A142D"/>
    <w:rsid w:val="003A4304"/>
    <w:rsid w:val="003B2669"/>
    <w:rsid w:val="003B27D8"/>
    <w:rsid w:val="003B339F"/>
    <w:rsid w:val="003C66C7"/>
    <w:rsid w:val="003D2EBD"/>
    <w:rsid w:val="003D7918"/>
    <w:rsid w:val="003E3B76"/>
    <w:rsid w:val="003F6092"/>
    <w:rsid w:val="00402756"/>
    <w:rsid w:val="00402B9A"/>
    <w:rsid w:val="004264EC"/>
    <w:rsid w:val="004470BE"/>
    <w:rsid w:val="00456364"/>
    <w:rsid w:val="004576C6"/>
    <w:rsid w:val="004609EA"/>
    <w:rsid w:val="00462B9E"/>
    <w:rsid w:val="00472F9D"/>
    <w:rsid w:val="004775A3"/>
    <w:rsid w:val="004845D0"/>
    <w:rsid w:val="00485CD5"/>
    <w:rsid w:val="00486813"/>
    <w:rsid w:val="00493F5D"/>
    <w:rsid w:val="00495329"/>
    <w:rsid w:val="004971C2"/>
    <w:rsid w:val="004A3084"/>
    <w:rsid w:val="004A7B77"/>
    <w:rsid w:val="004C71F2"/>
    <w:rsid w:val="004D5EC9"/>
    <w:rsid w:val="004E78CE"/>
    <w:rsid w:val="004E7DA7"/>
    <w:rsid w:val="004F0CF0"/>
    <w:rsid w:val="004F16E9"/>
    <w:rsid w:val="00510F1B"/>
    <w:rsid w:val="005138E6"/>
    <w:rsid w:val="00514C56"/>
    <w:rsid w:val="005157C6"/>
    <w:rsid w:val="0052726C"/>
    <w:rsid w:val="00530A8F"/>
    <w:rsid w:val="00530EAF"/>
    <w:rsid w:val="005556C3"/>
    <w:rsid w:val="0057078D"/>
    <w:rsid w:val="00571290"/>
    <w:rsid w:val="00575C76"/>
    <w:rsid w:val="00575E9C"/>
    <w:rsid w:val="005772A4"/>
    <w:rsid w:val="00582660"/>
    <w:rsid w:val="00582815"/>
    <w:rsid w:val="005858EF"/>
    <w:rsid w:val="005860C1"/>
    <w:rsid w:val="00592EF4"/>
    <w:rsid w:val="00594A9D"/>
    <w:rsid w:val="0059642D"/>
    <w:rsid w:val="005A5E83"/>
    <w:rsid w:val="005A6B19"/>
    <w:rsid w:val="005B4EB0"/>
    <w:rsid w:val="005C211A"/>
    <w:rsid w:val="005C4D08"/>
    <w:rsid w:val="005D4FF5"/>
    <w:rsid w:val="005F0656"/>
    <w:rsid w:val="0060281D"/>
    <w:rsid w:val="00603112"/>
    <w:rsid w:val="00604F2C"/>
    <w:rsid w:val="006054A7"/>
    <w:rsid w:val="006101AC"/>
    <w:rsid w:val="00612549"/>
    <w:rsid w:val="0062089C"/>
    <w:rsid w:val="00622028"/>
    <w:rsid w:val="00626F93"/>
    <w:rsid w:val="006451BE"/>
    <w:rsid w:val="00645EBF"/>
    <w:rsid w:val="00650298"/>
    <w:rsid w:val="0065568C"/>
    <w:rsid w:val="00655A37"/>
    <w:rsid w:val="00655F36"/>
    <w:rsid w:val="00661EBB"/>
    <w:rsid w:val="0066449D"/>
    <w:rsid w:val="00674172"/>
    <w:rsid w:val="006833B0"/>
    <w:rsid w:val="006903F9"/>
    <w:rsid w:val="0069786E"/>
    <w:rsid w:val="006A3C28"/>
    <w:rsid w:val="006A7113"/>
    <w:rsid w:val="006B0939"/>
    <w:rsid w:val="006B4466"/>
    <w:rsid w:val="006B66B5"/>
    <w:rsid w:val="006C1633"/>
    <w:rsid w:val="006C270E"/>
    <w:rsid w:val="006C27A7"/>
    <w:rsid w:val="006C4DA6"/>
    <w:rsid w:val="006D24F9"/>
    <w:rsid w:val="006D5590"/>
    <w:rsid w:val="006F1843"/>
    <w:rsid w:val="006F4C7B"/>
    <w:rsid w:val="006F7364"/>
    <w:rsid w:val="007139F2"/>
    <w:rsid w:val="00722CCC"/>
    <w:rsid w:val="007325A3"/>
    <w:rsid w:val="0073703B"/>
    <w:rsid w:val="0074570B"/>
    <w:rsid w:val="00750B14"/>
    <w:rsid w:val="00757FB5"/>
    <w:rsid w:val="00765F0E"/>
    <w:rsid w:val="007771CD"/>
    <w:rsid w:val="00780F13"/>
    <w:rsid w:val="0078395B"/>
    <w:rsid w:val="00790969"/>
    <w:rsid w:val="007949EF"/>
    <w:rsid w:val="0079750A"/>
    <w:rsid w:val="007B50FF"/>
    <w:rsid w:val="007B6C25"/>
    <w:rsid w:val="007C2DDB"/>
    <w:rsid w:val="007C78BF"/>
    <w:rsid w:val="007E327B"/>
    <w:rsid w:val="007E3883"/>
    <w:rsid w:val="007E3B2E"/>
    <w:rsid w:val="007E6CAD"/>
    <w:rsid w:val="007F091E"/>
    <w:rsid w:val="008031FA"/>
    <w:rsid w:val="00804CEA"/>
    <w:rsid w:val="00804D3E"/>
    <w:rsid w:val="00810F98"/>
    <w:rsid w:val="00813846"/>
    <w:rsid w:val="008205DD"/>
    <w:rsid w:val="00820732"/>
    <w:rsid w:val="00823875"/>
    <w:rsid w:val="0082599D"/>
    <w:rsid w:val="0082703E"/>
    <w:rsid w:val="00831CF2"/>
    <w:rsid w:val="008334FA"/>
    <w:rsid w:val="0083731D"/>
    <w:rsid w:val="0084250D"/>
    <w:rsid w:val="0085068A"/>
    <w:rsid w:val="00852089"/>
    <w:rsid w:val="00863CBC"/>
    <w:rsid w:val="00866D93"/>
    <w:rsid w:val="008673E5"/>
    <w:rsid w:val="00872593"/>
    <w:rsid w:val="0088016E"/>
    <w:rsid w:val="008802E1"/>
    <w:rsid w:val="00895B95"/>
    <w:rsid w:val="008A5683"/>
    <w:rsid w:val="008A6165"/>
    <w:rsid w:val="008A6923"/>
    <w:rsid w:val="008A7ADC"/>
    <w:rsid w:val="008B005D"/>
    <w:rsid w:val="008B1C46"/>
    <w:rsid w:val="008C03DF"/>
    <w:rsid w:val="008C0C3E"/>
    <w:rsid w:val="008C62C7"/>
    <w:rsid w:val="008E0126"/>
    <w:rsid w:val="008E488D"/>
    <w:rsid w:val="008E63E4"/>
    <w:rsid w:val="0091561C"/>
    <w:rsid w:val="00915C90"/>
    <w:rsid w:val="009224F0"/>
    <w:rsid w:val="009247B2"/>
    <w:rsid w:val="00925746"/>
    <w:rsid w:val="0093134A"/>
    <w:rsid w:val="00932917"/>
    <w:rsid w:val="0093742A"/>
    <w:rsid w:val="009374AB"/>
    <w:rsid w:val="0095037E"/>
    <w:rsid w:val="0095597D"/>
    <w:rsid w:val="00957586"/>
    <w:rsid w:val="009633DB"/>
    <w:rsid w:val="00963547"/>
    <w:rsid w:val="009817E0"/>
    <w:rsid w:val="00992E2C"/>
    <w:rsid w:val="00996D4B"/>
    <w:rsid w:val="009A1E5F"/>
    <w:rsid w:val="009A3F64"/>
    <w:rsid w:val="009B4FCA"/>
    <w:rsid w:val="009B598E"/>
    <w:rsid w:val="009C2C6E"/>
    <w:rsid w:val="009C3D51"/>
    <w:rsid w:val="009C5672"/>
    <w:rsid w:val="009D2234"/>
    <w:rsid w:val="009D6BC1"/>
    <w:rsid w:val="009E044D"/>
    <w:rsid w:val="009E4110"/>
    <w:rsid w:val="009E5DE2"/>
    <w:rsid w:val="009F26BB"/>
    <w:rsid w:val="009F42AB"/>
    <w:rsid w:val="009F7CAC"/>
    <w:rsid w:val="00A00E76"/>
    <w:rsid w:val="00A01D1A"/>
    <w:rsid w:val="00A0350F"/>
    <w:rsid w:val="00A03C84"/>
    <w:rsid w:val="00A03F1B"/>
    <w:rsid w:val="00A04151"/>
    <w:rsid w:val="00A0416A"/>
    <w:rsid w:val="00A10929"/>
    <w:rsid w:val="00A117DB"/>
    <w:rsid w:val="00A14B8B"/>
    <w:rsid w:val="00A26A7E"/>
    <w:rsid w:val="00A35A0A"/>
    <w:rsid w:val="00A372A2"/>
    <w:rsid w:val="00A40FFB"/>
    <w:rsid w:val="00A420CD"/>
    <w:rsid w:val="00A452BB"/>
    <w:rsid w:val="00A45C37"/>
    <w:rsid w:val="00A4752F"/>
    <w:rsid w:val="00A522FC"/>
    <w:rsid w:val="00A540FA"/>
    <w:rsid w:val="00A60218"/>
    <w:rsid w:val="00A623DA"/>
    <w:rsid w:val="00A75454"/>
    <w:rsid w:val="00A91FC5"/>
    <w:rsid w:val="00A939EA"/>
    <w:rsid w:val="00A95804"/>
    <w:rsid w:val="00AA25AC"/>
    <w:rsid w:val="00AA32F5"/>
    <w:rsid w:val="00AA6C46"/>
    <w:rsid w:val="00AB363D"/>
    <w:rsid w:val="00AB3973"/>
    <w:rsid w:val="00AB5939"/>
    <w:rsid w:val="00AB6614"/>
    <w:rsid w:val="00AC3CF4"/>
    <w:rsid w:val="00AC63B9"/>
    <w:rsid w:val="00AC67DA"/>
    <w:rsid w:val="00AD0BF5"/>
    <w:rsid w:val="00AD7813"/>
    <w:rsid w:val="00AE1B5E"/>
    <w:rsid w:val="00AE2AD4"/>
    <w:rsid w:val="00AF196C"/>
    <w:rsid w:val="00AF50B2"/>
    <w:rsid w:val="00B068EC"/>
    <w:rsid w:val="00B105C2"/>
    <w:rsid w:val="00B1336C"/>
    <w:rsid w:val="00B13A38"/>
    <w:rsid w:val="00B27C7D"/>
    <w:rsid w:val="00B41F7A"/>
    <w:rsid w:val="00B43FF8"/>
    <w:rsid w:val="00B7606E"/>
    <w:rsid w:val="00B7617F"/>
    <w:rsid w:val="00B842F4"/>
    <w:rsid w:val="00B8607A"/>
    <w:rsid w:val="00B86431"/>
    <w:rsid w:val="00B92278"/>
    <w:rsid w:val="00B92756"/>
    <w:rsid w:val="00B94225"/>
    <w:rsid w:val="00B9455A"/>
    <w:rsid w:val="00B96AF0"/>
    <w:rsid w:val="00BA1799"/>
    <w:rsid w:val="00BA4537"/>
    <w:rsid w:val="00BA7134"/>
    <w:rsid w:val="00BB29D2"/>
    <w:rsid w:val="00BD00F8"/>
    <w:rsid w:val="00BD2066"/>
    <w:rsid w:val="00BD4EA6"/>
    <w:rsid w:val="00BE777A"/>
    <w:rsid w:val="00BF2F48"/>
    <w:rsid w:val="00BF4C89"/>
    <w:rsid w:val="00C0048A"/>
    <w:rsid w:val="00C01B01"/>
    <w:rsid w:val="00C13B53"/>
    <w:rsid w:val="00C24EE3"/>
    <w:rsid w:val="00C326D6"/>
    <w:rsid w:val="00C330DC"/>
    <w:rsid w:val="00C4160E"/>
    <w:rsid w:val="00C46AF9"/>
    <w:rsid w:val="00C56914"/>
    <w:rsid w:val="00C65548"/>
    <w:rsid w:val="00C6591A"/>
    <w:rsid w:val="00C819A9"/>
    <w:rsid w:val="00C83161"/>
    <w:rsid w:val="00C83F9A"/>
    <w:rsid w:val="00C96A05"/>
    <w:rsid w:val="00CA29FD"/>
    <w:rsid w:val="00CA35F9"/>
    <w:rsid w:val="00CA4401"/>
    <w:rsid w:val="00CA540A"/>
    <w:rsid w:val="00CC483F"/>
    <w:rsid w:val="00CC6702"/>
    <w:rsid w:val="00CD239C"/>
    <w:rsid w:val="00CD56C7"/>
    <w:rsid w:val="00CE0F00"/>
    <w:rsid w:val="00CF7F88"/>
    <w:rsid w:val="00D16A6A"/>
    <w:rsid w:val="00D1739B"/>
    <w:rsid w:val="00D23D47"/>
    <w:rsid w:val="00D30106"/>
    <w:rsid w:val="00D3156C"/>
    <w:rsid w:val="00D32CA5"/>
    <w:rsid w:val="00D32F8D"/>
    <w:rsid w:val="00D41B03"/>
    <w:rsid w:val="00D65452"/>
    <w:rsid w:val="00D714D1"/>
    <w:rsid w:val="00D71D88"/>
    <w:rsid w:val="00D75DB6"/>
    <w:rsid w:val="00D841F1"/>
    <w:rsid w:val="00D96BD5"/>
    <w:rsid w:val="00DA004D"/>
    <w:rsid w:val="00DA1349"/>
    <w:rsid w:val="00DA6715"/>
    <w:rsid w:val="00DB173D"/>
    <w:rsid w:val="00DC7A2F"/>
    <w:rsid w:val="00DD0E00"/>
    <w:rsid w:val="00DD168A"/>
    <w:rsid w:val="00DD39CB"/>
    <w:rsid w:val="00DE471D"/>
    <w:rsid w:val="00DE5743"/>
    <w:rsid w:val="00DF5CB6"/>
    <w:rsid w:val="00E029E9"/>
    <w:rsid w:val="00E06363"/>
    <w:rsid w:val="00E12268"/>
    <w:rsid w:val="00E147D7"/>
    <w:rsid w:val="00E207E3"/>
    <w:rsid w:val="00E30977"/>
    <w:rsid w:val="00E32F1C"/>
    <w:rsid w:val="00E35518"/>
    <w:rsid w:val="00E42884"/>
    <w:rsid w:val="00E43C7F"/>
    <w:rsid w:val="00E60E05"/>
    <w:rsid w:val="00E70A4C"/>
    <w:rsid w:val="00E70ED7"/>
    <w:rsid w:val="00E76A1A"/>
    <w:rsid w:val="00E805EB"/>
    <w:rsid w:val="00E8293C"/>
    <w:rsid w:val="00E93D30"/>
    <w:rsid w:val="00EA008B"/>
    <w:rsid w:val="00EA04A1"/>
    <w:rsid w:val="00EA370D"/>
    <w:rsid w:val="00EA51FB"/>
    <w:rsid w:val="00EA5AB0"/>
    <w:rsid w:val="00EA6C75"/>
    <w:rsid w:val="00EB1246"/>
    <w:rsid w:val="00EB6F88"/>
    <w:rsid w:val="00EC23B3"/>
    <w:rsid w:val="00EF3446"/>
    <w:rsid w:val="00EF431B"/>
    <w:rsid w:val="00EF7A58"/>
    <w:rsid w:val="00F01C58"/>
    <w:rsid w:val="00F02EAA"/>
    <w:rsid w:val="00F121B5"/>
    <w:rsid w:val="00F16675"/>
    <w:rsid w:val="00F21A97"/>
    <w:rsid w:val="00F243A1"/>
    <w:rsid w:val="00F24DA9"/>
    <w:rsid w:val="00F30381"/>
    <w:rsid w:val="00F312FB"/>
    <w:rsid w:val="00F354B5"/>
    <w:rsid w:val="00F41439"/>
    <w:rsid w:val="00F524F9"/>
    <w:rsid w:val="00F54553"/>
    <w:rsid w:val="00F56CF7"/>
    <w:rsid w:val="00F63164"/>
    <w:rsid w:val="00F652A2"/>
    <w:rsid w:val="00F6713E"/>
    <w:rsid w:val="00F679E8"/>
    <w:rsid w:val="00F71185"/>
    <w:rsid w:val="00F7547D"/>
    <w:rsid w:val="00F76F75"/>
    <w:rsid w:val="00F80870"/>
    <w:rsid w:val="00F83E28"/>
    <w:rsid w:val="00F85261"/>
    <w:rsid w:val="00F93334"/>
    <w:rsid w:val="00F94590"/>
    <w:rsid w:val="00FA4BF1"/>
    <w:rsid w:val="00FA6729"/>
    <w:rsid w:val="00FB3717"/>
    <w:rsid w:val="00FB6E47"/>
    <w:rsid w:val="00FC112A"/>
    <w:rsid w:val="00FC191D"/>
    <w:rsid w:val="00FC339C"/>
    <w:rsid w:val="00FC6038"/>
    <w:rsid w:val="00FD12FE"/>
    <w:rsid w:val="00FD4DE6"/>
    <w:rsid w:val="00FE40DA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F1153A"/>
  <w15:chartTrackingRefBased/>
  <w15:docId w15:val="{92B6D41B-097F-4031-A5E4-51C5C4C5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85261"/>
    <w:pPr>
      <w:spacing w:after="200" w:line="360" w:lineRule="auto"/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10"/>
    <w:next w:val="a3"/>
    <w:link w:val="11"/>
    <w:autoRedefine/>
    <w:uiPriority w:val="9"/>
    <w:qFormat/>
    <w:rsid w:val="009A3F64"/>
    <w:pPr>
      <w:keepNext/>
      <w:pageBreakBefore/>
      <w:numPr>
        <w:numId w:val="15"/>
      </w:numPr>
      <w:spacing w:before="360"/>
      <w:ind w:left="431" w:hanging="431"/>
      <w:outlineLvl w:val="0"/>
    </w:pPr>
    <w:rPr>
      <w:b/>
      <w:sz w:val="32"/>
    </w:rPr>
  </w:style>
  <w:style w:type="paragraph" w:styleId="2">
    <w:name w:val="heading 2"/>
    <w:aliases w:val="Подраздел Знак"/>
    <w:basedOn w:val="a3"/>
    <w:next w:val="a3"/>
    <w:link w:val="20"/>
    <w:uiPriority w:val="9"/>
    <w:qFormat/>
    <w:rsid w:val="0023447B"/>
    <w:pPr>
      <w:keepNext/>
      <w:keepLines/>
      <w:numPr>
        <w:ilvl w:val="1"/>
        <w:numId w:val="15"/>
      </w:numPr>
      <w:tabs>
        <w:tab w:val="left" w:pos="1276"/>
      </w:tabs>
      <w:spacing w:before="200" w:after="0"/>
      <w:jc w:val="left"/>
      <w:outlineLvl w:val="1"/>
    </w:pPr>
    <w:rPr>
      <w:b/>
      <w:bCs/>
      <w:sz w:val="28"/>
      <w:szCs w:val="26"/>
    </w:rPr>
  </w:style>
  <w:style w:type="paragraph" w:styleId="3">
    <w:name w:val="heading 3"/>
    <w:basedOn w:val="a4"/>
    <w:next w:val="2"/>
    <w:link w:val="31"/>
    <w:uiPriority w:val="9"/>
    <w:qFormat/>
    <w:rsid w:val="0023447B"/>
    <w:pPr>
      <w:numPr>
        <w:ilvl w:val="2"/>
        <w:numId w:val="15"/>
      </w:numPr>
      <w:tabs>
        <w:tab w:val="clear" w:pos="1276"/>
        <w:tab w:val="left" w:pos="1701"/>
      </w:tabs>
      <w:ind w:left="1701" w:hanging="992"/>
      <w:outlineLvl w:val="2"/>
    </w:pPr>
  </w:style>
  <w:style w:type="paragraph" w:styleId="4">
    <w:name w:val="heading 4"/>
    <w:basedOn w:val="a3"/>
    <w:qFormat/>
    <w:rsid w:val="003877C5"/>
    <w:pPr>
      <w:keepNext/>
      <w:numPr>
        <w:ilvl w:val="3"/>
        <w:numId w:val="15"/>
      </w:numPr>
      <w:tabs>
        <w:tab w:val="left" w:pos="1418"/>
        <w:tab w:val="left" w:pos="1701"/>
        <w:tab w:val="left" w:pos="1843"/>
      </w:tabs>
      <w:spacing w:after="0"/>
      <w:ind w:left="1560"/>
      <w:outlineLvl w:val="3"/>
    </w:pPr>
    <w:rPr>
      <w:rFonts w:eastAsia="Times New Roman" w:cs="Arial"/>
      <w:b/>
      <w:szCs w:val="24"/>
      <w:lang w:eastAsia="ru-RU"/>
    </w:rPr>
  </w:style>
  <w:style w:type="paragraph" w:styleId="5">
    <w:name w:val="heading 5"/>
    <w:basedOn w:val="a3"/>
    <w:next w:val="a3"/>
    <w:qFormat/>
    <w:rsid w:val="00765F0E"/>
    <w:pPr>
      <w:numPr>
        <w:ilvl w:val="4"/>
        <w:numId w:val="15"/>
      </w:numPr>
      <w:tabs>
        <w:tab w:val="num" w:pos="1717"/>
      </w:tabs>
      <w:spacing w:before="240" w:after="60" w:line="240" w:lineRule="auto"/>
      <w:outlineLvl w:val="4"/>
    </w:pPr>
    <w:rPr>
      <w:rFonts w:eastAsia="Times New Roman" w:cs="Arial"/>
      <w:b/>
      <w:bCs/>
      <w:i/>
      <w:iCs/>
      <w:sz w:val="26"/>
      <w:szCs w:val="26"/>
      <w:lang w:eastAsia="ru-RU"/>
    </w:rPr>
  </w:style>
  <w:style w:type="paragraph" w:styleId="6">
    <w:name w:val="heading 6"/>
    <w:aliases w:val="Знак Знак,Знак,Знак Знак Знак Знак,Заголовок 6 Знак Знак,Заголовок 6 Знак,Заголовок 61, Знак, Знак Знак Знак Знак"/>
    <w:basedOn w:val="a3"/>
    <w:next w:val="a3"/>
    <w:link w:val="61"/>
    <w:uiPriority w:val="9"/>
    <w:qFormat/>
    <w:rsid w:val="00272FD6"/>
    <w:pPr>
      <w:keepNext/>
      <w:keepLines/>
      <w:numPr>
        <w:ilvl w:val="5"/>
        <w:numId w:val="15"/>
      </w:numPr>
      <w:spacing w:before="200" w:after="0"/>
      <w:outlineLvl w:val="5"/>
    </w:pPr>
    <w:rPr>
      <w:rFonts w:ascii="Cambria" w:eastAsia="Times New Roman" w:hAnsi="Cambria"/>
      <w:i/>
      <w:iCs/>
      <w:color w:val="243F60"/>
      <w:szCs w:val="20"/>
      <w:lang w:val="x-none" w:eastAsia="x-none"/>
    </w:rPr>
  </w:style>
  <w:style w:type="paragraph" w:styleId="7">
    <w:name w:val="heading 7"/>
    <w:basedOn w:val="a3"/>
    <w:next w:val="a3"/>
    <w:link w:val="70"/>
    <w:uiPriority w:val="9"/>
    <w:qFormat/>
    <w:rsid w:val="00F01C58"/>
    <w:pPr>
      <w:keepNext/>
      <w:keepLines/>
      <w:numPr>
        <w:ilvl w:val="6"/>
        <w:numId w:val="15"/>
      </w:numPr>
      <w:spacing w:before="200" w:after="0"/>
      <w:outlineLvl w:val="6"/>
    </w:pPr>
    <w:rPr>
      <w:rFonts w:ascii="Cambria" w:eastAsia="Times New Roman" w:hAnsi="Cambria"/>
      <w:i/>
      <w:iCs/>
      <w:color w:val="404040"/>
      <w:szCs w:val="20"/>
      <w:lang w:val="x-none" w:eastAsia="x-none"/>
    </w:rPr>
  </w:style>
  <w:style w:type="paragraph" w:styleId="8">
    <w:name w:val="heading 8"/>
    <w:basedOn w:val="a3"/>
    <w:next w:val="a3"/>
    <w:qFormat/>
    <w:rsid w:val="00765F0E"/>
    <w:pPr>
      <w:numPr>
        <w:ilvl w:val="7"/>
        <w:numId w:val="15"/>
      </w:numPr>
      <w:tabs>
        <w:tab w:val="num" w:pos="2149"/>
      </w:tabs>
      <w:spacing w:after="120" w:line="240" w:lineRule="auto"/>
      <w:outlineLvl w:val="7"/>
    </w:pPr>
    <w:rPr>
      <w:rFonts w:eastAsia="Times New Roman" w:cs="Arial"/>
      <w:szCs w:val="24"/>
      <w:lang w:eastAsia="ru-RU"/>
    </w:rPr>
  </w:style>
  <w:style w:type="paragraph" w:styleId="9">
    <w:name w:val="heading 9"/>
    <w:basedOn w:val="a3"/>
    <w:next w:val="a3"/>
    <w:link w:val="90"/>
    <w:uiPriority w:val="9"/>
    <w:qFormat/>
    <w:rsid w:val="006C4DA6"/>
    <w:pPr>
      <w:numPr>
        <w:ilvl w:val="8"/>
        <w:numId w:val="15"/>
      </w:numPr>
      <w:spacing w:before="240" w:after="60"/>
      <w:outlineLvl w:val="8"/>
    </w:pPr>
    <w:rPr>
      <w:rFonts w:ascii="Cambria" w:eastAsia="Times New Roman" w:hAnsi="Cambria"/>
      <w:sz w:val="22"/>
      <w:lang w:val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1"/>
    <w:link w:val="1"/>
    <w:uiPriority w:val="9"/>
    <w:rsid w:val="009A3F64"/>
    <w:rPr>
      <w:rFonts w:ascii="Times New Roman" w:hAnsi="Times New Roman"/>
      <w:b/>
      <w:sz w:val="32"/>
      <w:szCs w:val="22"/>
      <w:lang w:eastAsia="en-US"/>
    </w:rPr>
  </w:style>
  <w:style w:type="character" w:customStyle="1" w:styleId="20">
    <w:name w:val="Заголовок 2 Знак"/>
    <w:aliases w:val="Подраздел Знак Знак"/>
    <w:link w:val="2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31">
    <w:name w:val="Заголовок 3 Знак"/>
    <w:link w:val="3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61">
    <w:name w:val="Заголовок 6 Знак1"/>
    <w:aliases w:val="Знак Знак Знак,Знак Знак2,Знак Знак Знак Знак Знак,Заголовок 6 Знак Знак Знак,Заголовок 6 Знак Знак1,Заголовок 61 Знак, Знак Знак, Знак Знак Знак Знак Знак"/>
    <w:link w:val="6"/>
    <w:uiPriority w:val="9"/>
    <w:rsid w:val="00272FD6"/>
    <w:rPr>
      <w:rFonts w:ascii="Cambria" w:eastAsia="Times New Roman" w:hAnsi="Cambria"/>
      <w:i/>
      <w:iCs/>
      <w:color w:val="243F60"/>
      <w:sz w:val="24"/>
      <w:lang w:val="x-none" w:eastAsia="x-none"/>
    </w:rPr>
  </w:style>
  <w:style w:type="character" w:customStyle="1" w:styleId="70">
    <w:name w:val="Заголовок 7 Знак"/>
    <w:link w:val="7"/>
    <w:uiPriority w:val="9"/>
    <w:rsid w:val="00F01C58"/>
    <w:rPr>
      <w:rFonts w:ascii="Cambria" w:eastAsia="Times New Roman" w:hAnsi="Cambria"/>
      <w:i/>
      <w:iCs/>
      <w:color w:val="404040"/>
      <w:sz w:val="24"/>
      <w:lang w:val="x-none" w:eastAsia="x-none"/>
    </w:rPr>
  </w:style>
  <w:style w:type="character" w:customStyle="1" w:styleId="90">
    <w:name w:val="Заголовок 9 Знак"/>
    <w:link w:val="9"/>
    <w:uiPriority w:val="9"/>
    <w:rsid w:val="006C4DA6"/>
    <w:rPr>
      <w:rFonts w:ascii="Cambria" w:eastAsia="Times New Roman" w:hAnsi="Cambria"/>
      <w:sz w:val="22"/>
      <w:szCs w:val="22"/>
      <w:lang w:val="x-none" w:eastAsia="en-US"/>
    </w:rPr>
  </w:style>
  <w:style w:type="paragraph" w:styleId="a8">
    <w:name w:val="List Paragraph"/>
    <w:basedOn w:val="a3"/>
    <w:uiPriority w:val="34"/>
    <w:qFormat/>
    <w:rsid w:val="00AD7813"/>
    <w:pPr>
      <w:ind w:left="720"/>
      <w:contextualSpacing/>
    </w:pPr>
  </w:style>
  <w:style w:type="character" w:customStyle="1" w:styleId="wmi-callto">
    <w:name w:val="wmi-callto"/>
    <w:basedOn w:val="a5"/>
    <w:rsid w:val="00332CFE"/>
  </w:style>
  <w:style w:type="character" w:styleId="a9">
    <w:name w:val="Strong"/>
    <w:uiPriority w:val="22"/>
    <w:qFormat/>
    <w:rsid w:val="007E6CAD"/>
    <w:rPr>
      <w:b/>
      <w:bCs/>
    </w:rPr>
  </w:style>
  <w:style w:type="paragraph" w:customStyle="1" w:styleId="SystemName">
    <w:name w:val="System Name"/>
    <w:basedOn w:val="a3"/>
    <w:next w:val="a3"/>
    <w:rsid w:val="00B8607A"/>
    <w:pPr>
      <w:keepLines/>
      <w:spacing w:before="1560" w:after="120" w:line="288" w:lineRule="auto"/>
      <w:ind w:firstLine="0"/>
      <w:jc w:val="center"/>
    </w:pPr>
    <w:rPr>
      <w:rFonts w:eastAsia="Times New Roman"/>
      <w:b/>
      <w:caps/>
      <w:szCs w:val="28"/>
      <w:lang w:val="en-US"/>
    </w:rPr>
  </w:style>
  <w:style w:type="paragraph" w:customStyle="1" w:styleId="ProgramName">
    <w:name w:val="Program Name"/>
    <w:basedOn w:val="a3"/>
    <w:next w:val="a3"/>
    <w:rsid w:val="00B8607A"/>
    <w:pPr>
      <w:keepLines/>
      <w:spacing w:after="0" w:line="288" w:lineRule="auto"/>
      <w:ind w:firstLine="0"/>
      <w:jc w:val="center"/>
    </w:pPr>
    <w:rPr>
      <w:rFonts w:eastAsia="Times New Roman"/>
      <w:b/>
      <w:bCs/>
      <w:caps/>
      <w:sz w:val="28"/>
      <w:szCs w:val="28"/>
    </w:rPr>
  </w:style>
  <w:style w:type="paragraph" w:customStyle="1" w:styleId="DocumentName">
    <w:name w:val="Document Name"/>
    <w:basedOn w:val="a3"/>
    <w:rsid w:val="00B8607A"/>
    <w:pPr>
      <w:suppressAutoHyphens/>
      <w:spacing w:before="120" w:after="120" w:line="288" w:lineRule="auto"/>
      <w:ind w:left="170" w:right="170" w:firstLine="0"/>
      <w:jc w:val="center"/>
    </w:pPr>
    <w:rPr>
      <w:rFonts w:eastAsia="Times New Roman"/>
      <w:b/>
      <w:sz w:val="32"/>
      <w:szCs w:val="36"/>
      <w:lang w:eastAsia="ru-RU"/>
    </w:rPr>
  </w:style>
  <w:style w:type="paragraph" w:customStyle="1" w:styleId="a1">
    <w:name w:val="Приложение"/>
    <w:basedOn w:val="1"/>
    <w:next w:val="a3"/>
    <w:qFormat/>
    <w:rsid w:val="002B182F"/>
    <w:pPr>
      <w:numPr>
        <w:numId w:val="3"/>
      </w:numPr>
      <w:ind w:left="0" w:firstLine="0"/>
    </w:pPr>
  </w:style>
  <w:style w:type="table" w:styleId="aa">
    <w:name w:val="Table Grid"/>
    <w:basedOn w:val="a6"/>
    <w:uiPriority w:val="59"/>
    <w:rsid w:val="009575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Normal (Web)"/>
    <w:basedOn w:val="a3"/>
    <w:rsid w:val="003B339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HTML">
    <w:name w:val="HTML Preformatted"/>
    <w:basedOn w:val="a3"/>
    <w:link w:val="HTML0"/>
    <w:uiPriority w:val="99"/>
    <w:rsid w:val="003B3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uiPriority w:val="99"/>
    <w:rsid w:val="003B339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caption"/>
    <w:aliases w:val="Название таблиц"/>
    <w:basedOn w:val="a3"/>
    <w:next w:val="a3"/>
    <w:uiPriority w:val="35"/>
    <w:qFormat/>
    <w:rsid w:val="00156ABD"/>
    <w:pPr>
      <w:spacing w:line="240" w:lineRule="auto"/>
      <w:jc w:val="right"/>
    </w:pPr>
    <w:rPr>
      <w:bCs/>
      <w:szCs w:val="18"/>
    </w:rPr>
  </w:style>
  <w:style w:type="paragraph" w:customStyle="1" w:styleId="p">
    <w:name w:val="p"/>
    <w:basedOn w:val="a3"/>
    <w:rsid w:val="00F679E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ad">
    <w:name w:val="Body Text Indent"/>
    <w:basedOn w:val="a3"/>
    <w:link w:val="ae"/>
    <w:rsid w:val="00BA4537"/>
    <w:pPr>
      <w:spacing w:after="0" w:line="240" w:lineRule="auto"/>
      <w:ind w:firstLine="708"/>
    </w:pPr>
    <w:rPr>
      <w:rFonts w:eastAsia="Times New Roman"/>
      <w:sz w:val="28"/>
      <w:szCs w:val="28"/>
      <w:lang w:val="x-none" w:eastAsia="ru-RU"/>
    </w:rPr>
  </w:style>
  <w:style w:type="character" w:customStyle="1" w:styleId="ae">
    <w:name w:val="Основной текст с отступом Знак"/>
    <w:link w:val="ad"/>
    <w:rsid w:val="00BA453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2">
    <w:name w:val="Body Text Indent 3"/>
    <w:basedOn w:val="a3"/>
    <w:link w:val="33"/>
    <w:uiPriority w:val="99"/>
    <w:semiHidden/>
    <w:unhideWhenUsed/>
    <w:rsid w:val="006D5590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link w:val="32"/>
    <w:uiPriority w:val="99"/>
    <w:semiHidden/>
    <w:rsid w:val="006D5590"/>
    <w:rPr>
      <w:rFonts w:ascii="Times New Roman" w:hAnsi="Times New Roman"/>
      <w:sz w:val="16"/>
      <w:szCs w:val="16"/>
    </w:rPr>
  </w:style>
  <w:style w:type="paragraph" w:styleId="af">
    <w:name w:val="header"/>
    <w:basedOn w:val="a3"/>
    <w:link w:val="af0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0">
    <w:name w:val="Верхний колонтитул Знак"/>
    <w:link w:val="af"/>
    <w:uiPriority w:val="99"/>
    <w:rsid w:val="006A7113"/>
    <w:rPr>
      <w:rFonts w:ascii="Times New Roman" w:hAnsi="Times New Roman"/>
      <w:sz w:val="24"/>
    </w:rPr>
  </w:style>
  <w:style w:type="paragraph" w:styleId="af1">
    <w:name w:val="footer"/>
    <w:basedOn w:val="a3"/>
    <w:link w:val="af2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6A7113"/>
    <w:rPr>
      <w:rFonts w:ascii="Times New Roman" w:hAnsi="Times New Roman"/>
      <w:sz w:val="24"/>
    </w:rPr>
  </w:style>
  <w:style w:type="paragraph" w:styleId="af3">
    <w:name w:val="Balloon Text"/>
    <w:basedOn w:val="a3"/>
    <w:link w:val="af4"/>
    <w:uiPriority w:val="99"/>
    <w:semiHidden/>
    <w:unhideWhenUsed/>
    <w:rsid w:val="006A71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4">
    <w:name w:val="Текст выноски Знак"/>
    <w:link w:val="af3"/>
    <w:uiPriority w:val="99"/>
    <w:semiHidden/>
    <w:rsid w:val="006A7113"/>
    <w:rPr>
      <w:rFonts w:ascii="Tahoma" w:hAnsi="Tahoma" w:cs="Tahoma"/>
      <w:sz w:val="16"/>
      <w:szCs w:val="16"/>
    </w:rPr>
  </w:style>
  <w:style w:type="paragraph" w:customStyle="1" w:styleId="af5">
    <w:name w:val="Раздел"/>
    <w:basedOn w:val="1"/>
    <w:next w:val="a3"/>
    <w:qFormat/>
    <w:rsid w:val="006B0939"/>
    <w:pPr>
      <w:ind w:left="1134" w:hanging="425"/>
      <w:jc w:val="left"/>
    </w:pPr>
  </w:style>
  <w:style w:type="paragraph" w:customStyle="1" w:styleId="a2">
    <w:name w:val="Подраздел"/>
    <w:basedOn w:val="2"/>
    <w:next w:val="a3"/>
    <w:qFormat/>
    <w:rsid w:val="009B4FCA"/>
    <w:pPr>
      <w:numPr>
        <w:numId w:val="4"/>
      </w:numPr>
    </w:pPr>
  </w:style>
  <w:style w:type="paragraph" w:customStyle="1" w:styleId="a4">
    <w:name w:val="Пункт"/>
    <w:basedOn w:val="a2"/>
    <w:next w:val="a3"/>
    <w:qFormat/>
    <w:rsid w:val="008B005D"/>
    <w:pPr>
      <w:numPr>
        <w:ilvl w:val="0"/>
        <w:numId w:val="0"/>
      </w:numPr>
    </w:pPr>
  </w:style>
  <w:style w:type="paragraph" w:customStyle="1" w:styleId="af6">
    <w:name w:val="Подпункт"/>
    <w:basedOn w:val="a4"/>
    <w:qFormat/>
    <w:rsid w:val="00402756"/>
    <w:pPr>
      <w:outlineLvl w:val="3"/>
    </w:pPr>
  </w:style>
  <w:style w:type="paragraph" w:customStyle="1" w:styleId="af7">
    <w:name w:val="Ненумерованные заголовки"/>
    <w:basedOn w:val="1"/>
    <w:qFormat/>
    <w:rsid w:val="0095597D"/>
  </w:style>
  <w:style w:type="paragraph" w:styleId="af8">
    <w:name w:val="TOC Heading"/>
    <w:basedOn w:val="1"/>
    <w:next w:val="a3"/>
    <w:uiPriority w:val="39"/>
    <w:qFormat/>
    <w:rsid w:val="00373ADD"/>
    <w:pPr>
      <w:spacing w:line="276" w:lineRule="auto"/>
      <w:jc w:val="left"/>
      <w:outlineLvl w:val="9"/>
    </w:pPr>
    <w:rPr>
      <w:rFonts w:ascii="Cambria" w:hAnsi="Cambria"/>
      <w:caps/>
      <w:color w:val="365F91"/>
    </w:rPr>
  </w:style>
  <w:style w:type="paragraph" w:styleId="12">
    <w:name w:val="toc 1"/>
    <w:aliases w:val="Содержание"/>
    <w:basedOn w:val="a3"/>
    <w:next w:val="a3"/>
    <w:autoRedefine/>
    <w:uiPriority w:val="39"/>
    <w:unhideWhenUsed/>
    <w:rsid w:val="00E35518"/>
    <w:pPr>
      <w:tabs>
        <w:tab w:val="left" w:pos="142"/>
        <w:tab w:val="left" w:pos="284"/>
        <w:tab w:val="left" w:pos="425"/>
        <w:tab w:val="left" w:pos="1200"/>
        <w:tab w:val="right" w:leader="dot" w:pos="9355"/>
      </w:tabs>
      <w:spacing w:after="0"/>
      <w:ind w:left="709" w:firstLine="0"/>
    </w:pPr>
    <w:rPr>
      <w:b/>
      <w:caps/>
      <w:sz w:val="28"/>
    </w:rPr>
  </w:style>
  <w:style w:type="paragraph" w:styleId="21">
    <w:name w:val="toc 2"/>
    <w:basedOn w:val="a3"/>
    <w:next w:val="a3"/>
    <w:autoRedefine/>
    <w:uiPriority w:val="39"/>
    <w:unhideWhenUsed/>
    <w:rsid w:val="005860C1"/>
    <w:pPr>
      <w:spacing w:after="0"/>
      <w:ind w:left="709" w:firstLine="0"/>
    </w:pPr>
    <w:rPr>
      <w:b/>
      <w:sz w:val="28"/>
    </w:rPr>
  </w:style>
  <w:style w:type="character" w:styleId="af9">
    <w:name w:val="Hyperlink"/>
    <w:uiPriority w:val="99"/>
    <w:unhideWhenUsed/>
    <w:rsid w:val="00373ADD"/>
    <w:rPr>
      <w:color w:val="0000FF"/>
      <w:u w:val="single"/>
    </w:rPr>
  </w:style>
  <w:style w:type="paragraph" w:styleId="60">
    <w:name w:val="toc 6"/>
    <w:basedOn w:val="a3"/>
    <w:next w:val="a3"/>
    <w:autoRedefine/>
    <w:uiPriority w:val="39"/>
    <w:semiHidden/>
    <w:unhideWhenUsed/>
    <w:rsid w:val="00373ADD"/>
    <w:pPr>
      <w:ind w:left="1200"/>
    </w:pPr>
  </w:style>
  <w:style w:type="paragraph" w:styleId="afa">
    <w:name w:val="Body Text"/>
    <w:basedOn w:val="a3"/>
    <w:link w:val="afb"/>
    <w:uiPriority w:val="99"/>
    <w:semiHidden/>
    <w:unhideWhenUsed/>
    <w:rsid w:val="006C4DA6"/>
    <w:pPr>
      <w:spacing w:after="120"/>
    </w:pPr>
    <w:rPr>
      <w:lang w:val="x-none"/>
    </w:rPr>
  </w:style>
  <w:style w:type="character" w:customStyle="1" w:styleId="afb">
    <w:name w:val="Основной текст Знак"/>
    <w:link w:val="afa"/>
    <w:uiPriority w:val="99"/>
    <w:semiHidden/>
    <w:rsid w:val="006C4DA6"/>
    <w:rPr>
      <w:rFonts w:ascii="Times New Roman" w:hAnsi="Times New Roman"/>
      <w:sz w:val="24"/>
      <w:szCs w:val="22"/>
      <w:lang w:eastAsia="en-US"/>
    </w:rPr>
  </w:style>
  <w:style w:type="paragraph" w:customStyle="1" w:styleId="afc">
    <w:name w:val="Абзац"/>
    <w:basedOn w:val="a3"/>
    <w:autoRedefine/>
    <w:rsid w:val="00397A40"/>
    <w:pPr>
      <w:spacing w:after="0"/>
      <w:contextualSpacing/>
    </w:pPr>
  </w:style>
  <w:style w:type="character" w:styleId="afd">
    <w:name w:val="page number"/>
    <w:basedOn w:val="a5"/>
    <w:rsid w:val="002B182F"/>
  </w:style>
  <w:style w:type="paragraph" w:styleId="34">
    <w:name w:val="toc 3"/>
    <w:basedOn w:val="a3"/>
    <w:next w:val="a3"/>
    <w:autoRedefine/>
    <w:uiPriority w:val="39"/>
    <w:rsid w:val="005860C1"/>
    <w:pPr>
      <w:spacing w:after="0"/>
      <w:ind w:left="709" w:firstLine="0"/>
    </w:pPr>
    <w:rPr>
      <w:b/>
      <w:sz w:val="28"/>
    </w:rPr>
  </w:style>
  <w:style w:type="paragraph" w:customStyle="1" w:styleId="afe">
    <w:name w:val="Заголовок таблицы"/>
    <w:basedOn w:val="a3"/>
    <w:rsid w:val="00371627"/>
    <w:pPr>
      <w:spacing w:after="0"/>
      <w:ind w:firstLine="0"/>
    </w:pPr>
    <w:rPr>
      <w:b/>
    </w:rPr>
  </w:style>
  <w:style w:type="paragraph" w:customStyle="1" w:styleId="-">
    <w:name w:val="Таблица-заголовок"/>
    <w:basedOn w:val="a3"/>
    <w:autoRedefine/>
    <w:rsid w:val="00371627"/>
    <w:pPr>
      <w:spacing w:after="0"/>
      <w:ind w:firstLine="0"/>
    </w:pPr>
    <w:rPr>
      <w:b/>
    </w:rPr>
  </w:style>
  <w:style w:type="paragraph" w:customStyle="1" w:styleId="0">
    <w:name w:val="_Текст0"/>
    <w:rsid w:val="006903F9"/>
    <w:pPr>
      <w:ind w:firstLine="709"/>
      <w:jc w:val="both"/>
    </w:pPr>
    <w:rPr>
      <w:rFonts w:ascii="Arial" w:eastAsia="Times New Roman" w:hAnsi="Arial"/>
      <w:sz w:val="24"/>
      <w:szCs w:val="24"/>
    </w:rPr>
  </w:style>
  <w:style w:type="paragraph" w:customStyle="1" w:styleId="00">
    <w:name w:val="_Текст0_ПереченьТерминов"/>
    <w:rsid w:val="006903F9"/>
    <w:pPr>
      <w:spacing w:before="20" w:after="220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1">
    <w:name w:val="_Текст0_Список 1 уровня"/>
    <w:rsid w:val="00765F0E"/>
    <w:pPr>
      <w:numPr>
        <w:numId w:val="6"/>
      </w:numPr>
      <w:tabs>
        <w:tab w:val="decimal" w:pos="992"/>
      </w:tabs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22">
    <w:name w:val="Стиль Заголовок 2"/>
    <w:aliases w:val="Подраздел + Перед:  0 пт"/>
    <w:basedOn w:val="2"/>
    <w:rsid w:val="00765F0E"/>
    <w:pPr>
      <w:keepLines w:val="0"/>
      <w:numPr>
        <w:numId w:val="0"/>
      </w:numPr>
      <w:tabs>
        <w:tab w:val="clear" w:pos="1276"/>
        <w:tab w:val="left" w:pos="1191"/>
        <w:tab w:val="num" w:pos="1285"/>
      </w:tabs>
      <w:spacing w:before="240" w:line="240" w:lineRule="auto"/>
      <w:ind w:left="1285" w:hanging="576"/>
    </w:pPr>
    <w:rPr>
      <w:rFonts w:cs="Arial"/>
      <w:sz w:val="24"/>
      <w:szCs w:val="24"/>
      <w:lang w:eastAsia="ru-RU"/>
    </w:rPr>
  </w:style>
  <w:style w:type="paragraph" w:customStyle="1" w:styleId="04">
    <w:name w:val="_Текст0 Знак"/>
    <w:rsid w:val="002E13E1"/>
    <w:pPr>
      <w:ind w:firstLine="709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2">
    <w:name w:val="_Текст0_Список 2 уровня"/>
    <w:rsid w:val="001D769D"/>
    <w:pPr>
      <w:numPr>
        <w:numId w:val="7"/>
      </w:numPr>
      <w:tabs>
        <w:tab w:val="left" w:pos="1701"/>
      </w:tabs>
      <w:ind w:left="1702" w:hanging="284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13">
    <w:name w:val="Заголовок 1 Знак"/>
    <w:aliases w:val="Раздел Знак"/>
    <w:rsid w:val="001D769D"/>
    <w:rPr>
      <w:rFonts w:ascii="Arial" w:hAnsi="Arial" w:cs="Arial"/>
      <w:b/>
      <w:bCs/>
      <w:caps/>
      <w:kern w:val="32"/>
      <w:sz w:val="28"/>
      <w:szCs w:val="28"/>
      <w:lang w:val="ru-RU" w:eastAsia="ru-RU"/>
    </w:rPr>
  </w:style>
  <w:style w:type="paragraph" w:customStyle="1" w:styleId="aff">
    <w:name w:val="_Титул_Название изделия"/>
    <w:basedOn w:val="a3"/>
    <w:next w:val="a3"/>
    <w:rsid w:val="001D769D"/>
    <w:pPr>
      <w:spacing w:after="120" w:line="240" w:lineRule="auto"/>
      <w:ind w:firstLine="0"/>
      <w:jc w:val="center"/>
    </w:pPr>
    <w:rPr>
      <w:rFonts w:eastAsia="Times New Roman" w:cs="Arial"/>
      <w:b/>
      <w:bCs/>
      <w:sz w:val="32"/>
      <w:szCs w:val="32"/>
      <w:lang w:eastAsia="ru-RU"/>
    </w:rPr>
  </w:style>
  <w:style w:type="paragraph" w:customStyle="1" w:styleId="aff0">
    <w:name w:val="_Титул_Количество листов"/>
    <w:basedOn w:val="a3"/>
    <w:next w:val="a3"/>
    <w:rsid w:val="001D769D"/>
    <w:pPr>
      <w:spacing w:after="0" w:line="240" w:lineRule="auto"/>
      <w:ind w:firstLine="0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1">
    <w:name w:val="_Аннотация"/>
    <w:next w:val="a3"/>
    <w:rsid w:val="001D769D"/>
    <w:pPr>
      <w:pageBreakBefore/>
      <w:spacing w:after="28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paragraph" w:customStyle="1" w:styleId="aff2">
    <w:name w:val="_Содержание"/>
    <w:next w:val="a3"/>
    <w:rsid w:val="001D769D"/>
    <w:pPr>
      <w:pageBreakBefore/>
      <w:spacing w:before="240" w:after="24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character" w:customStyle="1" w:styleId="aff3">
    <w:name w:val="_Символы_Гиперссылки"/>
    <w:rsid w:val="001D769D"/>
    <w:rPr>
      <w:color w:val="0000FF"/>
      <w:lang w:val="ru-RU" w:eastAsia="x-none"/>
    </w:rPr>
  </w:style>
  <w:style w:type="paragraph" w:customStyle="1" w:styleId="aff4">
    <w:name w:val="_Табл_Заголовок"/>
    <w:rsid w:val="001D769D"/>
    <w:pPr>
      <w:keepNext/>
      <w:spacing w:before="60" w:after="60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aff5">
    <w:name w:val="_Рис_Название"/>
    <w:next w:val="a3"/>
    <w:rsid w:val="001D769D"/>
    <w:pPr>
      <w:spacing w:before="120" w:after="120"/>
      <w:jc w:val="center"/>
    </w:pPr>
    <w:rPr>
      <w:rFonts w:ascii="Arial" w:eastAsia="Times New Roman" w:hAnsi="Arial" w:cs="Arial"/>
      <w:sz w:val="24"/>
      <w:szCs w:val="24"/>
    </w:rPr>
  </w:style>
  <w:style w:type="paragraph" w:styleId="aff6">
    <w:name w:val="footnote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16"/>
      <w:szCs w:val="16"/>
      <w:lang w:eastAsia="ru-RU"/>
    </w:rPr>
  </w:style>
  <w:style w:type="paragraph" w:styleId="40">
    <w:name w:val="toc 4"/>
    <w:basedOn w:val="a3"/>
    <w:next w:val="a3"/>
    <w:autoRedefine/>
    <w:semiHidden/>
    <w:rsid w:val="001D769D"/>
    <w:pPr>
      <w:spacing w:after="120" w:line="240" w:lineRule="auto"/>
      <w:ind w:left="720" w:firstLine="0"/>
    </w:pPr>
    <w:rPr>
      <w:rFonts w:eastAsia="Times New Roman" w:cs="Arial"/>
      <w:szCs w:val="24"/>
      <w:lang w:eastAsia="ru-RU"/>
    </w:rPr>
  </w:style>
  <w:style w:type="paragraph" w:customStyle="1" w:styleId="aff7">
    <w:name w:val="_Рисунок"/>
    <w:next w:val="a3"/>
    <w:rsid w:val="001D769D"/>
    <w:pPr>
      <w:keepNext/>
      <w:spacing w:after="120"/>
      <w:jc w:val="center"/>
    </w:pPr>
    <w:rPr>
      <w:rFonts w:ascii="Arial" w:eastAsia="Times New Roman" w:hAnsi="Arial" w:cs="Arial"/>
      <w:sz w:val="24"/>
      <w:szCs w:val="24"/>
    </w:rPr>
  </w:style>
  <w:style w:type="paragraph" w:customStyle="1" w:styleId="05">
    <w:name w:val="_Текст0_Рисунок_название"/>
    <w:basedOn w:val="a3"/>
    <w:rsid w:val="001D769D"/>
    <w:pPr>
      <w:spacing w:before="240" w:after="240" w:line="240" w:lineRule="auto"/>
      <w:ind w:firstLine="0"/>
      <w:jc w:val="center"/>
    </w:pPr>
    <w:rPr>
      <w:rFonts w:eastAsia="Times New Roman" w:cs="Arial"/>
      <w:szCs w:val="24"/>
      <w:lang w:eastAsia="ru-RU"/>
    </w:rPr>
  </w:style>
  <w:style w:type="paragraph" w:customStyle="1" w:styleId="06">
    <w:name w:val="_Текст0_Табл_название"/>
    <w:basedOn w:val="05"/>
    <w:next w:val="04"/>
    <w:rsid w:val="001D769D"/>
    <w:pPr>
      <w:keepNext/>
    </w:pPr>
    <w:rPr>
      <w:b/>
      <w:bCs/>
    </w:rPr>
  </w:style>
  <w:style w:type="paragraph" w:customStyle="1" w:styleId="010">
    <w:name w:val="_Текст0_СписНум 1 уровня"/>
    <w:rsid w:val="001D769D"/>
    <w:pPr>
      <w:numPr>
        <w:numId w:val="9"/>
      </w:numPr>
      <w:spacing w:after="120"/>
      <w:jc w:val="both"/>
    </w:pPr>
    <w:rPr>
      <w:rFonts w:ascii="Arial" w:eastAsia="Times New Roman" w:hAnsi="Arial" w:cs="Arial"/>
      <w:sz w:val="24"/>
      <w:szCs w:val="24"/>
    </w:rPr>
  </w:style>
  <w:style w:type="paragraph" w:styleId="50">
    <w:name w:val="toc 5"/>
    <w:basedOn w:val="a3"/>
    <w:next w:val="a3"/>
    <w:autoRedefine/>
    <w:semiHidden/>
    <w:rsid w:val="001D769D"/>
    <w:pPr>
      <w:spacing w:after="120" w:line="240" w:lineRule="auto"/>
      <w:ind w:left="960" w:firstLine="0"/>
    </w:pPr>
    <w:rPr>
      <w:rFonts w:eastAsia="Times New Roman" w:cs="Arial"/>
      <w:szCs w:val="24"/>
      <w:lang w:eastAsia="ru-RU"/>
    </w:rPr>
  </w:style>
  <w:style w:type="paragraph" w:styleId="71">
    <w:name w:val="toc 7"/>
    <w:basedOn w:val="a3"/>
    <w:next w:val="a3"/>
    <w:autoRedefine/>
    <w:semiHidden/>
    <w:rsid w:val="001D769D"/>
    <w:pPr>
      <w:spacing w:after="120" w:line="240" w:lineRule="auto"/>
      <w:ind w:left="1440" w:firstLine="0"/>
    </w:pPr>
    <w:rPr>
      <w:rFonts w:eastAsia="Times New Roman" w:cs="Arial"/>
      <w:szCs w:val="24"/>
      <w:lang w:eastAsia="ru-RU"/>
    </w:rPr>
  </w:style>
  <w:style w:type="paragraph" w:styleId="80">
    <w:name w:val="toc 8"/>
    <w:basedOn w:val="a3"/>
    <w:next w:val="a3"/>
    <w:autoRedefine/>
    <w:semiHidden/>
    <w:rsid w:val="001D769D"/>
    <w:pPr>
      <w:spacing w:after="120" w:line="240" w:lineRule="auto"/>
      <w:ind w:left="1680" w:firstLine="0"/>
    </w:pPr>
    <w:rPr>
      <w:rFonts w:eastAsia="Times New Roman" w:cs="Arial"/>
      <w:szCs w:val="24"/>
      <w:lang w:eastAsia="ru-RU"/>
    </w:rPr>
  </w:style>
  <w:style w:type="paragraph" w:styleId="91">
    <w:name w:val="toc 9"/>
    <w:basedOn w:val="a3"/>
    <w:next w:val="a3"/>
    <w:autoRedefine/>
    <w:semiHidden/>
    <w:rsid w:val="001D769D"/>
    <w:pPr>
      <w:spacing w:after="120" w:line="240" w:lineRule="auto"/>
      <w:ind w:left="1920" w:firstLine="0"/>
    </w:pPr>
    <w:rPr>
      <w:rFonts w:eastAsia="Times New Roman" w:cs="Arial"/>
      <w:szCs w:val="24"/>
      <w:lang w:eastAsia="ru-RU"/>
    </w:rPr>
  </w:style>
  <w:style w:type="paragraph" w:styleId="aff8">
    <w:name w:val="annotation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20"/>
      <w:szCs w:val="20"/>
      <w:lang w:eastAsia="ru-RU"/>
    </w:rPr>
  </w:style>
  <w:style w:type="character" w:styleId="aff9">
    <w:name w:val="FollowedHyperlink"/>
    <w:rsid w:val="001D769D"/>
    <w:rPr>
      <w:color w:val="800080"/>
      <w:u w:val="single"/>
    </w:rPr>
  </w:style>
  <w:style w:type="paragraph" w:styleId="affa">
    <w:name w:val="Document Map"/>
    <w:basedOn w:val="a3"/>
    <w:semiHidden/>
    <w:rsid w:val="001D769D"/>
    <w:pPr>
      <w:shd w:val="clear" w:color="auto" w:fill="000080"/>
      <w:spacing w:after="120" w:line="240" w:lineRule="auto"/>
      <w:ind w:firstLine="0"/>
    </w:pPr>
    <w:rPr>
      <w:rFonts w:ascii="Tahoma" w:eastAsia="Times New Roman" w:hAnsi="Tahoma" w:cs="Tahoma"/>
      <w:szCs w:val="24"/>
      <w:lang w:eastAsia="ru-RU"/>
    </w:rPr>
  </w:style>
  <w:style w:type="paragraph" w:customStyle="1" w:styleId="14">
    <w:name w:val="_Приложение_Заголовок 1"/>
    <w:basedOn w:val="1"/>
    <w:next w:val="23"/>
    <w:rsid w:val="001D769D"/>
    <w:pPr>
      <w:tabs>
        <w:tab w:val="left" w:pos="397"/>
        <w:tab w:val="num" w:pos="3240"/>
      </w:tabs>
      <w:spacing w:before="0" w:line="240" w:lineRule="auto"/>
      <w:jc w:val="right"/>
    </w:pPr>
    <w:rPr>
      <w:rFonts w:cs="Arial"/>
      <w:kern w:val="32"/>
      <w:lang w:eastAsia="ru-RU"/>
    </w:rPr>
  </w:style>
  <w:style w:type="paragraph" w:customStyle="1" w:styleId="23">
    <w:name w:val="_Приложение_Заголовок 2"/>
    <w:basedOn w:val="2"/>
    <w:rsid w:val="001D769D"/>
    <w:pPr>
      <w:keepLines w:val="0"/>
      <w:numPr>
        <w:ilvl w:val="0"/>
        <w:numId w:val="0"/>
      </w:numPr>
      <w:tabs>
        <w:tab w:val="left" w:pos="1191"/>
        <w:tab w:val="num" w:pos="1429"/>
      </w:tabs>
      <w:spacing w:before="0" w:line="240" w:lineRule="auto"/>
    </w:pPr>
    <w:rPr>
      <w:rFonts w:cs="Arial"/>
      <w:sz w:val="24"/>
      <w:szCs w:val="24"/>
      <w:lang w:eastAsia="ru-RU"/>
    </w:rPr>
  </w:style>
  <w:style w:type="paragraph" w:customStyle="1" w:styleId="30">
    <w:name w:val="_Приложение_Заголовок 3"/>
    <w:basedOn w:val="3"/>
    <w:rsid w:val="001D769D"/>
    <w:pPr>
      <w:keepLines w:val="0"/>
      <w:numPr>
        <w:numId w:val="8"/>
      </w:numPr>
      <w:spacing w:line="240" w:lineRule="auto"/>
      <w:ind w:left="0" w:firstLine="0"/>
    </w:pPr>
    <w:rPr>
      <w:rFonts w:cs="Arial"/>
      <w:b w:val="0"/>
      <w:bCs w:val="0"/>
      <w:i/>
      <w:iCs/>
      <w:sz w:val="24"/>
      <w:szCs w:val="24"/>
      <w:lang w:eastAsia="ru-RU"/>
    </w:rPr>
  </w:style>
  <w:style w:type="paragraph" w:styleId="affb">
    <w:name w:val="Title"/>
    <w:basedOn w:val="a3"/>
    <w:qFormat/>
    <w:rsid w:val="001D769D"/>
    <w:pPr>
      <w:spacing w:after="0"/>
      <w:ind w:firstLine="0"/>
      <w:jc w:val="center"/>
      <w:outlineLvl w:val="0"/>
    </w:pPr>
    <w:rPr>
      <w:rFonts w:eastAsia="Times New Roman" w:cs="Arial"/>
      <w:kern w:val="28"/>
      <w:sz w:val="26"/>
      <w:szCs w:val="26"/>
      <w:lang w:eastAsia="ru-RU"/>
    </w:rPr>
  </w:style>
  <w:style w:type="paragraph" w:styleId="affc">
    <w:name w:val="Plain Text"/>
    <w:basedOn w:val="a3"/>
    <w:rsid w:val="001D769D"/>
    <w:pPr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d">
    <w:name w:val="Т_ТАБЛ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character" w:customStyle="1" w:styleId="affe">
    <w:name w:val="Т_ТАБЛ Знак"/>
    <w:rsid w:val="001D769D"/>
    <w:rPr>
      <w:rFonts w:ascii="Arial" w:hAnsi="Arial" w:cs="Arial"/>
      <w:sz w:val="24"/>
      <w:szCs w:val="24"/>
      <w:lang w:val="ru-RU" w:eastAsia="ru-RU"/>
    </w:rPr>
  </w:style>
  <w:style w:type="paragraph" w:customStyle="1" w:styleId="afff">
    <w:name w:val="Обычный.Абзац"/>
    <w:autoRedefine/>
    <w:rsid w:val="001D769D"/>
    <w:pPr>
      <w:ind w:firstLine="680"/>
      <w:jc w:val="both"/>
    </w:pPr>
    <w:rPr>
      <w:rFonts w:ascii="Times New Roman" w:eastAsia="Times New Roman" w:hAnsi="Times New Roman"/>
      <w:sz w:val="24"/>
      <w:szCs w:val="24"/>
    </w:rPr>
  </w:style>
  <w:style w:type="paragraph" w:styleId="afff0">
    <w:name w:val="Body Text First Indent"/>
    <w:basedOn w:val="afa"/>
    <w:rsid w:val="001D769D"/>
    <w:pPr>
      <w:spacing w:line="240" w:lineRule="auto"/>
      <w:ind w:firstLine="210"/>
    </w:pPr>
    <w:rPr>
      <w:rFonts w:eastAsia="Times New Roman" w:cs="Arial"/>
      <w:szCs w:val="24"/>
      <w:lang w:eastAsia="ru-RU"/>
    </w:rPr>
  </w:style>
  <w:style w:type="paragraph" w:customStyle="1" w:styleId="a">
    <w:name w:val="Список а)"/>
    <w:basedOn w:val="a3"/>
    <w:rsid w:val="001D769D"/>
    <w:pPr>
      <w:numPr>
        <w:numId w:val="10"/>
      </w:numPr>
      <w:spacing w:after="0"/>
    </w:pPr>
    <w:rPr>
      <w:rFonts w:eastAsia="Times New Roman" w:cs="Arial"/>
      <w:szCs w:val="24"/>
      <w:lang w:val="fr-FR" w:eastAsia="ru-RU"/>
    </w:rPr>
  </w:style>
  <w:style w:type="paragraph" w:customStyle="1" w:styleId="35">
    <w:name w:val="Подпункт (3 уровень)"/>
    <w:basedOn w:val="a3"/>
    <w:next w:val="a3"/>
    <w:rsid w:val="001D769D"/>
    <w:pPr>
      <w:spacing w:before="120" w:after="120"/>
      <w:ind w:left="1778" w:hanging="720"/>
      <w:outlineLvl w:val="2"/>
    </w:pPr>
    <w:rPr>
      <w:rFonts w:eastAsia="Times New Roman" w:cs="Arial"/>
      <w:szCs w:val="24"/>
      <w:lang w:eastAsia="ru-RU"/>
    </w:rPr>
  </w:style>
  <w:style w:type="paragraph" w:customStyle="1" w:styleId="Default">
    <w:name w:val="Default"/>
    <w:rsid w:val="001D769D"/>
    <w:pPr>
      <w:autoSpaceDE w:val="0"/>
      <w:autoSpaceDN w:val="0"/>
      <w:adjustRightInd w:val="0"/>
    </w:pPr>
    <w:rPr>
      <w:rFonts w:ascii="TimesNewRoman" w:eastAsia="Times New Roman" w:hAnsi="TimesNewRoman" w:cs="TimesNewRoman"/>
    </w:rPr>
  </w:style>
  <w:style w:type="paragraph" w:customStyle="1" w:styleId="12712">
    <w:name w:val="Стиль Стиль Первая строка:  127 см Междустр.интервал:  множитель 12..."/>
    <w:basedOn w:val="a3"/>
    <w:rsid w:val="001D769D"/>
    <w:pPr>
      <w:spacing w:after="0" w:line="300" w:lineRule="auto"/>
      <w:ind w:firstLine="720"/>
    </w:pPr>
    <w:rPr>
      <w:rFonts w:eastAsia="Times New Roman" w:cs="Arial"/>
      <w:szCs w:val="24"/>
      <w:lang w:eastAsia="ru-RU"/>
    </w:rPr>
  </w:style>
  <w:style w:type="paragraph" w:customStyle="1" w:styleId="afff1">
    <w:name w:val="Ссылка"/>
    <w:basedOn w:val="a3"/>
    <w:rsid w:val="001D769D"/>
    <w:pPr>
      <w:spacing w:after="60"/>
      <w:ind w:firstLine="0"/>
      <w:jc w:val="left"/>
    </w:pPr>
    <w:rPr>
      <w:rFonts w:eastAsia="Times New Roman" w:cs="Arial"/>
      <w:i/>
      <w:iCs/>
      <w:sz w:val="22"/>
      <w:lang w:eastAsia="ru-RU"/>
    </w:rPr>
  </w:style>
  <w:style w:type="paragraph" w:customStyle="1" w:styleId="03">
    <w:name w:val="_Текст0_Список 3 уровня"/>
    <w:basedOn w:val="02"/>
    <w:rsid w:val="001D769D"/>
    <w:pPr>
      <w:numPr>
        <w:numId w:val="2"/>
      </w:numPr>
      <w:tabs>
        <w:tab w:val="num" w:pos="2268"/>
      </w:tabs>
      <w:ind w:left="2268" w:hanging="284"/>
    </w:pPr>
  </w:style>
  <w:style w:type="paragraph" w:styleId="a0">
    <w:name w:val="List"/>
    <w:basedOn w:val="a3"/>
    <w:rsid w:val="001D769D"/>
    <w:pPr>
      <w:widowControl w:val="0"/>
      <w:numPr>
        <w:numId w:val="11"/>
      </w:numPr>
      <w:adjustRightInd w:val="0"/>
      <w:spacing w:after="0"/>
      <w:textAlignment w:val="baseline"/>
    </w:pPr>
    <w:rPr>
      <w:rFonts w:eastAsia="Times New Roman" w:cs="Arial"/>
      <w:szCs w:val="24"/>
      <w:lang w:val="fr-FR" w:eastAsia="ru-RU"/>
    </w:rPr>
  </w:style>
  <w:style w:type="paragraph" w:customStyle="1" w:styleId="zag1">
    <w:name w:val="zag1"/>
    <w:basedOn w:val="a3"/>
    <w:rsid w:val="001D769D"/>
    <w:pPr>
      <w:spacing w:before="48" w:after="48" w:line="240" w:lineRule="auto"/>
      <w:ind w:firstLine="0"/>
      <w:jc w:val="center"/>
    </w:pPr>
    <w:rPr>
      <w:rFonts w:eastAsia="Times New Roman" w:cs="Arial"/>
      <w:b/>
      <w:bCs/>
      <w:sz w:val="34"/>
      <w:szCs w:val="34"/>
      <w:lang w:eastAsia="ru-RU"/>
    </w:rPr>
  </w:style>
  <w:style w:type="paragraph" w:customStyle="1" w:styleId="tekst">
    <w:name w:val="tekst"/>
    <w:basedOn w:val="a3"/>
    <w:rsid w:val="001D769D"/>
    <w:pPr>
      <w:spacing w:before="48" w:after="48" w:line="240" w:lineRule="auto"/>
      <w:ind w:firstLine="720"/>
    </w:pPr>
    <w:rPr>
      <w:rFonts w:eastAsia="Times New Roman" w:cs="Arial"/>
      <w:szCs w:val="24"/>
      <w:lang w:eastAsia="ru-RU"/>
    </w:rPr>
  </w:style>
  <w:style w:type="paragraph" w:styleId="15">
    <w:name w:val="index 1"/>
    <w:basedOn w:val="a3"/>
    <w:next w:val="a3"/>
    <w:autoRedefine/>
    <w:semiHidden/>
    <w:rsid w:val="001D769D"/>
    <w:pPr>
      <w:spacing w:before="120" w:after="0" w:line="240" w:lineRule="auto"/>
      <w:ind w:left="567" w:hanging="567"/>
      <w:jc w:val="left"/>
    </w:pPr>
    <w:rPr>
      <w:rFonts w:eastAsia="Times New Roman" w:cs="Arial"/>
      <w:sz w:val="20"/>
      <w:szCs w:val="20"/>
      <w:lang w:eastAsia="ru-RU"/>
    </w:rPr>
  </w:style>
  <w:style w:type="paragraph" w:styleId="24">
    <w:name w:val="index 2"/>
    <w:basedOn w:val="a3"/>
    <w:next w:val="a3"/>
    <w:autoRedefine/>
    <w:semiHidden/>
    <w:rsid w:val="001D769D"/>
    <w:pPr>
      <w:spacing w:after="0" w:line="240" w:lineRule="auto"/>
      <w:ind w:left="4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36">
    <w:name w:val="index 3"/>
    <w:basedOn w:val="a3"/>
    <w:next w:val="a3"/>
    <w:autoRedefine/>
    <w:semiHidden/>
    <w:rsid w:val="001D769D"/>
    <w:pPr>
      <w:spacing w:after="0" w:line="240" w:lineRule="auto"/>
      <w:ind w:left="7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41">
    <w:name w:val="index 4"/>
    <w:basedOn w:val="a3"/>
    <w:next w:val="a3"/>
    <w:autoRedefine/>
    <w:semiHidden/>
    <w:rsid w:val="001D769D"/>
    <w:pPr>
      <w:spacing w:after="0" w:line="240" w:lineRule="auto"/>
      <w:ind w:left="9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51">
    <w:name w:val="index 5"/>
    <w:basedOn w:val="a3"/>
    <w:next w:val="a3"/>
    <w:autoRedefine/>
    <w:semiHidden/>
    <w:rsid w:val="001D769D"/>
    <w:pPr>
      <w:spacing w:after="0" w:line="240" w:lineRule="auto"/>
      <w:ind w:left="120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62">
    <w:name w:val="index 6"/>
    <w:basedOn w:val="a3"/>
    <w:next w:val="a3"/>
    <w:autoRedefine/>
    <w:semiHidden/>
    <w:rsid w:val="001D769D"/>
    <w:pPr>
      <w:spacing w:after="0" w:line="240" w:lineRule="auto"/>
      <w:ind w:left="144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72">
    <w:name w:val="index 7"/>
    <w:basedOn w:val="a3"/>
    <w:next w:val="a3"/>
    <w:autoRedefine/>
    <w:semiHidden/>
    <w:rsid w:val="001D769D"/>
    <w:pPr>
      <w:spacing w:after="0" w:line="240" w:lineRule="auto"/>
      <w:ind w:left="16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81">
    <w:name w:val="index 8"/>
    <w:basedOn w:val="a3"/>
    <w:next w:val="a3"/>
    <w:autoRedefine/>
    <w:semiHidden/>
    <w:rsid w:val="001D769D"/>
    <w:pPr>
      <w:spacing w:after="0" w:line="240" w:lineRule="auto"/>
      <w:ind w:left="19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92">
    <w:name w:val="index 9"/>
    <w:basedOn w:val="a3"/>
    <w:next w:val="a3"/>
    <w:autoRedefine/>
    <w:semiHidden/>
    <w:rsid w:val="001D769D"/>
    <w:pPr>
      <w:spacing w:after="0" w:line="240" w:lineRule="auto"/>
      <w:ind w:left="21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afff2">
    <w:name w:val="index heading"/>
    <w:basedOn w:val="a3"/>
    <w:next w:val="15"/>
    <w:semiHidden/>
    <w:rsid w:val="001D769D"/>
    <w:pPr>
      <w:spacing w:after="0" w:line="240" w:lineRule="auto"/>
      <w:ind w:firstLine="0"/>
      <w:jc w:val="left"/>
    </w:pPr>
    <w:rPr>
      <w:rFonts w:eastAsia="Times New Roman" w:cs="Arial"/>
      <w:sz w:val="20"/>
      <w:szCs w:val="20"/>
      <w:lang w:eastAsia="ru-RU"/>
    </w:rPr>
  </w:style>
  <w:style w:type="character" w:styleId="afff3">
    <w:name w:val="Emphasis"/>
    <w:uiPriority w:val="20"/>
    <w:qFormat/>
    <w:rsid w:val="00831CF2"/>
    <w:rPr>
      <w:b/>
      <w:color w:val="auto"/>
    </w:rPr>
  </w:style>
  <w:style w:type="paragraph" w:customStyle="1" w:styleId="afff4">
    <w:name w:val="_ВВЕДЕНИЕ"/>
    <w:basedOn w:val="a3"/>
    <w:next w:val="04"/>
    <w:rsid w:val="001D769D"/>
    <w:pPr>
      <w:keepNext/>
      <w:pageBreakBefore/>
      <w:spacing w:after="240" w:line="240" w:lineRule="auto"/>
      <w:ind w:firstLine="0"/>
      <w:jc w:val="center"/>
      <w:outlineLvl w:val="0"/>
    </w:pPr>
    <w:rPr>
      <w:rFonts w:eastAsia="Times New Roman" w:cs="Arial"/>
      <w:b/>
      <w:bCs/>
      <w:caps/>
      <w:sz w:val="28"/>
      <w:szCs w:val="28"/>
      <w:lang w:eastAsia="ru-RU"/>
    </w:rPr>
  </w:style>
  <w:style w:type="paragraph" w:customStyle="1" w:styleId="16">
    <w:name w:val="_Приложение_Заголовок1_поЦентру"/>
    <w:basedOn w:val="14"/>
    <w:next w:val="a3"/>
    <w:rsid w:val="001D769D"/>
    <w:pPr>
      <w:tabs>
        <w:tab w:val="clear" w:pos="3240"/>
      </w:tabs>
      <w:jc w:val="center"/>
    </w:pPr>
  </w:style>
  <w:style w:type="paragraph" w:customStyle="1" w:styleId="07">
    <w:name w:val="_Табл_Текст0 внутри"/>
    <w:rsid w:val="001D769D"/>
    <w:pPr>
      <w:keepNext/>
      <w:spacing w:before="20" w:after="20"/>
    </w:pPr>
    <w:rPr>
      <w:rFonts w:ascii="Arial" w:eastAsia="Times New Roman" w:hAnsi="Arial" w:cs="Arial"/>
      <w:sz w:val="24"/>
      <w:szCs w:val="24"/>
    </w:rPr>
  </w:style>
  <w:style w:type="paragraph" w:customStyle="1" w:styleId="afff5">
    <w:name w:val="Текст_"/>
    <w:basedOn w:val="a3"/>
    <w:rsid w:val="001D769D"/>
    <w:pPr>
      <w:spacing w:after="0"/>
      <w:ind w:firstLine="567"/>
    </w:pPr>
    <w:rPr>
      <w:rFonts w:eastAsia="Times New Roman" w:cs="Arial"/>
      <w:sz w:val="26"/>
      <w:szCs w:val="26"/>
      <w:lang w:eastAsia="ru-RU"/>
    </w:rPr>
  </w:style>
  <w:style w:type="paragraph" w:customStyle="1" w:styleId="afff6">
    <w:name w:val="Термин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f7">
    <w:name w:val="Определение"/>
    <w:basedOn w:val="afff6"/>
    <w:rsid w:val="001D769D"/>
    <w:rPr>
      <w:b w:val="0"/>
      <w:bCs w:val="0"/>
    </w:rPr>
  </w:style>
  <w:style w:type="paragraph" w:styleId="25">
    <w:name w:val="Body Text Indent 2"/>
    <w:basedOn w:val="a3"/>
    <w:rsid w:val="001D769D"/>
    <w:pPr>
      <w:spacing w:after="0" w:line="240" w:lineRule="auto"/>
      <w:ind w:firstLine="700"/>
    </w:pPr>
    <w:rPr>
      <w:rFonts w:ascii="Arial" w:eastAsia="Times New Roman" w:hAnsi="Arial" w:cs="Arial"/>
      <w:szCs w:val="24"/>
      <w:lang w:eastAsia="ru-RU"/>
    </w:rPr>
  </w:style>
  <w:style w:type="character" w:customStyle="1" w:styleId="08">
    <w:name w:val="_Текст0 Знак Знак"/>
    <w:rsid w:val="001D769D"/>
    <w:rPr>
      <w:rFonts w:ascii="Arial" w:hAnsi="Arial" w:cs="Arial"/>
      <w:sz w:val="24"/>
      <w:szCs w:val="24"/>
      <w:lang w:val="ru-RU" w:eastAsia="ru-RU" w:bidi="ar-SA"/>
    </w:rPr>
  </w:style>
  <w:style w:type="paragraph" w:styleId="26">
    <w:name w:val="List 2"/>
    <w:basedOn w:val="a3"/>
    <w:rsid w:val="001D769D"/>
    <w:pPr>
      <w:spacing w:after="120" w:line="240" w:lineRule="auto"/>
      <w:ind w:left="566" w:hanging="283"/>
    </w:pPr>
    <w:rPr>
      <w:rFonts w:eastAsia="Times New Roman" w:cs="Arial"/>
      <w:szCs w:val="24"/>
      <w:lang w:eastAsia="ru-RU"/>
    </w:rPr>
  </w:style>
  <w:style w:type="paragraph" w:customStyle="1" w:styleId="afff8">
    <w:name w:val="Основной текст таблицы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paragraph" w:customStyle="1" w:styleId="10">
    <w:name w:val="Знак Знак1"/>
    <w:basedOn w:val="a3"/>
    <w:rsid w:val="00DF5CB6"/>
    <w:pPr>
      <w:ind w:firstLine="0"/>
    </w:pPr>
  </w:style>
  <w:style w:type="paragraph" w:customStyle="1" w:styleId="ds-markdown-paragraph">
    <w:name w:val="ds-markdown-paragraph"/>
    <w:basedOn w:val="a3"/>
    <w:rsid w:val="00A939E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9282">
          <w:marLeft w:val="43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a\Desktop\&#1053;&#1072;&#1096;%20&#1096;&#1072;&#1073;&#1083;&#1086;&#1085;%20&#1076;&#1083;&#1103;%20&#1044;&#1048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2C37-3177-4FBC-905D-C33F435C0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Наш шаблон для ДИТ.dot</Template>
  <TotalTime>52</TotalTime>
  <Pages>26</Pages>
  <Words>3310</Words>
  <Characters>18873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/>
  <LinksUpToDate>false</LinksUpToDate>
  <CharactersWithSpaces>22139</CharactersWithSpaces>
  <SharedDoc>false</SharedDoc>
  <HLinks>
    <vt:vector size="306" baseType="variant">
      <vt:variant>
        <vt:i4>1703985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_Toc534923241</vt:lpwstr>
      </vt:variant>
      <vt:variant>
        <vt:i4>1703985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_Toc534923240</vt:lpwstr>
      </vt:variant>
      <vt:variant>
        <vt:i4>1900593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_Toc534923239</vt:lpwstr>
      </vt:variant>
      <vt:variant>
        <vt:i4>1900593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_Toc534923238</vt:lpwstr>
      </vt:variant>
      <vt:variant>
        <vt:i4>1900593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_Toc534923237</vt:lpwstr>
      </vt:variant>
      <vt:variant>
        <vt:i4>1900593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_Toc534923236</vt:lpwstr>
      </vt:variant>
      <vt:variant>
        <vt:i4>1900593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_Toc534923235</vt:lpwstr>
      </vt:variant>
      <vt:variant>
        <vt:i4>1900593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_Toc534923234</vt:lpwstr>
      </vt:variant>
      <vt:variant>
        <vt:i4>1900593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_Toc534923233</vt:lpwstr>
      </vt:variant>
      <vt:variant>
        <vt:i4>1900593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_Toc534923232</vt:lpwstr>
      </vt:variant>
      <vt:variant>
        <vt:i4>1900593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_Toc534923231</vt:lpwstr>
      </vt:variant>
      <vt:variant>
        <vt:i4>1900593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_Toc534923230</vt:lpwstr>
      </vt:variant>
      <vt:variant>
        <vt:i4>1835057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_Toc534923229</vt:lpwstr>
      </vt:variant>
      <vt:variant>
        <vt:i4>1835057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_Toc534923228</vt:lpwstr>
      </vt:variant>
      <vt:variant>
        <vt:i4>1835057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_Toc534923227</vt:lpwstr>
      </vt:variant>
      <vt:variant>
        <vt:i4>1835057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_Toc534923226</vt:lpwstr>
      </vt:variant>
      <vt:variant>
        <vt:i4>1835057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_Toc534923225</vt:lpwstr>
      </vt:variant>
      <vt:variant>
        <vt:i4>1835057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_Toc534923224</vt:lpwstr>
      </vt:variant>
      <vt:variant>
        <vt:i4>1835057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_Toc534923223</vt:lpwstr>
      </vt:variant>
      <vt:variant>
        <vt:i4>1835057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_Toc534923222</vt:lpwstr>
      </vt:variant>
      <vt:variant>
        <vt:i4>1835057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_Toc534923221</vt:lpwstr>
      </vt:variant>
      <vt:variant>
        <vt:i4>1835057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_Toc534923220</vt:lpwstr>
      </vt:variant>
      <vt:variant>
        <vt:i4>2031665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_Toc534923219</vt:lpwstr>
      </vt:variant>
      <vt:variant>
        <vt:i4>2031665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_Toc534923218</vt:lpwstr>
      </vt:variant>
      <vt:variant>
        <vt:i4>2031665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_Toc534923217</vt:lpwstr>
      </vt:variant>
      <vt:variant>
        <vt:i4>2031665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_Toc534923216</vt:lpwstr>
      </vt:variant>
      <vt:variant>
        <vt:i4>2031665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_Toc534923215</vt:lpwstr>
      </vt:variant>
      <vt:variant>
        <vt:i4>2031665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_Toc534923214</vt:lpwstr>
      </vt:variant>
      <vt:variant>
        <vt:i4>2031665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_Toc534923213</vt:lpwstr>
      </vt:variant>
      <vt:variant>
        <vt:i4>2031665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_Toc534923212</vt:lpwstr>
      </vt:variant>
      <vt:variant>
        <vt:i4>2031665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_Toc534923211</vt:lpwstr>
      </vt:variant>
      <vt:variant>
        <vt:i4>2031665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_Toc534923210</vt:lpwstr>
      </vt:variant>
      <vt:variant>
        <vt:i4>1966129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_Toc534923209</vt:lpwstr>
      </vt:variant>
      <vt:variant>
        <vt:i4>1966129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_Toc534923208</vt:lpwstr>
      </vt:variant>
      <vt:variant>
        <vt:i4>1966129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_Toc534923207</vt:lpwstr>
      </vt:variant>
      <vt:variant>
        <vt:i4>1966129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_Toc534923206</vt:lpwstr>
      </vt:variant>
      <vt:variant>
        <vt:i4>1966129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_Toc534923205</vt:lpwstr>
      </vt:variant>
      <vt:variant>
        <vt:i4>1966129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_Toc534923204</vt:lpwstr>
      </vt:variant>
      <vt:variant>
        <vt:i4>1966129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_Toc534923203</vt:lpwstr>
      </vt:variant>
      <vt:variant>
        <vt:i4>1966129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_Toc534923202</vt:lpwstr>
      </vt:variant>
      <vt:variant>
        <vt:i4>1966129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_Toc534923201</vt:lpwstr>
      </vt:variant>
      <vt:variant>
        <vt:i4>1966129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_Toc534923200</vt:lpwstr>
      </vt:variant>
      <vt:variant>
        <vt:i4>1507378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_Toc534923199</vt:lpwstr>
      </vt:variant>
      <vt:variant>
        <vt:i4>1507378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_Toc534923198</vt:lpwstr>
      </vt:variant>
      <vt:variant>
        <vt:i4>1507378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_Toc534923197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_Toc534923196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_Toc534923195</vt:lpwstr>
      </vt:variant>
      <vt:variant>
        <vt:i4>1507378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_Toc534923194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_Toc534923193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_Toc534923192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_Toc534923191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Название системы</dc:subject>
  <dc:creator>КСА</dc:creator>
  <cp:keywords/>
  <cp:lastModifiedBy>naumkin</cp:lastModifiedBy>
  <cp:revision>5</cp:revision>
  <cp:lastPrinted>1899-12-31T21:00:00Z</cp:lastPrinted>
  <dcterms:created xsi:type="dcterms:W3CDTF">2026-10-21T04:56:00Z</dcterms:created>
  <dcterms:modified xsi:type="dcterms:W3CDTF">2026-10-21T05:51:00Z</dcterms:modified>
</cp:coreProperties>
</file>